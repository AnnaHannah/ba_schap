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942397" w:displacedByCustomXml="next"/>
    <w:bookmarkEnd w:id="0" w:displacedByCustomXml="next"/>
    <w:sdt>
      <w:sdtPr>
        <w:id w:val="-1977984798"/>
        <w:docPartObj>
          <w:docPartGallery w:val="Cover Pages"/>
          <w:docPartUnique/>
        </w:docPartObj>
      </w:sdtPr>
      <w:sdtEndPr/>
      <w:sdtContent>
        <w:p w14:paraId="37BF8E08"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Freie Universität Berlin</w:t>
          </w:r>
        </w:p>
        <w:p w14:paraId="2517EFCA"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Institut für Informatik</w:t>
          </w:r>
        </w:p>
        <w:p w14:paraId="758233BD" w14:textId="13BE72D8" w:rsidR="003D47CC" w:rsidRPr="00806ACB" w:rsidRDefault="00C92411" w:rsidP="00C92411">
          <w:pPr>
            <w:spacing w:after="0"/>
            <w:jc w:val="center"/>
            <w:rPr>
              <w:rFonts w:eastAsia="Calibri" w:cs="Times New Roman"/>
              <w:sz w:val="28"/>
            </w:rPr>
          </w:pPr>
          <w:r w:rsidRPr="00806ACB">
            <w:rPr>
              <w:rFonts w:eastAsia="Calibri" w:cs="Times New Roman"/>
              <w:sz w:val="36"/>
              <w:szCs w:val="36"/>
            </w:rPr>
            <w:t>AG Theoretische Informatik</w:t>
          </w:r>
        </w:p>
        <w:p w14:paraId="1F07D718" w14:textId="77777777" w:rsidR="003D47CC" w:rsidRPr="00806ACB" w:rsidRDefault="003D47CC" w:rsidP="003D47CC">
          <w:pPr>
            <w:spacing w:after="160" w:line="259" w:lineRule="auto"/>
            <w:jc w:val="center"/>
            <w:rPr>
              <w:rFonts w:eastAsia="Calibri" w:cs="Times New Roman"/>
              <w:sz w:val="22"/>
            </w:rPr>
          </w:pPr>
        </w:p>
        <w:p w14:paraId="0AD369E5" w14:textId="7AAA68CC" w:rsidR="003D47CC" w:rsidRPr="00806ACB" w:rsidRDefault="00A76C0F" w:rsidP="003D47CC">
          <w:pPr>
            <w:spacing w:after="160" w:line="259" w:lineRule="auto"/>
            <w:jc w:val="center"/>
            <w:rPr>
              <w:rFonts w:eastAsia="Calibri" w:cs="Times New Roman"/>
              <w:sz w:val="22"/>
            </w:rPr>
          </w:pPr>
          <w:r>
            <w:rPr>
              <w:rFonts w:ascii="Calibri" w:eastAsia="Calibri" w:hAnsi="Calibri" w:cs="Times New Roman"/>
              <w:noProof/>
              <w:sz w:val="22"/>
              <w:lang w:eastAsia="zh-CN"/>
            </w:rPr>
            <w:t>-</w:t>
          </w:r>
        </w:p>
        <w:p w14:paraId="6B92362E" w14:textId="77777777" w:rsidR="003D47CC" w:rsidRPr="00806ACB" w:rsidRDefault="003D47CC" w:rsidP="003D47CC">
          <w:pPr>
            <w:spacing w:after="160" w:line="259" w:lineRule="auto"/>
            <w:jc w:val="center"/>
            <w:rPr>
              <w:rFonts w:eastAsia="Calibri" w:cs="Times New Roman"/>
              <w:sz w:val="22"/>
            </w:rPr>
          </w:pPr>
        </w:p>
        <w:p w14:paraId="63356132" w14:textId="77777777" w:rsidR="003D47CC" w:rsidRPr="00806ACB" w:rsidRDefault="003D47CC" w:rsidP="003D47CC">
          <w:pPr>
            <w:spacing w:after="160" w:line="259" w:lineRule="auto"/>
            <w:jc w:val="center"/>
            <w:rPr>
              <w:rFonts w:eastAsia="Calibri" w:cs="Times New Roman"/>
              <w:sz w:val="36"/>
              <w:szCs w:val="36"/>
            </w:rPr>
          </w:pPr>
          <w:r w:rsidRPr="00806ACB">
            <w:rPr>
              <w:rFonts w:eastAsia="Calibri" w:cs="Times New Roman"/>
              <w:sz w:val="36"/>
              <w:szCs w:val="36"/>
            </w:rPr>
            <w:t>Bachelorarbeit</w:t>
          </w:r>
        </w:p>
        <w:p w14:paraId="11DE96F4" w14:textId="77777777" w:rsidR="003D47CC" w:rsidRPr="00806ACB" w:rsidRDefault="003D47CC" w:rsidP="003D47CC">
          <w:pPr>
            <w:spacing w:after="160" w:line="259" w:lineRule="auto"/>
            <w:jc w:val="center"/>
            <w:rPr>
              <w:rFonts w:eastAsia="Calibri" w:cs="Times New Roman"/>
              <w:sz w:val="36"/>
              <w:szCs w:val="36"/>
            </w:rPr>
          </w:pPr>
        </w:p>
        <w:p w14:paraId="0D64088F" w14:textId="54B09A1C" w:rsidR="00FC75DE" w:rsidRPr="00806ACB" w:rsidRDefault="00FC75DE" w:rsidP="00C92411">
          <w:pPr>
            <w:spacing w:after="160" w:line="259" w:lineRule="auto"/>
            <w:jc w:val="center"/>
            <w:rPr>
              <w:rFonts w:eastAsia="Calibri" w:cs="Times New Roman"/>
              <w:sz w:val="36"/>
              <w:szCs w:val="36"/>
            </w:rPr>
          </w:pPr>
          <w:r w:rsidRPr="00806ACB">
            <w:rPr>
              <w:rFonts w:eastAsia="Calibri" w:cs="Times New Roman"/>
              <w:b/>
              <w:sz w:val="36"/>
              <w:szCs w:val="36"/>
            </w:rPr>
            <w:t>Was ist der beste Trade-off für die Anzahl der Finger in Fingerbäumen und wie kann man in der Praxis Informationen über die Struktur ausnutzen?</w:t>
          </w:r>
        </w:p>
        <w:p w14:paraId="6134D29E" w14:textId="77777777" w:rsidR="00E04D4F" w:rsidRDefault="00E04D4F" w:rsidP="00C92411">
          <w:pPr>
            <w:spacing w:after="160" w:line="259" w:lineRule="auto"/>
            <w:jc w:val="center"/>
            <w:rPr>
              <w:rFonts w:eastAsia="Calibri" w:cs="Times New Roman"/>
              <w:sz w:val="36"/>
              <w:szCs w:val="36"/>
            </w:rPr>
          </w:pPr>
        </w:p>
        <w:p w14:paraId="1FF2BEBA" w14:textId="02BB2987" w:rsidR="00FC75DE" w:rsidRPr="00806ACB" w:rsidRDefault="00FC75DE" w:rsidP="00C92411">
          <w:pPr>
            <w:spacing w:after="160" w:line="259" w:lineRule="auto"/>
            <w:jc w:val="center"/>
            <w:rPr>
              <w:rFonts w:eastAsia="Calibri" w:cs="Times New Roman"/>
              <w:sz w:val="36"/>
              <w:szCs w:val="36"/>
            </w:rPr>
          </w:pPr>
          <w:r w:rsidRPr="00806ACB">
            <w:rPr>
              <w:rFonts w:eastAsia="Calibri" w:cs="Times New Roman"/>
              <w:sz w:val="36"/>
              <w:szCs w:val="36"/>
            </w:rPr>
            <w:t>Anna Schapiro</w:t>
          </w:r>
        </w:p>
        <w:p w14:paraId="400817C0" w14:textId="77777777" w:rsidR="00C92411" w:rsidRPr="00806ACB" w:rsidRDefault="00C92411" w:rsidP="00C92411">
          <w:pPr>
            <w:spacing w:after="160" w:line="259" w:lineRule="auto"/>
            <w:jc w:val="center"/>
            <w:rPr>
              <w:rFonts w:eastAsia="Calibri" w:cs="Times New Roman"/>
              <w:sz w:val="36"/>
              <w:szCs w:val="36"/>
            </w:rPr>
          </w:pPr>
        </w:p>
        <w:p w14:paraId="7940E95B" w14:textId="77777777" w:rsidR="003D47CC" w:rsidRPr="00806ACB" w:rsidRDefault="003D47CC" w:rsidP="003D47CC">
          <w:pPr>
            <w:spacing w:after="160" w:line="259" w:lineRule="auto"/>
            <w:jc w:val="left"/>
            <w:rPr>
              <w:rFonts w:eastAsia="Calibri" w:cs="Times New Roman"/>
              <w:sz w:val="22"/>
            </w:rPr>
          </w:pPr>
        </w:p>
        <w:p w14:paraId="4A45457D" w14:textId="60F22FDB"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2"/>
            </w:rPr>
            <w:tab/>
          </w:r>
          <w:r w:rsidRPr="00806ACB">
            <w:rPr>
              <w:rFonts w:eastAsia="Calibri" w:cs="Times New Roman"/>
              <w:sz w:val="28"/>
              <w:szCs w:val="28"/>
            </w:rPr>
            <w:t>Gutachter:</w:t>
          </w:r>
          <w:r w:rsidR="0096102F"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Prof. Dr. Wolfgang Mulzer</w:t>
          </w:r>
        </w:p>
        <w:p w14:paraId="5E87A8F2" w14:textId="032A84D8"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Verfasser:</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Anna Hannah Schapiro</w:t>
          </w:r>
        </w:p>
        <w:p w14:paraId="7FBA392F" w14:textId="63F81505"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Matrikel-Nr.:</w:t>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5039650</w:t>
          </w:r>
          <w:r w:rsidR="00FC75DE" w:rsidRPr="00806ACB">
            <w:t xml:space="preserve"> </w:t>
          </w:r>
        </w:p>
        <w:p w14:paraId="2630C227" w14:textId="62669872" w:rsidR="00C421BC" w:rsidRPr="00806ACB" w:rsidRDefault="003D47CC" w:rsidP="00C421BC">
          <w:pPr>
            <w:spacing w:after="0"/>
            <w:rPr>
              <w:rFonts w:eastAsia="Calibri"/>
              <w:sz w:val="28"/>
            </w:rPr>
          </w:pPr>
          <w:r w:rsidRPr="00806ACB">
            <w:rPr>
              <w:rFonts w:eastAsia="Calibri"/>
            </w:rPr>
            <w:tab/>
          </w:r>
          <w:r w:rsidRPr="00806ACB">
            <w:rPr>
              <w:rFonts w:eastAsia="Calibri"/>
              <w:sz w:val="28"/>
            </w:rPr>
            <w:t>E</w:t>
          </w:r>
          <w:r w:rsidR="00647E82" w:rsidRPr="00806ACB">
            <w:rPr>
              <w:rFonts w:eastAsia="Calibri"/>
              <w:sz w:val="28"/>
            </w:rPr>
            <w:t>-M</w:t>
          </w:r>
          <w:r w:rsidRPr="00806ACB">
            <w:rPr>
              <w:rFonts w:eastAsia="Calibri"/>
              <w:sz w:val="28"/>
            </w:rPr>
            <w:t>ail:</w:t>
          </w:r>
          <w:r w:rsidRPr="00806ACB">
            <w:rPr>
              <w:rFonts w:eastAsia="Calibri"/>
              <w:sz w:val="28"/>
            </w:rPr>
            <w:tab/>
          </w:r>
          <w:r w:rsidRPr="00806ACB">
            <w:rPr>
              <w:rFonts w:eastAsia="Calibri"/>
              <w:sz w:val="28"/>
            </w:rPr>
            <w:tab/>
          </w:r>
          <w:r w:rsidRPr="00806ACB">
            <w:rPr>
              <w:rFonts w:eastAsia="Calibri"/>
              <w:sz w:val="28"/>
            </w:rPr>
            <w:tab/>
          </w:r>
          <w:proofErr w:type="spellStart"/>
          <w:r w:rsidR="00FC75DE" w:rsidRPr="00806ACB">
            <w:rPr>
              <w:rFonts w:eastAsia="Calibri"/>
              <w:sz w:val="28"/>
            </w:rPr>
            <w:t>anna@schapiro.berlin</w:t>
          </w:r>
          <w:proofErr w:type="spellEnd"/>
        </w:p>
        <w:p w14:paraId="3795123C" w14:textId="50946A82" w:rsidR="00C421BC" w:rsidRPr="00806ACB" w:rsidRDefault="003D47CC" w:rsidP="00C421BC">
          <w:pPr>
            <w:spacing w:after="0"/>
            <w:ind w:firstLine="709"/>
            <w:rPr>
              <w:rFonts w:eastAsia="Calibri"/>
              <w:sz w:val="28"/>
            </w:rPr>
          </w:pPr>
          <w:r w:rsidRPr="00806ACB">
            <w:rPr>
              <w:rFonts w:eastAsia="Calibri" w:cs="Times New Roman"/>
              <w:sz w:val="28"/>
              <w:szCs w:val="28"/>
            </w:rPr>
            <w:t>Telefon:</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0152</w:t>
          </w:r>
          <w:r w:rsidR="00647E82" w:rsidRPr="00806ACB">
            <w:rPr>
              <w:rFonts w:eastAsia="Calibri" w:cs="Times New Roman"/>
              <w:sz w:val="28"/>
              <w:szCs w:val="28"/>
            </w:rPr>
            <w:t xml:space="preserve"> </w:t>
          </w:r>
          <w:r w:rsidR="00FC75DE" w:rsidRPr="00806ACB">
            <w:rPr>
              <w:rFonts w:eastAsia="Calibri" w:cs="Times New Roman"/>
              <w:sz w:val="28"/>
              <w:szCs w:val="28"/>
            </w:rPr>
            <w:t>5706</w:t>
          </w:r>
          <w:r w:rsidR="00647E82" w:rsidRPr="00806ACB">
            <w:rPr>
              <w:rFonts w:eastAsia="Calibri" w:cs="Times New Roman"/>
              <w:sz w:val="28"/>
              <w:szCs w:val="28"/>
            </w:rPr>
            <w:t xml:space="preserve"> </w:t>
          </w:r>
          <w:r w:rsidR="00FC75DE" w:rsidRPr="00806ACB">
            <w:rPr>
              <w:rFonts w:eastAsia="Calibri" w:cs="Times New Roman"/>
              <w:sz w:val="28"/>
              <w:szCs w:val="28"/>
            </w:rPr>
            <w:t>6134</w:t>
          </w:r>
        </w:p>
        <w:p w14:paraId="4C514A0E" w14:textId="37097609" w:rsidR="00C421BC" w:rsidRPr="00806ACB" w:rsidRDefault="003D47CC" w:rsidP="00506F4B">
          <w:pPr>
            <w:ind w:firstLine="708"/>
            <w:sectPr w:rsidR="00C421BC" w:rsidRPr="00806ACB" w:rsidSect="00C033AF">
              <w:footerReference w:type="even" r:id="rId8"/>
              <w:footerReference w:type="default" r:id="rId9"/>
              <w:pgSz w:w="11906" w:h="16838" w:code="9"/>
              <w:pgMar w:top="1418" w:right="1418" w:bottom="2835" w:left="1418" w:header="709" w:footer="709" w:gutter="567"/>
              <w:pgNumType w:start="1"/>
              <w:cols w:space="708"/>
              <w:titlePg/>
              <w:docGrid w:linePitch="360"/>
            </w:sectPr>
          </w:pPr>
          <w:r w:rsidRPr="00806ACB">
            <w:rPr>
              <w:rFonts w:eastAsia="Calibri" w:cs="Times New Roman"/>
              <w:sz w:val="28"/>
              <w:szCs w:val="28"/>
            </w:rPr>
            <w:t>Abgabetermin:</w:t>
          </w:r>
          <w:r w:rsidRPr="00806ACB">
            <w:rPr>
              <w:rFonts w:eastAsia="Calibri" w:cs="Times New Roman"/>
              <w:sz w:val="28"/>
              <w:szCs w:val="28"/>
            </w:rPr>
            <w:tab/>
          </w:r>
          <w:r w:rsidRPr="00806ACB">
            <w:rPr>
              <w:rFonts w:eastAsia="Calibri" w:cs="Times New Roman"/>
              <w:sz w:val="28"/>
              <w:szCs w:val="28"/>
            </w:rPr>
            <w:tab/>
          </w:r>
          <w:r w:rsidR="00506F4B" w:rsidRPr="00806ACB">
            <w:rPr>
              <w:rFonts w:eastAsia="Calibri" w:cs="Times New Roman"/>
              <w:sz w:val="28"/>
              <w:szCs w:val="28"/>
            </w:rPr>
            <w:t>24.08.2021</w:t>
          </w:r>
          <w:r w:rsidR="00897B4C" w:rsidRPr="00806ACB">
            <w:rPr>
              <w:rFonts w:eastAsia="Calibri" w:cs="Times New Roman"/>
              <w:sz w:val="28"/>
              <w:szCs w:val="28"/>
            </w:rPr>
            <w:t xml:space="preserve"> (Campus Management)</w:t>
          </w:r>
        </w:p>
        <w:p w14:paraId="6592E1F6" w14:textId="77777777" w:rsidR="002319AA" w:rsidRPr="00806ACB" w:rsidRDefault="00524661" w:rsidP="006A5B16"/>
      </w:sdtContent>
    </w:sdt>
    <w:p w14:paraId="4EF38344" w14:textId="77777777" w:rsidR="002319AA" w:rsidRPr="00806ACB" w:rsidRDefault="002319AA" w:rsidP="00DD6B18">
      <w:pPr>
        <w:jc w:val="center"/>
        <w:rPr>
          <w:b/>
          <w:sz w:val="32"/>
        </w:rPr>
      </w:pPr>
      <w:r w:rsidRPr="00806ACB">
        <w:rPr>
          <w:b/>
          <w:sz w:val="32"/>
        </w:rPr>
        <w:t>Abstract</w:t>
      </w:r>
    </w:p>
    <w:p w14:paraId="5D9B0481" w14:textId="49A754D4" w:rsidR="00C47F89" w:rsidRPr="00806ACB" w:rsidRDefault="00505433" w:rsidP="00505433">
      <w:r w:rsidRPr="00806ACB">
        <w:t xml:space="preserve">In dieser Arbeit geht es </w:t>
      </w:r>
      <w:r w:rsidR="00E919CF" w:rsidRPr="00806ACB">
        <w:t>um</w:t>
      </w:r>
      <w:r w:rsidRPr="00806ACB">
        <w:t xml:space="preserve"> externe Pointer –</w:t>
      </w:r>
      <w:r w:rsidR="00C47F89" w:rsidRPr="00806ACB">
        <w:t xml:space="preserve"> </w:t>
      </w:r>
      <w:r w:rsidRPr="00806ACB">
        <w:t>Finger –</w:t>
      </w:r>
      <w:r w:rsidR="00E919CF" w:rsidRPr="00806ACB">
        <w:t xml:space="preserve"> </w:t>
      </w:r>
      <w:r w:rsidRPr="00806ACB">
        <w:t xml:space="preserve">und </w:t>
      </w:r>
      <w:r w:rsidR="00E919CF" w:rsidRPr="00806ACB">
        <w:t xml:space="preserve">wie man </w:t>
      </w:r>
      <w:r w:rsidRPr="00806ACB">
        <w:t xml:space="preserve">den Suchprozess in Datenstrukturen </w:t>
      </w:r>
      <w:r w:rsidR="00C47F89" w:rsidRPr="00806ACB">
        <w:t xml:space="preserve">durch sie </w:t>
      </w:r>
      <w:r w:rsidRPr="00806ACB">
        <w:t xml:space="preserve">zu </w:t>
      </w:r>
      <w:r w:rsidR="00EB0736" w:rsidRPr="00806ACB">
        <w:t>beschleunigen</w:t>
      </w:r>
      <w:r w:rsidR="00E919CF" w:rsidRPr="00806ACB">
        <w:t xml:space="preserve"> kann</w:t>
      </w:r>
      <w:r w:rsidRPr="00806ACB">
        <w:t xml:space="preserve">. Die Laufzeiten der Such-Funktion </w:t>
      </w:r>
      <w:r w:rsidR="00B27B9F">
        <w:t xml:space="preserve">können </w:t>
      </w:r>
      <w:r w:rsidRPr="00806ACB">
        <w:t>durch extra Finger in einer Datenstruktur</w:t>
      </w:r>
      <w:r w:rsidR="00B27B9F">
        <w:t xml:space="preserve"> z.B. bei Bäumen</w:t>
      </w:r>
      <w:r w:rsidRPr="00806ACB">
        <w:t xml:space="preserve"> von </w:t>
      </w:r>
      <w:proofErr w:type="gramStart"/>
      <w:r w:rsidRPr="00806ACB">
        <w:t>O(</w:t>
      </w:r>
      <w:proofErr w:type="gramEnd"/>
      <w:r w:rsidRPr="00806ACB">
        <w:t xml:space="preserve">log n) auf O(log d) </w:t>
      </w:r>
      <w:sdt>
        <w:sdtPr>
          <w:id w:val="387158089"/>
          <w:citation/>
        </w:sdtPr>
        <w:sdtEndPr/>
        <w:sdtContent>
          <w:r w:rsidR="00092CAF">
            <w:fldChar w:fldCharType="begin"/>
          </w:r>
          <w:r w:rsidR="00092CAF">
            <w:instrText xml:space="preserve">CITATION Ger20 \l 1033 </w:instrText>
          </w:r>
          <w:r w:rsidR="00092CAF">
            <w:fldChar w:fldCharType="separate"/>
          </w:r>
          <w:r w:rsidR="00607FBD" w:rsidRPr="00607FBD">
            <w:rPr>
              <w:noProof/>
            </w:rPr>
            <w:t>[1]</w:t>
          </w:r>
          <w:r w:rsidR="00092CAF">
            <w:fldChar w:fldCharType="end"/>
          </w:r>
        </w:sdtContent>
      </w:sdt>
      <w:r w:rsidR="00092CAF">
        <w:t xml:space="preserve"> </w:t>
      </w:r>
      <w:r w:rsidRPr="00806ACB">
        <w:t xml:space="preserve">reduziert. </w:t>
      </w:r>
      <w:r w:rsidR="00C4642A" w:rsidRPr="00806ACB">
        <w:t>D</w:t>
      </w:r>
      <w:r w:rsidRPr="00806ACB">
        <w:t xml:space="preserve">iese Art der Suche </w:t>
      </w:r>
      <w:r w:rsidR="00C4642A" w:rsidRPr="00806ACB">
        <w:t xml:space="preserve">heißt </w:t>
      </w:r>
      <w:r w:rsidRPr="00806ACB">
        <w:t>Distanzsuche</w:t>
      </w:r>
      <w:r w:rsidR="00C4642A" w:rsidRPr="00806ACB">
        <w:t>, da von einer</w:t>
      </w:r>
      <w:r w:rsidR="00324931" w:rsidRPr="00806ACB">
        <w:t xml:space="preserve"> gewissen</w:t>
      </w:r>
      <w:r w:rsidR="00C4642A" w:rsidRPr="00806ACB">
        <w:t xml:space="preserve"> Distanz zur Wurzel der Suchauftrag </w:t>
      </w:r>
      <w:r w:rsidR="00E919CF" w:rsidRPr="00806ACB">
        <w:t xml:space="preserve">erst </w:t>
      </w:r>
      <w:r w:rsidR="00C4642A" w:rsidRPr="00806ACB">
        <w:t>startet.</w:t>
      </w:r>
    </w:p>
    <w:p w14:paraId="6E51E18A" w14:textId="7553AD85" w:rsidR="00F76463" w:rsidRPr="00806ACB" w:rsidRDefault="00E919CF" w:rsidP="00505433">
      <w:r w:rsidRPr="00806ACB">
        <w:t>D</w:t>
      </w:r>
      <w:r w:rsidR="00C4642A" w:rsidRPr="00806ACB">
        <w:t>as Ziel dieser Arbeit,</w:t>
      </w:r>
      <w:r w:rsidR="00505433" w:rsidRPr="00806ACB">
        <w:t xml:space="preserve"> eine Simulation der Fingersuche </w:t>
      </w:r>
      <w:r w:rsidR="004D0461">
        <w:t xml:space="preserve">zu </w:t>
      </w:r>
      <w:r w:rsidR="004D0461" w:rsidRPr="00806ACB">
        <w:t>programmieren</w:t>
      </w:r>
      <w:r w:rsidR="00505433" w:rsidRPr="00806ACB">
        <w:t xml:space="preserve">, denn die Position </w:t>
      </w:r>
      <w:r w:rsidR="00C47F89" w:rsidRPr="00806ACB">
        <w:t xml:space="preserve">und Anzahl </w:t>
      </w:r>
      <w:r w:rsidR="00505433" w:rsidRPr="00806ACB">
        <w:t xml:space="preserve">der Finger </w:t>
      </w:r>
      <w:r w:rsidR="00C47F89" w:rsidRPr="00806ACB">
        <w:t>ist eine</w:t>
      </w:r>
      <w:r w:rsidR="00505433" w:rsidRPr="00806ACB">
        <w:t xml:space="preserve"> implizite Vorhersage</w:t>
      </w:r>
      <w:r w:rsidR="00C47F89" w:rsidRPr="00806ACB">
        <w:t xml:space="preserve">, </w:t>
      </w:r>
      <w:r w:rsidR="00505433" w:rsidRPr="00806ACB">
        <w:t xml:space="preserve">wie </w:t>
      </w:r>
      <w:r w:rsidR="00805F13" w:rsidRPr="00806ACB">
        <w:t>eine</w:t>
      </w:r>
      <w:r w:rsidR="00505433" w:rsidRPr="00806ACB">
        <w:t xml:space="preserve"> Datenstruktur verwendet wird. </w:t>
      </w:r>
      <w:r w:rsidR="00805F13" w:rsidRPr="00806ACB">
        <w:t>Es könnte performanter sein</w:t>
      </w:r>
      <w:r w:rsidR="001132BF" w:rsidRPr="00806ACB">
        <w:t xml:space="preserve">, wenn die Fingersuche sich </w:t>
      </w:r>
      <w:r w:rsidR="00805F13" w:rsidRPr="00806ACB">
        <w:t>an den</w:t>
      </w:r>
      <w:r w:rsidR="001132BF" w:rsidRPr="00806ACB">
        <w:t xml:space="preserve"> </w:t>
      </w:r>
      <w:r w:rsidR="00805F13" w:rsidRPr="00806ACB">
        <w:t>Such</w:t>
      </w:r>
      <w:r w:rsidR="001132BF" w:rsidRPr="00806ACB">
        <w:t xml:space="preserve">-Anfragen </w:t>
      </w:r>
      <w:r w:rsidR="00805F13" w:rsidRPr="00806ACB">
        <w:t>der</w:t>
      </w:r>
      <w:r w:rsidR="001132BF" w:rsidRPr="00806ACB">
        <w:t xml:space="preserve"> Datenstruktur </w:t>
      </w:r>
      <w:r w:rsidR="00805F13" w:rsidRPr="00806ACB">
        <w:t xml:space="preserve">orientiert, als wenn man diese </w:t>
      </w:r>
      <w:r w:rsidR="00376C63" w:rsidRPr="00806ACB">
        <w:t>strukturelle</w:t>
      </w:r>
      <w:r w:rsidR="00805F13" w:rsidRPr="00806ACB">
        <w:t xml:space="preserve"> Information nicht berücksichtigt und mit der </w:t>
      </w:r>
      <w:r w:rsidRPr="00806ACB">
        <w:t xml:space="preserve">konventionelle </w:t>
      </w:r>
      <w:r w:rsidR="00805F13" w:rsidRPr="00806ACB">
        <w:t xml:space="preserve">Wurzelsuche </w:t>
      </w:r>
      <w:r w:rsidR="00C4642A" w:rsidRPr="00806ACB">
        <w:t>ge</w:t>
      </w:r>
      <w:r w:rsidR="00805F13" w:rsidRPr="00806ACB">
        <w:t>sucht</w:t>
      </w:r>
      <w:r w:rsidR="00C4642A" w:rsidRPr="00806ACB">
        <w:t xml:space="preserve"> wird</w:t>
      </w:r>
      <w:r w:rsidR="00805F13" w:rsidRPr="00806ACB">
        <w:t>.</w:t>
      </w:r>
    </w:p>
    <w:p w14:paraId="656258D1" w14:textId="2C3E7042" w:rsidR="00C10819" w:rsidRPr="00D84AF9" w:rsidRDefault="00F76463" w:rsidP="00B70978">
      <w:pPr>
        <w:jc w:val="center"/>
        <w:rPr>
          <w:b/>
          <w:sz w:val="32"/>
        </w:rPr>
      </w:pPr>
      <w:r w:rsidRPr="00D84AF9">
        <w:rPr>
          <w:b/>
          <w:sz w:val="32"/>
        </w:rPr>
        <w:t>Abstract</w:t>
      </w:r>
      <w:r w:rsidR="00C47F89" w:rsidRPr="00D84AF9">
        <w:rPr>
          <w:b/>
          <w:sz w:val="32"/>
        </w:rPr>
        <w:t xml:space="preserve"> - </w:t>
      </w:r>
      <w:r w:rsidR="004D53AC" w:rsidRPr="00D84AF9">
        <w:rPr>
          <w:b/>
          <w:sz w:val="32"/>
        </w:rPr>
        <w:t>English</w:t>
      </w:r>
    </w:p>
    <w:p w14:paraId="08F6256B" w14:textId="561E1B2F" w:rsidR="00C10819" w:rsidRPr="00D84AF9" w:rsidRDefault="002A6A4F" w:rsidP="00B70978">
      <w:pPr>
        <w:sectPr w:rsidR="00C10819" w:rsidRPr="00D84AF9" w:rsidSect="00DD581A">
          <w:footerReference w:type="first" r:id="rId10"/>
          <w:type w:val="oddPage"/>
          <w:pgSz w:w="11906" w:h="16838" w:code="9"/>
          <w:pgMar w:top="1418" w:right="1418" w:bottom="2835" w:left="709" w:header="709" w:footer="709" w:gutter="567"/>
          <w:pgNumType w:fmt="lowerRoman"/>
          <w:cols w:space="708"/>
          <w:titlePg/>
          <w:docGrid w:linePitch="360"/>
        </w:sectPr>
      </w:pPr>
      <w:proofErr w:type="spellStart"/>
      <w:r w:rsidRPr="00D84AF9">
        <w:t>TODO</w:t>
      </w:r>
      <w:proofErr w:type="spellEnd"/>
      <w:r w:rsidR="00D84AF9" w:rsidRPr="00D84AF9">
        <w:t>: H</w:t>
      </w:r>
      <w:r w:rsidR="00D84AF9">
        <w:t>EURISTIK (</w:t>
      </w:r>
      <w:proofErr w:type="spellStart"/>
      <w:r w:rsidR="00D84AF9">
        <w:t>finger</w:t>
      </w:r>
      <w:proofErr w:type="spellEnd"/>
      <w:r w:rsidR="00D84AF9">
        <w:t>) begriff einbauen</w:t>
      </w:r>
    </w:p>
    <w:bookmarkStart w:id="1" w:name="_Toc291081108" w:displacedByCustomXml="next"/>
    <w:sdt>
      <w:sdtPr>
        <w:rPr>
          <w:rFonts w:asciiTheme="minorHAnsi" w:hAnsiTheme="minorHAnsi" w:cstheme="minorHAnsi"/>
          <w:bCs/>
        </w:rPr>
        <w:id w:val="523216872"/>
        <w:docPartObj>
          <w:docPartGallery w:val="Table of Contents"/>
          <w:docPartUnique/>
        </w:docPartObj>
      </w:sdtPr>
      <w:sdtEndPr>
        <w:rPr>
          <w:rFonts w:ascii="Times New Roman" w:hAnsi="Times New Roman" w:cstheme="minorBidi"/>
          <w:bCs w:val="0"/>
        </w:rPr>
      </w:sdtEndPr>
      <w:sdtContent>
        <w:p w14:paraId="28536651" w14:textId="77777777" w:rsidR="00821314" w:rsidRDefault="009117CC" w:rsidP="004A55A5">
          <w:pPr>
            <w:rPr>
              <w:noProof/>
            </w:rPr>
          </w:pPr>
          <w:r w:rsidRPr="00D84AF9">
            <w:rPr>
              <w:rStyle w:val="Formatvorlage1Zchn"/>
              <w:rFonts w:asciiTheme="minorHAnsi" w:hAnsiTheme="minorHAnsi" w:cstheme="minorHAnsi"/>
            </w:rPr>
            <w:t>Inhaltsverzeichnis</w:t>
          </w:r>
          <w:bookmarkEnd w:id="1"/>
          <w:r w:rsidR="00AF7EE7" w:rsidRPr="00806ACB">
            <w:rPr>
              <w:sz w:val="28"/>
            </w:rPr>
            <w:fldChar w:fldCharType="begin"/>
          </w:r>
          <w:r w:rsidRPr="00D84AF9">
            <w:rPr>
              <w:sz w:val="28"/>
            </w:rPr>
            <w:instrText xml:space="preserve"> TOC \o "1-3" \h \z \u </w:instrText>
          </w:r>
          <w:r w:rsidR="00AF7EE7" w:rsidRPr="00806ACB">
            <w:rPr>
              <w:sz w:val="28"/>
            </w:rPr>
            <w:fldChar w:fldCharType="separate"/>
          </w:r>
        </w:p>
        <w:p w14:paraId="2288FF0E" w14:textId="63970480" w:rsidR="00821314" w:rsidRDefault="00524661">
          <w:pPr>
            <w:pStyle w:val="Verzeichnis1"/>
            <w:rPr>
              <w:rFonts w:asciiTheme="minorHAnsi" w:eastAsiaTheme="minorEastAsia" w:hAnsiTheme="minorHAnsi"/>
              <w:b w:val="0"/>
              <w:sz w:val="22"/>
              <w:lang w:eastAsia="de-DE"/>
            </w:rPr>
          </w:pPr>
          <w:hyperlink w:anchor="_Toc79686296" w:history="1">
            <w:r w:rsidR="00821314" w:rsidRPr="00ED454C">
              <w:rPr>
                <w:rStyle w:val="Hyperlink"/>
              </w:rPr>
              <w:t>Abbildungsverzeichnis</w:t>
            </w:r>
            <w:r w:rsidR="00821314">
              <w:rPr>
                <w:webHidden/>
              </w:rPr>
              <w:tab/>
            </w:r>
            <w:r w:rsidR="00821314">
              <w:rPr>
                <w:webHidden/>
              </w:rPr>
              <w:fldChar w:fldCharType="begin"/>
            </w:r>
            <w:r w:rsidR="00821314">
              <w:rPr>
                <w:webHidden/>
              </w:rPr>
              <w:instrText xml:space="preserve"> PAGEREF _Toc79686296 \h </w:instrText>
            </w:r>
            <w:r w:rsidR="00821314">
              <w:rPr>
                <w:webHidden/>
              </w:rPr>
            </w:r>
            <w:r w:rsidR="00821314">
              <w:rPr>
                <w:webHidden/>
              </w:rPr>
              <w:fldChar w:fldCharType="separate"/>
            </w:r>
            <w:r w:rsidR="00821314">
              <w:rPr>
                <w:webHidden/>
              </w:rPr>
              <w:t>ix</w:t>
            </w:r>
            <w:r w:rsidR="00821314">
              <w:rPr>
                <w:webHidden/>
              </w:rPr>
              <w:fldChar w:fldCharType="end"/>
            </w:r>
          </w:hyperlink>
        </w:p>
        <w:p w14:paraId="7CAD7674" w14:textId="0A704620" w:rsidR="00821314" w:rsidRDefault="00524661">
          <w:pPr>
            <w:pStyle w:val="Verzeichnis1"/>
            <w:rPr>
              <w:rFonts w:asciiTheme="minorHAnsi" w:eastAsiaTheme="minorEastAsia" w:hAnsiTheme="minorHAnsi"/>
              <w:b w:val="0"/>
              <w:sz w:val="22"/>
              <w:lang w:eastAsia="de-DE"/>
            </w:rPr>
          </w:pPr>
          <w:hyperlink w:anchor="_Toc79686297" w:history="1">
            <w:r w:rsidR="00821314" w:rsidRPr="00ED454C">
              <w:rPr>
                <w:rStyle w:val="Hyperlink"/>
              </w:rPr>
              <w:t>Einleitung</w:t>
            </w:r>
            <w:r w:rsidR="00821314">
              <w:rPr>
                <w:webHidden/>
              </w:rPr>
              <w:tab/>
            </w:r>
            <w:r w:rsidR="00821314">
              <w:rPr>
                <w:webHidden/>
              </w:rPr>
              <w:fldChar w:fldCharType="begin"/>
            </w:r>
            <w:r w:rsidR="00821314">
              <w:rPr>
                <w:webHidden/>
              </w:rPr>
              <w:instrText xml:space="preserve"> PAGEREF _Toc79686297 \h </w:instrText>
            </w:r>
            <w:r w:rsidR="00821314">
              <w:rPr>
                <w:webHidden/>
              </w:rPr>
            </w:r>
            <w:r w:rsidR="00821314">
              <w:rPr>
                <w:webHidden/>
              </w:rPr>
              <w:fldChar w:fldCharType="separate"/>
            </w:r>
            <w:r w:rsidR="00821314">
              <w:rPr>
                <w:webHidden/>
              </w:rPr>
              <w:t>1</w:t>
            </w:r>
            <w:r w:rsidR="00821314">
              <w:rPr>
                <w:webHidden/>
              </w:rPr>
              <w:fldChar w:fldCharType="end"/>
            </w:r>
          </w:hyperlink>
        </w:p>
        <w:p w14:paraId="25A62D17" w14:textId="59089380"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298" w:history="1">
            <w:r w:rsidR="00821314" w:rsidRPr="00ED454C">
              <w:rPr>
                <w:rStyle w:val="Hyperlink"/>
                <w:noProof/>
              </w:rPr>
              <w:t>1.1</w:t>
            </w:r>
            <w:r w:rsidR="00821314">
              <w:rPr>
                <w:rFonts w:asciiTheme="minorHAnsi" w:eastAsiaTheme="minorEastAsia" w:hAnsiTheme="minorHAnsi"/>
                <w:noProof/>
                <w:sz w:val="22"/>
                <w:lang w:eastAsia="de-DE"/>
              </w:rPr>
              <w:tab/>
            </w:r>
            <w:r w:rsidR="00821314" w:rsidRPr="00ED454C">
              <w:rPr>
                <w:rStyle w:val="Hyperlink"/>
                <w:noProof/>
              </w:rPr>
              <w:t>Problemumfeld</w:t>
            </w:r>
            <w:r w:rsidR="00821314">
              <w:rPr>
                <w:noProof/>
                <w:webHidden/>
              </w:rPr>
              <w:tab/>
            </w:r>
            <w:r w:rsidR="00821314">
              <w:rPr>
                <w:noProof/>
                <w:webHidden/>
              </w:rPr>
              <w:fldChar w:fldCharType="begin"/>
            </w:r>
            <w:r w:rsidR="00821314">
              <w:rPr>
                <w:noProof/>
                <w:webHidden/>
              </w:rPr>
              <w:instrText xml:space="preserve"> PAGEREF _Toc79686298 \h </w:instrText>
            </w:r>
            <w:r w:rsidR="00821314">
              <w:rPr>
                <w:noProof/>
                <w:webHidden/>
              </w:rPr>
            </w:r>
            <w:r w:rsidR="00821314">
              <w:rPr>
                <w:noProof/>
                <w:webHidden/>
              </w:rPr>
              <w:fldChar w:fldCharType="separate"/>
            </w:r>
            <w:r w:rsidR="00821314">
              <w:rPr>
                <w:noProof/>
                <w:webHidden/>
              </w:rPr>
              <w:t>1</w:t>
            </w:r>
            <w:r w:rsidR="00821314">
              <w:rPr>
                <w:noProof/>
                <w:webHidden/>
              </w:rPr>
              <w:fldChar w:fldCharType="end"/>
            </w:r>
          </w:hyperlink>
        </w:p>
        <w:p w14:paraId="731C8306" w14:textId="54D0DCBB"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299" w:history="1">
            <w:r w:rsidR="00821314" w:rsidRPr="00ED454C">
              <w:rPr>
                <w:rStyle w:val="Hyperlink"/>
                <w:noProof/>
              </w:rPr>
              <w:t>1.2</w:t>
            </w:r>
            <w:r w:rsidR="00821314">
              <w:rPr>
                <w:rFonts w:asciiTheme="minorHAnsi" w:eastAsiaTheme="minorEastAsia" w:hAnsiTheme="minorHAnsi"/>
                <w:noProof/>
                <w:sz w:val="22"/>
                <w:lang w:eastAsia="de-DE"/>
              </w:rPr>
              <w:tab/>
            </w:r>
            <w:r w:rsidR="00821314" w:rsidRPr="00ED454C">
              <w:rPr>
                <w:rStyle w:val="Hyperlink"/>
                <w:noProof/>
              </w:rPr>
              <w:t>Zielsetzung</w:t>
            </w:r>
            <w:r w:rsidR="00821314">
              <w:rPr>
                <w:noProof/>
                <w:webHidden/>
              </w:rPr>
              <w:tab/>
            </w:r>
            <w:r w:rsidR="00821314">
              <w:rPr>
                <w:noProof/>
                <w:webHidden/>
              </w:rPr>
              <w:fldChar w:fldCharType="begin"/>
            </w:r>
            <w:r w:rsidR="00821314">
              <w:rPr>
                <w:noProof/>
                <w:webHidden/>
              </w:rPr>
              <w:instrText xml:space="preserve"> PAGEREF _Toc79686299 \h </w:instrText>
            </w:r>
            <w:r w:rsidR="00821314">
              <w:rPr>
                <w:noProof/>
                <w:webHidden/>
              </w:rPr>
            </w:r>
            <w:r w:rsidR="00821314">
              <w:rPr>
                <w:noProof/>
                <w:webHidden/>
              </w:rPr>
              <w:fldChar w:fldCharType="separate"/>
            </w:r>
            <w:r w:rsidR="00821314">
              <w:rPr>
                <w:noProof/>
                <w:webHidden/>
              </w:rPr>
              <w:t>2</w:t>
            </w:r>
            <w:r w:rsidR="00821314">
              <w:rPr>
                <w:noProof/>
                <w:webHidden/>
              </w:rPr>
              <w:fldChar w:fldCharType="end"/>
            </w:r>
          </w:hyperlink>
        </w:p>
        <w:p w14:paraId="27DB7BCF" w14:textId="4B327EFE" w:rsidR="00821314" w:rsidRDefault="00524661">
          <w:pPr>
            <w:pStyle w:val="Verzeichnis1"/>
            <w:rPr>
              <w:rFonts w:asciiTheme="minorHAnsi" w:eastAsiaTheme="minorEastAsia" w:hAnsiTheme="minorHAnsi"/>
              <w:b w:val="0"/>
              <w:sz w:val="22"/>
              <w:lang w:eastAsia="de-DE"/>
            </w:rPr>
          </w:pPr>
          <w:hyperlink w:anchor="_Toc79686300" w:history="1">
            <w:r w:rsidR="00821314" w:rsidRPr="00ED454C">
              <w:rPr>
                <w:rStyle w:val="Hyperlink"/>
              </w:rPr>
              <w:t>Aktueller Forschungsstand: Übersicht über Finger</w:t>
            </w:r>
            <w:r w:rsidR="00821314">
              <w:rPr>
                <w:webHidden/>
              </w:rPr>
              <w:tab/>
            </w:r>
            <w:r w:rsidR="00821314">
              <w:rPr>
                <w:webHidden/>
              </w:rPr>
              <w:fldChar w:fldCharType="begin"/>
            </w:r>
            <w:r w:rsidR="00821314">
              <w:rPr>
                <w:webHidden/>
              </w:rPr>
              <w:instrText xml:space="preserve"> PAGEREF _Toc79686300 \h </w:instrText>
            </w:r>
            <w:r w:rsidR="00821314">
              <w:rPr>
                <w:webHidden/>
              </w:rPr>
            </w:r>
            <w:r w:rsidR="00821314">
              <w:rPr>
                <w:webHidden/>
              </w:rPr>
              <w:fldChar w:fldCharType="separate"/>
            </w:r>
            <w:r w:rsidR="00821314">
              <w:rPr>
                <w:webHidden/>
              </w:rPr>
              <w:t>3</w:t>
            </w:r>
            <w:r w:rsidR="00821314">
              <w:rPr>
                <w:webHidden/>
              </w:rPr>
              <w:fldChar w:fldCharType="end"/>
            </w:r>
          </w:hyperlink>
        </w:p>
        <w:p w14:paraId="2A298D24" w14:textId="149D8988"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1" w:history="1">
            <w:r w:rsidR="00821314" w:rsidRPr="00ED454C">
              <w:rPr>
                <w:rStyle w:val="Hyperlink"/>
                <w:noProof/>
              </w:rPr>
              <w:t>1.3</w:t>
            </w:r>
            <w:r w:rsidR="00821314">
              <w:rPr>
                <w:rFonts w:asciiTheme="minorHAnsi" w:eastAsiaTheme="minorEastAsia" w:hAnsiTheme="minorHAnsi"/>
                <w:noProof/>
                <w:sz w:val="22"/>
                <w:lang w:eastAsia="de-DE"/>
              </w:rPr>
              <w:tab/>
            </w:r>
            <w:r w:rsidR="00821314" w:rsidRPr="00ED454C">
              <w:rPr>
                <w:rStyle w:val="Hyperlink"/>
                <w:noProof/>
              </w:rPr>
              <w:t>Ein Finger</w:t>
            </w:r>
            <w:r w:rsidR="00821314">
              <w:rPr>
                <w:noProof/>
                <w:webHidden/>
              </w:rPr>
              <w:tab/>
            </w:r>
            <w:r w:rsidR="00821314">
              <w:rPr>
                <w:noProof/>
                <w:webHidden/>
              </w:rPr>
              <w:fldChar w:fldCharType="begin"/>
            </w:r>
            <w:r w:rsidR="00821314">
              <w:rPr>
                <w:noProof/>
                <w:webHidden/>
              </w:rPr>
              <w:instrText xml:space="preserve"> PAGEREF _Toc79686301 \h </w:instrText>
            </w:r>
            <w:r w:rsidR="00821314">
              <w:rPr>
                <w:noProof/>
                <w:webHidden/>
              </w:rPr>
            </w:r>
            <w:r w:rsidR="00821314">
              <w:rPr>
                <w:noProof/>
                <w:webHidden/>
              </w:rPr>
              <w:fldChar w:fldCharType="separate"/>
            </w:r>
            <w:r w:rsidR="00821314">
              <w:rPr>
                <w:noProof/>
                <w:webHidden/>
              </w:rPr>
              <w:t>3</w:t>
            </w:r>
            <w:r w:rsidR="00821314">
              <w:rPr>
                <w:noProof/>
                <w:webHidden/>
              </w:rPr>
              <w:fldChar w:fldCharType="end"/>
            </w:r>
          </w:hyperlink>
        </w:p>
        <w:p w14:paraId="171868DC" w14:textId="10F36B30"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2" w:history="1">
            <w:r w:rsidR="00821314" w:rsidRPr="00ED454C">
              <w:rPr>
                <w:rStyle w:val="Hyperlink"/>
                <w:noProof/>
              </w:rPr>
              <w:t>1.4</w:t>
            </w:r>
            <w:r w:rsidR="00821314">
              <w:rPr>
                <w:rFonts w:asciiTheme="minorHAnsi" w:eastAsiaTheme="minorEastAsia" w:hAnsiTheme="minorHAnsi"/>
                <w:noProof/>
                <w:sz w:val="22"/>
                <w:lang w:eastAsia="de-DE"/>
              </w:rPr>
              <w:tab/>
            </w:r>
            <w:r w:rsidR="00821314" w:rsidRPr="00ED454C">
              <w:rPr>
                <w:rStyle w:val="Hyperlink"/>
                <w:noProof/>
              </w:rPr>
              <w:t>Min-Max-Fingersuche</w:t>
            </w:r>
            <w:r w:rsidR="00821314">
              <w:rPr>
                <w:noProof/>
                <w:webHidden/>
              </w:rPr>
              <w:tab/>
            </w:r>
            <w:r w:rsidR="00821314">
              <w:rPr>
                <w:noProof/>
                <w:webHidden/>
              </w:rPr>
              <w:fldChar w:fldCharType="begin"/>
            </w:r>
            <w:r w:rsidR="00821314">
              <w:rPr>
                <w:noProof/>
                <w:webHidden/>
              </w:rPr>
              <w:instrText xml:space="preserve"> PAGEREF _Toc79686302 \h </w:instrText>
            </w:r>
            <w:r w:rsidR="00821314">
              <w:rPr>
                <w:noProof/>
                <w:webHidden/>
              </w:rPr>
            </w:r>
            <w:r w:rsidR="00821314">
              <w:rPr>
                <w:noProof/>
                <w:webHidden/>
              </w:rPr>
              <w:fldChar w:fldCharType="separate"/>
            </w:r>
            <w:r w:rsidR="00821314">
              <w:rPr>
                <w:noProof/>
                <w:webHidden/>
              </w:rPr>
              <w:t>4</w:t>
            </w:r>
            <w:r w:rsidR="00821314">
              <w:rPr>
                <w:noProof/>
                <w:webHidden/>
              </w:rPr>
              <w:fldChar w:fldCharType="end"/>
            </w:r>
          </w:hyperlink>
        </w:p>
        <w:p w14:paraId="1E7B7E0A" w14:textId="686D8860"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3" w:history="1">
            <w:r w:rsidR="00821314" w:rsidRPr="00ED454C">
              <w:rPr>
                <w:rStyle w:val="Hyperlink"/>
                <w:noProof/>
              </w:rPr>
              <w:t>1.5</w:t>
            </w:r>
            <w:r w:rsidR="00821314">
              <w:rPr>
                <w:rFonts w:asciiTheme="minorHAnsi" w:eastAsiaTheme="minorEastAsia" w:hAnsiTheme="minorHAnsi"/>
                <w:noProof/>
                <w:sz w:val="22"/>
                <w:lang w:eastAsia="de-DE"/>
              </w:rPr>
              <w:tab/>
            </w:r>
            <w:r w:rsidR="00821314" w:rsidRPr="00ED454C">
              <w:rPr>
                <w:rStyle w:val="Hyperlink"/>
                <w:noProof/>
              </w:rPr>
              <w:t>Fingersuche mit Direktion</w:t>
            </w:r>
            <w:r w:rsidR="00821314">
              <w:rPr>
                <w:noProof/>
                <w:webHidden/>
              </w:rPr>
              <w:tab/>
            </w:r>
            <w:r w:rsidR="00821314">
              <w:rPr>
                <w:noProof/>
                <w:webHidden/>
              </w:rPr>
              <w:fldChar w:fldCharType="begin"/>
            </w:r>
            <w:r w:rsidR="00821314">
              <w:rPr>
                <w:noProof/>
                <w:webHidden/>
              </w:rPr>
              <w:instrText xml:space="preserve"> PAGEREF _Toc79686303 \h </w:instrText>
            </w:r>
            <w:r w:rsidR="00821314">
              <w:rPr>
                <w:noProof/>
                <w:webHidden/>
              </w:rPr>
            </w:r>
            <w:r w:rsidR="00821314">
              <w:rPr>
                <w:noProof/>
                <w:webHidden/>
              </w:rPr>
              <w:fldChar w:fldCharType="separate"/>
            </w:r>
            <w:r w:rsidR="00821314">
              <w:rPr>
                <w:noProof/>
                <w:webHidden/>
              </w:rPr>
              <w:t>5</w:t>
            </w:r>
            <w:r w:rsidR="00821314">
              <w:rPr>
                <w:noProof/>
                <w:webHidden/>
              </w:rPr>
              <w:fldChar w:fldCharType="end"/>
            </w:r>
          </w:hyperlink>
        </w:p>
        <w:p w14:paraId="029F0F5E" w14:textId="5BD7C353"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4" w:history="1">
            <w:r w:rsidR="00821314" w:rsidRPr="00ED454C">
              <w:rPr>
                <w:rStyle w:val="Hyperlink"/>
                <w:noProof/>
              </w:rPr>
              <w:t>1.6</w:t>
            </w:r>
            <w:r w:rsidR="00821314">
              <w:rPr>
                <w:rFonts w:asciiTheme="minorHAnsi" w:eastAsiaTheme="minorEastAsia" w:hAnsiTheme="minorHAnsi"/>
                <w:noProof/>
                <w:sz w:val="22"/>
                <w:lang w:eastAsia="de-DE"/>
              </w:rPr>
              <w:tab/>
            </w:r>
            <w:r w:rsidR="00821314" w:rsidRPr="00ED454C">
              <w:rPr>
                <w:rStyle w:val="Hyperlink"/>
                <w:noProof/>
              </w:rPr>
              <w:t>Finger verwalten oder mit Fingern suchen</w:t>
            </w:r>
            <w:r w:rsidR="00821314">
              <w:rPr>
                <w:noProof/>
                <w:webHidden/>
              </w:rPr>
              <w:tab/>
            </w:r>
            <w:r w:rsidR="00821314">
              <w:rPr>
                <w:noProof/>
                <w:webHidden/>
              </w:rPr>
              <w:fldChar w:fldCharType="begin"/>
            </w:r>
            <w:r w:rsidR="00821314">
              <w:rPr>
                <w:noProof/>
                <w:webHidden/>
              </w:rPr>
              <w:instrText xml:space="preserve"> PAGEREF _Toc79686304 \h </w:instrText>
            </w:r>
            <w:r w:rsidR="00821314">
              <w:rPr>
                <w:noProof/>
                <w:webHidden/>
              </w:rPr>
            </w:r>
            <w:r w:rsidR="00821314">
              <w:rPr>
                <w:noProof/>
                <w:webHidden/>
              </w:rPr>
              <w:fldChar w:fldCharType="separate"/>
            </w:r>
            <w:r w:rsidR="00821314">
              <w:rPr>
                <w:noProof/>
                <w:webHidden/>
              </w:rPr>
              <w:t>5</w:t>
            </w:r>
            <w:r w:rsidR="00821314">
              <w:rPr>
                <w:noProof/>
                <w:webHidden/>
              </w:rPr>
              <w:fldChar w:fldCharType="end"/>
            </w:r>
          </w:hyperlink>
        </w:p>
        <w:p w14:paraId="2B1D326F" w14:textId="27E528B6"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5" w:history="1">
            <w:r w:rsidR="00821314" w:rsidRPr="00ED454C">
              <w:rPr>
                <w:rStyle w:val="Hyperlink"/>
                <w:noProof/>
              </w:rPr>
              <w:t>1.7</w:t>
            </w:r>
            <w:r w:rsidR="00821314">
              <w:rPr>
                <w:rFonts w:asciiTheme="minorHAnsi" w:eastAsiaTheme="minorEastAsia" w:hAnsiTheme="minorHAnsi"/>
                <w:noProof/>
                <w:sz w:val="22"/>
                <w:lang w:eastAsia="de-DE"/>
              </w:rPr>
              <w:tab/>
            </w:r>
            <w:r w:rsidR="00821314" w:rsidRPr="00ED454C">
              <w:rPr>
                <w:rStyle w:val="Hyperlink"/>
                <w:noProof/>
              </w:rPr>
              <w:t>Lazy Finger in Binär-Suchbäumen</w:t>
            </w:r>
            <w:r w:rsidR="00821314">
              <w:rPr>
                <w:noProof/>
                <w:webHidden/>
              </w:rPr>
              <w:tab/>
            </w:r>
            <w:r w:rsidR="00821314">
              <w:rPr>
                <w:noProof/>
                <w:webHidden/>
              </w:rPr>
              <w:fldChar w:fldCharType="begin"/>
            </w:r>
            <w:r w:rsidR="00821314">
              <w:rPr>
                <w:noProof/>
                <w:webHidden/>
              </w:rPr>
              <w:instrText xml:space="preserve"> PAGEREF _Toc79686305 \h </w:instrText>
            </w:r>
            <w:r w:rsidR="00821314">
              <w:rPr>
                <w:noProof/>
                <w:webHidden/>
              </w:rPr>
            </w:r>
            <w:r w:rsidR="00821314">
              <w:rPr>
                <w:noProof/>
                <w:webHidden/>
              </w:rPr>
              <w:fldChar w:fldCharType="separate"/>
            </w:r>
            <w:r w:rsidR="00821314">
              <w:rPr>
                <w:noProof/>
                <w:webHidden/>
              </w:rPr>
              <w:t>6</w:t>
            </w:r>
            <w:r w:rsidR="00821314">
              <w:rPr>
                <w:noProof/>
                <w:webHidden/>
              </w:rPr>
              <w:fldChar w:fldCharType="end"/>
            </w:r>
          </w:hyperlink>
        </w:p>
        <w:p w14:paraId="1A24A964" w14:textId="089C6D6A"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6" w:history="1">
            <w:r w:rsidR="00821314" w:rsidRPr="00ED454C">
              <w:rPr>
                <w:rStyle w:val="Hyperlink"/>
                <w:noProof/>
              </w:rPr>
              <w:t>1.8</w:t>
            </w:r>
            <w:r w:rsidR="00821314">
              <w:rPr>
                <w:rFonts w:asciiTheme="minorHAnsi" w:eastAsiaTheme="minorEastAsia" w:hAnsiTheme="minorHAnsi"/>
                <w:noProof/>
                <w:sz w:val="22"/>
                <w:lang w:eastAsia="de-DE"/>
              </w:rPr>
              <w:tab/>
            </w:r>
            <w:r w:rsidR="00821314" w:rsidRPr="00ED454C">
              <w:rPr>
                <w:rStyle w:val="Hyperlink"/>
                <w:noProof/>
              </w:rPr>
              <w:t>Splay-Tree und Fingersuche</w:t>
            </w:r>
            <w:r w:rsidR="00821314">
              <w:rPr>
                <w:noProof/>
                <w:webHidden/>
              </w:rPr>
              <w:tab/>
            </w:r>
            <w:r w:rsidR="00821314">
              <w:rPr>
                <w:noProof/>
                <w:webHidden/>
              </w:rPr>
              <w:fldChar w:fldCharType="begin"/>
            </w:r>
            <w:r w:rsidR="00821314">
              <w:rPr>
                <w:noProof/>
                <w:webHidden/>
              </w:rPr>
              <w:instrText xml:space="preserve"> PAGEREF _Toc79686306 \h </w:instrText>
            </w:r>
            <w:r w:rsidR="00821314">
              <w:rPr>
                <w:noProof/>
                <w:webHidden/>
              </w:rPr>
            </w:r>
            <w:r w:rsidR="00821314">
              <w:rPr>
                <w:noProof/>
                <w:webHidden/>
              </w:rPr>
              <w:fldChar w:fldCharType="separate"/>
            </w:r>
            <w:r w:rsidR="00821314">
              <w:rPr>
                <w:noProof/>
                <w:webHidden/>
              </w:rPr>
              <w:t>6</w:t>
            </w:r>
            <w:r w:rsidR="00821314">
              <w:rPr>
                <w:noProof/>
                <w:webHidden/>
              </w:rPr>
              <w:fldChar w:fldCharType="end"/>
            </w:r>
          </w:hyperlink>
        </w:p>
        <w:p w14:paraId="0B831C60" w14:textId="24A2D9BE" w:rsidR="00821314" w:rsidRDefault="00524661">
          <w:pPr>
            <w:pStyle w:val="Verzeichnis2"/>
            <w:tabs>
              <w:tab w:val="left" w:pos="880"/>
              <w:tab w:val="right" w:leader="dot" w:pos="9202"/>
            </w:tabs>
            <w:rPr>
              <w:rFonts w:asciiTheme="minorHAnsi" w:eastAsiaTheme="minorEastAsia" w:hAnsiTheme="minorHAnsi"/>
              <w:noProof/>
              <w:sz w:val="22"/>
              <w:lang w:eastAsia="de-DE"/>
            </w:rPr>
          </w:pPr>
          <w:hyperlink w:anchor="_Toc79686307" w:history="1">
            <w:r w:rsidR="00821314" w:rsidRPr="00ED454C">
              <w:rPr>
                <w:rStyle w:val="Hyperlink"/>
                <w:noProof/>
              </w:rPr>
              <w:t>1.9</w:t>
            </w:r>
            <w:r w:rsidR="00821314">
              <w:rPr>
                <w:rFonts w:asciiTheme="minorHAnsi" w:eastAsiaTheme="minorEastAsia" w:hAnsiTheme="minorHAnsi"/>
                <w:noProof/>
                <w:sz w:val="22"/>
                <w:lang w:eastAsia="de-DE"/>
              </w:rPr>
              <w:tab/>
            </w:r>
            <w:r w:rsidR="00821314" w:rsidRPr="00ED454C">
              <w:rPr>
                <w:rStyle w:val="Hyperlink"/>
                <w:noProof/>
              </w:rPr>
              <w:t>Splay-Trees, Zufall und Optimalität</w:t>
            </w:r>
            <w:r w:rsidR="00821314">
              <w:rPr>
                <w:noProof/>
                <w:webHidden/>
              </w:rPr>
              <w:tab/>
            </w:r>
            <w:r w:rsidR="00821314">
              <w:rPr>
                <w:noProof/>
                <w:webHidden/>
              </w:rPr>
              <w:fldChar w:fldCharType="begin"/>
            </w:r>
            <w:r w:rsidR="00821314">
              <w:rPr>
                <w:noProof/>
                <w:webHidden/>
              </w:rPr>
              <w:instrText xml:space="preserve"> PAGEREF _Toc79686307 \h </w:instrText>
            </w:r>
            <w:r w:rsidR="00821314">
              <w:rPr>
                <w:noProof/>
                <w:webHidden/>
              </w:rPr>
            </w:r>
            <w:r w:rsidR="00821314">
              <w:rPr>
                <w:noProof/>
                <w:webHidden/>
              </w:rPr>
              <w:fldChar w:fldCharType="separate"/>
            </w:r>
            <w:r w:rsidR="00821314">
              <w:rPr>
                <w:noProof/>
                <w:webHidden/>
              </w:rPr>
              <w:t>6</w:t>
            </w:r>
            <w:r w:rsidR="00821314">
              <w:rPr>
                <w:noProof/>
                <w:webHidden/>
              </w:rPr>
              <w:fldChar w:fldCharType="end"/>
            </w:r>
          </w:hyperlink>
        </w:p>
        <w:p w14:paraId="3FE44772" w14:textId="6D2BB579"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08" w:history="1">
            <w:r w:rsidR="00821314" w:rsidRPr="00ED454C">
              <w:rPr>
                <w:rStyle w:val="Hyperlink"/>
                <w:noProof/>
              </w:rPr>
              <w:t>1.10</w:t>
            </w:r>
            <w:r w:rsidR="00821314">
              <w:rPr>
                <w:rFonts w:asciiTheme="minorHAnsi" w:eastAsiaTheme="minorEastAsia" w:hAnsiTheme="minorHAnsi"/>
                <w:noProof/>
                <w:sz w:val="22"/>
                <w:lang w:eastAsia="de-DE"/>
              </w:rPr>
              <w:tab/>
            </w:r>
            <w:r w:rsidR="00821314" w:rsidRPr="00ED454C">
              <w:rPr>
                <w:rStyle w:val="Hyperlink"/>
                <w:noProof/>
              </w:rPr>
              <w:t>Fingersuche und weitere Datenstrukturen</w:t>
            </w:r>
            <w:r w:rsidR="00821314">
              <w:rPr>
                <w:noProof/>
                <w:webHidden/>
              </w:rPr>
              <w:tab/>
            </w:r>
            <w:r w:rsidR="00821314">
              <w:rPr>
                <w:noProof/>
                <w:webHidden/>
              </w:rPr>
              <w:fldChar w:fldCharType="begin"/>
            </w:r>
            <w:r w:rsidR="00821314">
              <w:rPr>
                <w:noProof/>
                <w:webHidden/>
              </w:rPr>
              <w:instrText xml:space="preserve"> PAGEREF _Toc79686308 \h </w:instrText>
            </w:r>
            <w:r w:rsidR="00821314">
              <w:rPr>
                <w:noProof/>
                <w:webHidden/>
              </w:rPr>
            </w:r>
            <w:r w:rsidR="00821314">
              <w:rPr>
                <w:noProof/>
                <w:webHidden/>
              </w:rPr>
              <w:fldChar w:fldCharType="separate"/>
            </w:r>
            <w:r w:rsidR="00821314">
              <w:rPr>
                <w:noProof/>
                <w:webHidden/>
              </w:rPr>
              <w:t>7</w:t>
            </w:r>
            <w:r w:rsidR="00821314">
              <w:rPr>
                <w:noProof/>
                <w:webHidden/>
              </w:rPr>
              <w:fldChar w:fldCharType="end"/>
            </w:r>
          </w:hyperlink>
        </w:p>
        <w:p w14:paraId="3395BF93" w14:textId="5A7DAD8E"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09" w:history="1">
            <w:r w:rsidR="00821314" w:rsidRPr="00ED454C">
              <w:rPr>
                <w:rStyle w:val="Hyperlink"/>
                <w:noProof/>
              </w:rPr>
              <w:t>1.10.1</w:t>
            </w:r>
            <w:r w:rsidR="00821314">
              <w:rPr>
                <w:rFonts w:asciiTheme="minorHAnsi" w:eastAsiaTheme="minorEastAsia" w:hAnsiTheme="minorHAnsi"/>
                <w:noProof/>
                <w:sz w:val="22"/>
                <w:lang w:eastAsia="de-DE"/>
              </w:rPr>
              <w:tab/>
            </w:r>
            <w:r w:rsidR="00821314" w:rsidRPr="00ED454C">
              <w:rPr>
                <w:rStyle w:val="Hyperlink"/>
                <w:noProof/>
              </w:rPr>
              <w:t>K-server Problem und multiple Finger</w:t>
            </w:r>
            <w:r w:rsidR="00821314">
              <w:rPr>
                <w:noProof/>
                <w:webHidden/>
              </w:rPr>
              <w:tab/>
            </w:r>
            <w:r w:rsidR="00821314">
              <w:rPr>
                <w:noProof/>
                <w:webHidden/>
              </w:rPr>
              <w:fldChar w:fldCharType="begin"/>
            </w:r>
            <w:r w:rsidR="00821314">
              <w:rPr>
                <w:noProof/>
                <w:webHidden/>
              </w:rPr>
              <w:instrText xml:space="preserve"> PAGEREF _Toc79686309 \h </w:instrText>
            </w:r>
            <w:r w:rsidR="00821314">
              <w:rPr>
                <w:noProof/>
                <w:webHidden/>
              </w:rPr>
            </w:r>
            <w:r w:rsidR="00821314">
              <w:rPr>
                <w:noProof/>
                <w:webHidden/>
              </w:rPr>
              <w:fldChar w:fldCharType="separate"/>
            </w:r>
            <w:r w:rsidR="00821314">
              <w:rPr>
                <w:noProof/>
                <w:webHidden/>
              </w:rPr>
              <w:t>7</w:t>
            </w:r>
            <w:r w:rsidR="00821314">
              <w:rPr>
                <w:noProof/>
                <w:webHidden/>
              </w:rPr>
              <w:fldChar w:fldCharType="end"/>
            </w:r>
          </w:hyperlink>
        </w:p>
        <w:p w14:paraId="12E3381B" w14:textId="59C22C48"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10" w:history="1">
            <w:r w:rsidR="00821314" w:rsidRPr="00ED454C">
              <w:rPr>
                <w:rStyle w:val="Hyperlink"/>
                <w:noProof/>
              </w:rPr>
              <w:t>1.10.2</w:t>
            </w:r>
            <w:r w:rsidR="00821314">
              <w:rPr>
                <w:rFonts w:asciiTheme="minorHAnsi" w:eastAsiaTheme="minorEastAsia" w:hAnsiTheme="minorHAnsi"/>
                <w:noProof/>
                <w:sz w:val="22"/>
                <w:lang w:eastAsia="de-DE"/>
              </w:rPr>
              <w:tab/>
            </w:r>
            <w:r w:rsidR="00821314" w:rsidRPr="00ED454C">
              <w:rPr>
                <w:rStyle w:val="Hyperlink"/>
                <w:noProof/>
              </w:rPr>
              <w:t>SplayNets – Netzwerk Kommunikation</w:t>
            </w:r>
            <w:r w:rsidR="00821314">
              <w:rPr>
                <w:noProof/>
                <w:webHidden/>
              </w:rPr>
              <w:tab/>
            </w:r>
            <w:r w:rsidR="00821314">
              <w:rPr>
                <w:noProof/>
                <w:webHidden/>
              </w:rPr>
              <w:fldChar w:fldCharType="begin"/>
            </w:r>
            <w:r w:rsidR="00821314">
              <w:rPr>
                <w:noProof/>
                <w:webHidden/>
              </w:rPr>
              <w:instrText xml:space="preserve"> PAGEREF _Toc79686310 \h </w:instrText>
            </w:r>
            <w:r w:rsidR="00821314">
              <w:rPr>
                <w:noProof/>
                <w:webHidden/>
              </w:rPr>
            </w:r>
            <w:r w:rsidR="00821314">
              <w:rPr>
                <w:noProof/>
                <w:webHidden/>
              </w:rPr>
              <w:fldChar w:fldCharType="separate"/>
            </w:r>
            <w:r w:rsidR="00821314">
              <w:rPr>
                <w:noProof/>
                <w:webHidden/>
              </w:rPr>
              <w:t>8</w:t>
            </w:r>
            <w:r w:rsidR="00821314">
              <w:rPr>
                <w:noProof/>
                <w:webHidden/>
              </w:rPr>
              <w:fldChar w:fldCharType="end"/>
            </w:r>
          </w:hyperlink>
        </w:p>
        <w:p w14:paraId="31EC2526" w14:textId="27FCF4CF"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11" w:history="1">
            <w:r w:rsidR="00821314" w:rsidRPr="00ED454C">
              <w:rPr>
                <w:rStyle w:val="Hyperlink"/>
                <w:noProof/>
              </w:rPr>
              <w:t>1.10.3</w:t>
            </w:r>
            <w:r w:rsidR="00821314">
              <w:rPr>
                <w:rFonts w:asciiTheme="minorHAnsi" w:eastAsiaTheme="minorEastAsia" w:hAnsiTheme="minorHAnsi"/>
                <w:noProof/>
                <w:sz w:val="22"/>
                <w:lang w:eastAsia="de-DE"/>
              </w:rPr>
              <w:tab/>
            </w:r>
            <w:r w:rsidR="00821314" w:rsidRPr="00ED454C">
              <w:rPr>
                <w:rStyle w:val="Hyperlink"/>
                <w:noProof/>
              </w:rPr>
              <w:t>Grover Algorithmus – Quantencomputer</w:t>
            </w:r>
            <w:r w:rsidR="00821314">
              <w:rPr>
                <w:noProof/>
                <w:webHidden/>
              </w:rPr>
              <w:tab/>
            </w:r>
            <w:r w:rsidR="00821314">
              <w:rPr>
                <w:noProof/>
                <w:webHidden/>
              </w:rPr>
              <w:fldChar w:fldCharType="begin"/>
            </w:r>
            <w:r w:rsidR="00821314">
              <w:rPr>
                <w:noProof/>
                <w:webHidden/>
              </w:rPr>
              <w:instrText xml:space="preserve"> PAGEREF _Toc79686311 \h </w:instrText>
            </w:r>
            <w:r w:rsidR="00821314">
              <w:rPr>
                <w:noProof/>
                <w:webHidden/>
              </w:rPr>
            </w:r>
            <w:r w:rsidR="00821314">
              <w:rPr>
                <w:noProof/>
                <w:webHidden/>
              </w:rPr>
              <w:fldChar w:fldCharType="separate"/>
            </w:r>
            <w:r w:rsidR="00821314">
              <w:rPr>
                <w:noProof/>
                <w:webHidden/>
              </w:rPr>
              <w:t>8</w:t>
            </w:r>
            <w:r w:rsidR="00821314">
              <w:rPr>
                <w:noProof/>
                <w:webHidden/>
              </w:rPr>
              <w:fldChar w:fldCharType="end"/>
            </w:r>
          </w:hyperlink>
        </w:p>
        <w:p w14:paraId="4B59E544" w14:textId="1502FDDD"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12" w:history="1">
            <w:r w:rsidR="00821314" w:rsidRPr="00ED454C">
              <w:rPr>
                <w:rStyle w:val="Hyperlink"/>
                <w:noProof/>
              </w:rPr>
              <w:t>1.10.4</w:t>
            </w:r>
            <w:r w:rsidR="00821314">
              <w:rPr>
                <w:rFonts w:asciiTheme="minorHAnsi" w:eastAsiaTheme="minorEastAsia" w:hAnsiTheme="minorHAnsi"/>
                <w:noProof/>
                <w:sz w:val="22"/>
                <w:lang w:eastAsia="de-DE"/>
              </w:rPr>
              <w:tab/>
            </w:r>
            <w:r w:rsidR="00821314" w:rsidRPr="00ED454C">
              <w:rPr>
                <w:rStyle w:val="Hyperlink"/>
                <w:noProof/>
              </w:rPr>
              <w:t>Prädiktion auf Input Streams für Lokalitätsprinzip</w:t>
            </w:r>
            <w:r w:rsidR="00821314">
              <w:rPr>
                <w:noProof/>
                <w:webHidden/>
              </w:rPr>
              <w:tab/>
            </w:r>
            <w:r w:rsidR="00821314">
              <w:rPr>
                <w:noProof/>
                <w:webHidden/>
              </w:rPr>
              <w:fldChar w:fldCharType="begin"/>
            </w:r>
            <w:r w:rsidR="00821314">
              <w:rPr>
                <w:noProof/>
                <w:webHidden/>
              </w:rPr>
              <w:instrText xml:space="preserve"> PAGEREF _Toc79686312 \h </w:instrText>
            </w:r>
            <w:r w:rsidR="00821314">
              <w:rPr>
                <w:noProof/>
                <w:webHidden/>
              </w:rPr>
            </w:r>
            <w:r w:rsidR="00821314">
              <w:rPr>
                <w:noProof/>
                <w:webHidden/>
              </w:rPr>
              <w:fldChar w:fldCharType="separate"/>
            </w:r>
            <w:r w:rsidR="00821314">
              <w:rPr>
                <w:noProof/>
                <w:webHidden/>
              </w:rPr>
              <w:t>9</w:t>
            </w:r>
            <w:r w:rsidR="00821314">
              <w:rPr>
                <w:noProof/>
                <w:webHidden/>
              </w:rPr>
              <w:fldChar w:fldCharType="end"/>
            </w:r>
          </w:hyperlink>
        </w:p>
        <w:p w14:paraId="52BD3FF6" w14:textId="46B3E3A8"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13" w:history="1">
            <w:r w:rsidR="00821314" w:rsidRPr="00ED454C">
              <w:rPr>
                <w:rStyle w:val="Hyperlink"/>
                <w:noProof/>
              </w:rPr>
              <w:t>1.11</w:t>
            </w:r>
            <w:r w:rsidR="00821314">
              <w:rPr>
                <w:rFonts w:asciiTheme="minorHAnsi" w:eastAsiaTheme="minorEastAsia" w:hAnsiTheme="minorHAnsi"/>
                <w:noProof/>
                <w:sz w:val="22"/>
                <w:lang w:eastAsia="de-DE"/>
              </w:rPr>
              <w:tab/>
            </w:r>
            <w:r w:rsidR="00821314" w:rsidRPr="00ED454C">
              <w:rPr>
                <w:rStyle w:val="Hyperlink"/>
                <w:noProof/>
              </w:rPr>
              <w:t>Zusammenfassung des Forschungsstandes</w:t>
            </w:r>
            <w:r w:rsidR="00821314">
              <w:rPr>
                <w:noProof/>
                <w:webHidden/>
              </w:rPr>
              <w:tab/>
            </w:r>
            <w:r w:rsidR="00821314">
              <w:rPr>
                <w:noProof/>
                <w:webHidden/>
              </w:rPr>
              <w:fldChar w:fldCharType="begin"/>
            </w:r>
            <w:r w:rsidR="00821314">
              <w:rPr>
                <w:noProof/>
                <w:webHidden/>
              </w:rPr>
              <w:instrText xml:space="preserve"> PAGEREF _Toc79686313 \h </w:instrText>
            </w:r>
            <w:r w:rsidR="00821314">
              <w:rPr>
                <w:noProof/>
                <w:webHidden/>
              </w:rPr>
            </w:r>
            <w:r w:rsidR="00821314">
              <w:rPr>
                <w:noProof/>
                <w:webHidden/>
              </w:rPr>
              <w:fldChar w:fldCharType="separate"/>
            </w:r>
            <w:r w:rsidR="00821314">
              <w:rPr>
                <w:noProof/>
                <w:webHidden/>
              </w:rPr>
              <w:t>9</w:t>
            </w:r>
            <w:r w:rsidR="00821314">
              <w:rPr>
                <w:noProof/>
                <w:webHidden/>
              </w:rPr>
              <w:fldChar w:fldCharType="end"/>
            </w:r>
          </w:hyperlink>
        </w:p>
        <w:p w14:paraId="414BAD8A" w14:textId="1DA9AACD" w:rsidR="00821314" w:rsidRDefault="00524661">
          <w:pPr>
            <w:pStyle w:val="Verzeichnis1"/>
            <w:rPr>
              <w:rFonts w:asciiTheme="minorHAnsi" w:eastAsiaTheme="minorEastAsia" w:hAnsiTheme="minorHAnsi"/>
              <w:b w:val="0"/>
              <w:sz w:val="22"/>
              <w:lang w:eastAsia="de-DE"/>
            </w:rPr>
          </w:pPr>
          <w:hyperlink w:anchor="_Toc79686314" w:history="1">
            <w:r w:rsidR="00821314" w:rsidRPr="00ED454C">
              <w:rPr>
                <w:rStyle w:val="Hyperlink"/>
              </w:rPr>
              <w:t>Modellierung des Problems</w:t>
            </w:r>
            <w:r w:rsidR="00821314">
              <w:rPr>
                <w:webHidden/>
              </w:rPr>
              <w:tab/>
            </w:r>
            <w:r w:rsidR="00821314">
              <w:rPr>
                <w:webHidden/>
              </w:rPr>
              <w:fldChar w:fldCharType="begin"/>
            </w:r>
            <w:r w:rsidR="00821314">
              <w:rPr>
                <w:webHidden/>
              </w:rPr>
              <w:instrText xml:space="preserve"> PAGEREF _Toc79686314 \h </w:instrText>
            </w:r>
            <w:r w:rsidR="00821314">
              <w:rPr>
                <w:webHidden/>
              </w:rPr>
            </w:r>
            <w:r w:rsidR="00821314">
              <w:rPr>
                <w:webHidden/>
              </w:rPr>
              <w:fldChar w:fldCharType="separate"/>
            </w:r>
            <w:r w:rsidR="00821314">
              <w:rPr>
                <w:webHidden/>
              </w:rPr>
              <w:t>10</w:t>
            </w:r>
            <w:r w:rsidR="00821314">
              <w:rPr>
                <w:webHidden/>
              </w:rPr>
              <w:fldChar w:fldCharType="end"/>
            </w:r>
          </w:hyperlink>
        </w:p>
        <w:p w14:paraId="0F4D5390" w14:textId="01BDF90C"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15" w:history="1">
            <w:r w:rsidR="00821314" w:rsidRPr="00ED454C">
              <w:rPr>
                <w:rStyle w:val="Hyperlink"/>
                <w:noProof/>
              </w:rPr>
              <w:t>1.12</w:t>
            </w:r>
            <w:r w:rsidR="00821314">
              <w:rPr>
                <w:rFonts w:asciiTheme="minorHAnsi" w:eastAsiaTheme="minorEastAsia" w:hAnsiTheme="minorHAnsi"/>
                <w:noProof/>
                <w:sz w:val="22"/>
                <w:lang w:eastAsia="de-DE"/>
              </w:rPr>
              <w:tab/>
            </w:r>
            <w:r w:rsidR="00821314" w:rsidRPr="00ED454C">
              <w:rPr>
                <w:rStyle w:val="Hyperlink"/>
                <w:noProof/>
              </w:rPr>
              <w:t>Das Modell</w:t>
            </w:r>
            <w:r w:rsidR="00821314">
              <w:rPr>
                <w:noProof/>
                <w:webHidden/>
              </w:rPr>
              <w:tab/>
            </w:r>
            <w:r w:rsidR="00821314">
              <w:rPr>
                <w:noProof/>
                <w:webHidden/>
              </w:rPr>
              <w:fldChar w:fldCharType="begin"/>
            </w:r>
            <w:r w:rsidR="00821314">
              <w:rPr>
                <w:noProof/>
                <w:webHidden/>
              </w:rPr>
              <w:instrText xml:space="preserve"> PAGEREF _Toc79686315 \h </w:instrText>
            </w:r>
            <w:r w:rsidR="00821314">
              <w:rPr>
                <w:noProof/>
                <w:webHidden/>
              </w:rPr>
            </w:r>
            <w:r w:rsidR="00821314">
              <w:rPr>
                <w:noProof/>
                <w:webHidden/>
              </w:rPr>
              <w:fldChar w:fldCharType="separate"/>
            </w:r>
            <w:r w:rsidR="00821314">
              <w:rPr>
                <w:noProof/>
                <w:webHidden/>
              </w:rPr>
              <w:t>10</w:t>
            </w:r>
            <w:r w:rsidR="00821314">
              <w:rPr>
                <w:noProof/>
                <w:webHidden/>
              </w:rPr>
              <w:fldChar w:fldCharType="end"/>
            </w:r>
          </w:hyperlink>
        </w:p>
        <w:p w14:paraId="248B7948" w14:textId="4F17FB4B"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16" w:history="1">
            <w:r w:rsidR="00821314" w:rsidRPr="00ED454C">
              <w:rPr>
                <w:rStyle w:val="Hyperlink"/>
                <w:noProof/>
              </w:rPr>
              <w:t>1.12.1</w:t>
            </w:r>
            <w:r w:rsidR="00821314">
              <w:rPr>
                <w:rFonts w:asciiTheme="minorHAnsi" w:eastAsiaTheme="minorEastAsia" w:hAnsiTheme="minorHAnsi"/>
                <w:noProof/>
                <w:sz w:val="22"/>
                <w:lang w:eastAsia="de-DE"/>
              </w:rPr>
              <w:tab/>
            </w:r>
            <w:r w:rsidR="00821314" w:rsidRPr="00ED454C">
              <w:rPr>
                <w:rStyle w:val="Hyperlink"/>
                <w:noProof/>
              </w:rPr>
              <w:t>Arten des Fingermanagement</w:t>
            </w:r>
            <w:r w:rsidR="00821314">
              <w:rPr>
                <w:noProof/>
                <w:webHidden/>
              </w:rPr>
              <w:tab/>
            </w:r>
            <w:r w:rsidR="00821314">
              <w:rPr>
                <w:noProof/>
                <w:webHidden/>
              </w:rPr>
              <w:fldChar w:fldCharType="begin"/>
            </w:r>
            <w:r w:rsidR="00821314">
              <w:rPr>
                <w:noProof/>
                <w:webHidden/>
              </w:rPr>
              <w:instrText xml:space="preserve"> PAGEREF _Toc79686316 \h </w:instrText>
            </w:r>
            <w:r w:rsidR="00821314">
              <w:rPr>
                <w:noProof/>
                <w:webHidden/>
              </w:rPr>
            </w:r>
            <w:r w:rsidR="00821314">
              <w:rPr>
                <w:noProof/>
                <w:webHidden/>
              </w:rPr>
              <w:fldChar w:fldCharType="separate"/>
            </w:r>
            <w:r w:rsidR="00821314">
              <w:rPr>
                <w:noProof/>
                <w:webHidden/>
              </w:rPr>
              <w:t>12</w:t>
            </w:r>
            <w:r w:rsidR="00821314">
              <w:rPr>
                <w:noProof/>
                <w:webHidden/>
              </w:rPr>
              <w:fldChar w:fldCharType="end"/>
            </w:r>
          </w:hyperlink>
        </w:p>
        <w:p w14:paraId="15B87AF4" w14:textId="1798BA65"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17" w:history="1">
            <w:r w:rsidR="00821314" w:rsidRPr="00ED454C">
              <w:rPr>
                <w:rStyle w:val="Hyperlink"/>
                <w:noProof/>
              </w:rPr>
              <w:t>1.12.2</w:t>
            </w:r>
            <w:r w:rsidR="00821314">
              <w:rPr>
                <w:rFonts w:asciiTheme="minorHAnsi" w:eastAsiaTheme="minorEastAsia" w:hAnsiTheme="minorHAnsi"/>
                <w:noProof/>
                <w:sz w:val="22"/>
                <w:lang w:eastAsia="de-DE"/>
              </w:rPr>
              <w:tab/>
            </w:r>
            <w:r w:rsidR="00821314" w:rsidRPr="00ED454C">
              <w:rPr>
                <w:rStyle w:val="Hyperlink"/>
                <w:noProof/>
              </w:rPr>
              <w:t>Arten der Hauptdatenstruktur</w:t>
            </w:r>
            <w:r w:rsidR="00821314">
              <w:rPr>
                <w:noProof/>
                <w:webHidden/>
              </w:rPr>
              <w:tab/>
            </w:r>
            <w:r w:rsidR="00821314">
              <w:rPr>
                <w:noProof/>
                <w:webHidden/>
              </w:rPr>
              <w:fldChar w:fldCharType="begin"/>
            </w:r>
            <w:r w:rsidR="00821314">
              <w:rPr>
                <w:noProof/>
                <w:webHidden/>
              </w:rPr>
              <w:instrText xml:space="preserve"> PAGEREF _Toc79686317 \h </w:instrText>
            </w:r>
            <w:r w:rsidR="00821314">
              <w:rPr>
                <w:noProof/>
                <w:webHidden/>
              </w:rPr>
            </w:r>
            <w:r w:rsidR="00821314">
              <w:rPr>
                <w:noProof/>
                <w:webHidden/>
              </w:rPr>
              <w:fldChar w:fldCharType="separate"/>
            </w:r>
            <w:r w:rsidR="00821314">
              <w:rPr>
                <w:noProof/>
                <w:webHidden/>
              </w:rPr>
              <w:t>12</w:t>
            </w:r>
            <w:r w:rsidR="00821314">
              <w:rPr>
                <w:noProof/>
                <w:webHidden/>
              </w:rPr>
              <w:fldChar w:fldCharType="end"/>
            </w:r>
          </w:hyperlink>
        </w:p>
        <w:p w14:paraId="6151942B" w14:textId="399725D3"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18" w:history="1">
            <w:r w:rsidR="00821314" w:rsidRPr="00ED454C">
              <w:rPr>
                <w:rStyle w:val="Hyperlink"/>
                <w:noProof/>
              </w:rPr>
              <w:t>1.13</w:t>
            </w:r>
            <w:r w:rsidR="00821314">
              <w:rPr>
                <w:rFonts w:asciiTheme="minorHAnsi" w:eastAsiaTheme="minorEastAsia" w:hAnsiTheme="minorHAnsi"/>
                <w:noProof/>
                <w:sz w:val="22"/>
                <w:lang w:eastAsia="de-DE"/>
              </w:rPr>
              <w:tab/>
            </w:r>
            <w:r w:rsidR="00821314" w:rsidRPr="00ED454C">
              <w:rPr>
                <w:rStyle w:val="Hyperlink"/>
                <w:noProof/>
              </w:rPr>
              <w:t>Einwände bezüglich des Modells</w:t>
            </w:r>
            <w:r w:rsidR="00821314">
              <w:rPr>
                <w:noProof/>
                <w:webHidden/>
              </w:rPr>
              <w:tab/>
            </w:r>
            <w:r w:rsidR="00821314">
              <w:rPr>
                <w:noProof/>
                <w:webHidden/>
              </w:rPr>
              <w:fldChar w:fldCharType="begin"/>
            </w:r>
            <w:r w:rsidR="00821314">
              <w:rPr>
                <w:noProof/>
                <w:webHidden/>
              </w:rPr>
              <w:instrText xml:space="preserve"> PAGEREF _Toc79686318 \h </w:instrText>
            </w:r>
            <w:r w:rsidR="00821314">
              <w:rPr>
                <w:noProof/>
                <w:webHidden/>
              </w:rPr>
            </w:r>
            <w:r w:rsidR="00821314">
              <w:rPr>
                <w:noProof/>
                <w:webHidden/>
              </w:rPr>
              <w:fldChar w:fldCharType="separate"/>
            </w:r>
            <w:r w:rsidR="00821314">
              <w:rPr>
                <w:noProof/>
                <w:webHidden/>
              </w:rPr>
              <w:t>13</w:t>
            </w:r>
            <w:r w:rsidR="00821314">
              <w:rPr>
                <w:noProof/>
                <w:webHidden/>
              </w:rPr>
              <w:fldChar w:fldCharType="end"/>
            </w:r>
          </w:hyperlink>
        </w:p>
        <w:p w14:paraId="11AE11F0" w14:textId="25BA3EAB" w:rsidR="00821314" w:rsidRDefault="00524661">
          <w:pPr>
            <w:pStyle w:val="Verzeichnis1"/>
            <w:rPr>
              <w:rFonts w:asciiTheme="minorHAnsi" w:eastAsiaTheme="minorEastAsia" w:hAnsiTheme="minorHAnsi"/>
              <w:b w:val="0"/>
              <w:sz w:val="22"/>
              <w:lang w:eastAsia="de-DE"/>
            </w:rPr>
          </w:pPr>
          <w:hyperlink w:anchor="_Toc79686319" w:history="1">
            <w:r w:rsidR="00821314" w:rsidRPr="00ED454C">
              <w:rPr>
                <w:rStyle w:val="Hyperlink"/>
              </w:rPr>
              <w:t>Theoretische Betrachtung</w:t>
            </w:r>
            <w:r w:rsidR="00821314">
              <w:rPr>
                <w:webHidden/>
              </w:rPr>
              <w:tab/>
            </w:r>
            <w:r w:rsidR="00821314">
              <w:rPr>
                <w:webHidden/>
              </w:rPr>
              <w:fldChar w:fldCharType="begin"/>
            </w:r>
            <w:r w:rsidR="00821314">
              <w:rPr>
                <w:webHidden/>
              </w:rPr>
              <w:instrText xml:space="preserve"> PAGEREF _Toc79686319 \h </w:instrText>
            </w:r>
            <w:r w:rsidR="00821314">
              <w:rPr>
                <w:webHidden/>
              </w:rPr>
            </w:r>
            <w:r w:rsidR="00821314">
              <w:rPr>
                <w:webHidden/>
              </w:rPr>
              <w:fldChar w:fldCharType="separate"/>
            </w:r>
            <w:r w:rsidR="00821314">
              <w:rPr>
                <w:webHidden/>
              </w:rPr>
              <w:t>15</w:t>
            </w:r>
            <w:r w:rsidR="00821314">
              <w:rPr>
                <w:webHidden/>
              </w:rPr>
              <w:fldChar w:fldCharType="end"/>
            </w:r>
          </w:hyperlink>
        </w:p>
        <w:p w14:paraId="5DF2CF45" w14:textId="42D33349"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0" w:history="1">
            <w:r w:rsidR="00821314" w:rsidRPr="00ED454C">
              <w:rPr>
                <w:rStyle w:val="Hyperlink"/>
                <w:noProof/>
              </w:rPr>
              <w:t>1.14</w:t>
            </w:r>
            <w:r w:rsidR="00821314">
              <w:rPr>
                <w:rFonts w:asciiTheme="minorHAnsi" w:eastAsiaTheme="minorEastAsia" w:hAnsiTheme="minorHAnsi"/>
                <w:noProof/>
                <w:sz w:val="22"/>
                <w:lang w:eastAsia="de-DE"/>
              </w:rPr>
              <w:tab/>
            </w:r>
            <w:r w:rsidR="00821314" w:rsidRPr="00ED454C">
              <w:rPr>
                <w:rStyle w:val="Hyperlink"/>
                <w:noProof/>
              </w:rPr>
              <w:t>Anzahl der Finger</w:t>
            </w:r>
            <w:r w:rsidR="00821314">
              <w:rPr>
                <w:noProof/>
                <w:webHidden/>
              </w:rPr>
              <w:tab/>
            </w:r>
            <w:r w:rsidR="00821314">
              <w:rPr>
                <w:noProof/>
                <w:webHidden/>
              </w:rPr>
              <w:fldChar w:fldCharType="begin"/>
            </w:r>
            <w:r w:rsidR="00821314">
              <w:rPr>
                <w:noProof/>
                <w:webHidden/>
              </w:rPr>
              <w:instrText xml:space="preserve"> PAGEREF _Toc79686320 \h </w:instrText>
            </w:r>
            <w:r w:rsidR="00821314">
              <w:rPr>
                <w:noProof/>
                <w:webHidden/>
              </w:rPr>
            </w:r>
            <w:r w:rsidR="00821314">
              <w:rPr>
                <w:noProof/>
                <w:webHidden/>
              </w:rPr>
              <w:fldChar w:fldCharType="separate"/>
            </w:r>
            <w:r w:rsidR="00821314">
              <w:rPr>
                <w:noProof/>
                <w:webHidden/>
              </w:rPr>
              <w:t>15</w:t>
            </w:r>
            <w:r w:rsidR="00821314">
              <w:rPr>
                <w:noProof/>
                <w:webHidden/>
              </w:rPr>
              <w:fldChar w:fldCharType="end"/>
            </w:r>
          </w:hyperlink>
        </w:p>
        <w:p w14:paraId="470674EA" w14:textId="44856B2C"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1" w:history="1">
            <w:r w:rsidR="00821314" w:rsidRPr="00ED454C">
              <w:rPr>
                <w:rStyle w:val="Hyperlink"/>
                <w:noProof/>
              </w:rPr>
              <w:t>1.15</w:t>
            </w:r>
            <w:r w:rsidR="00821314">
              <w:rPr>
                <w:rFonts w:asciiTheme="minorHAnsi" w:eastAsiaTheme="minorEastAsia" w:hAnsiTheme="minorHAnsi"/>
                <w:noProof/>
                <w:sz w:val="22"/>
                <w:lang w:eastAsia="de-DE"/>
              </w:rPr>
              <w:tab/>
            </w:r>
            <w:r w:rsidR="00821314" w:rsidRPr="00ED454C">
              <w:rPr>
                <w:rStyle w:val="Hyperlink"/>
                <w:noProof/>
              </w:rPr>
              <w:t>Laufzeit Betrachtung</w:t>
            </w:r>
            <w:r w:rsidR="00821314">
              <w:rPr>
                <w:noProof/>
                <w:webHidden/>
              </w:rPr>
              <w:tab/>
            </w:r>
            <w:r w:rsidR="00821314">
              <w:rPr>
                <w:noProof/>
                <w:webHidden/>
              </w:rPr>
              <w:fldChar w:fldCharType="begin"/>
            </w:r>
            <w:r w:rsidR="00821314">
              <w:rPr>
                <w:noProof/>
                <w:webHidden/>
              </w:rPr>
              <w:instrText xml:space="preserve"> PAGEREF _Toc79686321 \h </w:instrText>
            </w:r>
            <w:r w:rsidR="00821314">
              <w:rPr>
                <w:noProof/>
                <w:webHidden/>
              </w:rPr>
            </w:r>
            <w:r w:rsidR="00821314">
              <w:rPr>
                <w:noProof/>
                <w:webHidden/>
              </w:rPr>
              <w:fldChar w:fldCharType="separate"/>
            </w:r>
            <w:r w:rsidR="00821314">
              <w:rPr>
                <w:noProof/>
                <w:webHidden/>
              </w:rPr>
              <w:t>18</w:t>
            </w:r>
            <w:r w:rsidR="00821314">
              <w:rPr>
                <w:noProof/>
                <w:webHidden/>
              </w:rPr>
              <w:fldChar w:fldCharType="end"/>
            </w:r>
          </w:hyperlink>
        </w:p>
        <w:p w14:paraId="5DC00F98" w14:textId="592EF6E1"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2" w:history="1">
            <w:r w:rsidR="00821314" w:rsidRPr="00ED454C">
              <w:rPr>
                <w:rStyle w:val="Hyperlink"/>
                <w:noProof/>
              </w:rPr>
              <w:t>1.16</w:t>
            </w:r>
            <w:r w:rsidR="00821314">
              <w:rPr>
                <w:rFonts w:asciiTheme="minorHAnsi" w:eastAsiaTheme="minorEastAsia" w:hAnsiTheme="minorHAnsi"/>
                <w:noProof/>
                <w:sz w:val="22"/>
                <w:lang w:eastAsia="de-DE"/>
              </w:rPr>
              <w:tab/>
            </w:r>
            <w:r w:rsidR="00821314" w:rsidRPr="00ED454C">
              <w:rPr>
                <w:rStyle w:val="Hyperlink"/>
                <w:noProof/>
              </w:rPr>
              <w:t>Erkenntnisse für Fingerarten</w:t>
            </w:r>
            <w:r w:rsidR="00821314">
              <w:rPr>
                <w:noProof/>
                <w:webHidden/>
              </w:rPr>
              <w:tab/>
            </w:r>
            <w:r w:rsidR="00821314">
              <w:rPr>
                <w:noProof/>
                <w:webHidden/>
              </w:rPr>
              <w:fldChar w:fldCharType="begin"/>
            </w:r>
            <w:r w:rsidR="00821314">
              <w:rPr>
                <w:noProof/>
                <w:webHidden/>
              </w:rPr>
              <w:instrText xml:space="preserve"> PAGEREF _Toc79686322 \h </w:instrText>
            </w:r>
            <w:r w:rsidR="00821314">
              <w:rPr>
                <w:noProof/>
                <w:webHidden/>
              </w:rPr>
            </w:r>
            <w:r w:rsidR="00821314">
              <w:rPr>
                <w:noProof/>
                <w:webHidden/>
              </w:rPr>
              <w:fldChar w:fldCharType="separate"/>
            </w:r>
            <w:r w:rsidR="00821314">
              <w:rPr>
                <w:noProof/>
                <w:webHidden/>
              </w:rPr>
              <w:t>18</w:t>
            </w:r>
            <w:r w:rsidR="00821314">
              <w:rPr>
                <w:noProof/>
                <w:webHidden/>
              </w:rPr>
              <w:fldChar w:fldCharType="end"/>
            </w:r>
          </w:hyperlink>
        </w:p>
        <w:p w14:paraId="2C232B36" w14:textId="19BAF069"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3" w:history="1">
            <w:r w:rsidR="00821314" w:rsidRPr="00ED454C">
              <w:rPr>
                <w:rStyle w:val="Hyperlink"/>
                <w:noProof/>
              </w:rPr>
              <w:t>1.17</w:t>
            </w:r>
            <w:r w:rsidR="00821314">
              <w:rPr>
                <w:rFonts w:asciiTheme="minorHAnsi" w:eastAsiaTheme="minorEastAsia" w:hAnsiTheme="minorHAnsi"/>
                <w:noProof/>
                <w:sz w:val="22"/>
                <w:lang w:eastAsia="de-DE"/>
              </w:rPr>
              <w:tab/>
            </w:r>
            <w:r w:rsidR="00821314" w:rsidRPr="00ED454C">
              <w:rPr>
                <w:rStyle w:val="Hyperlink"/>
                <w:noProof/>
              </w:rPr>
              <w:t>Bedeutung für Splay-Tree</w:t>
            </w:r>
            <w:r w:rsidR="00821314">
              <w:rPr>
                <w:noProof/>
                <w:webHidden/>
              </w:rPr>
              <w:tab/>
            </w:r>
            <w:r w:rsidR="00821314">
              <w:rPr>
                <w:noProof/>
                <w:webHidden/>
              </w:rPr>
              <w:fldChar w:fldCharType="begin"/>
            </w:r>
            <w:r w:rsidR="00821314">
              <w:rPr>
                <w:noProof/>
                <w:webHidden/>
              </w:rPr>
              <w:instrText xml:space="preserve"> PAGEREF _Toc79686323 \h </w:instrText>
            </w:r>
            <w:r w:rsidR="00821314">
              <w:rPr>
                <w:noProof/>
                <w:webHidden/>
              </w:rPr>
            </w:r>
            <w:r w:rsidR="00821314">
              <w:rPr>
                <w:noProof/>
                <w:webHidden/>
              </w:rPr>
              <w:fldChar w:fldCharType="separate"/>
            </w:r>
            <w:r w:rsidR="00821314">
              <w:rPr>
                <w:noProof/>
                <w:webHidden/>
              </w:rPr>
              <w:t>18</w:t>
            </w:r>
            <w:r w:rsidR="00821314">
              <w:rPr>
                <w:noProof/>
                <w:webHidden/>
              </w:rPr>
              <w:fldChar w:fldCharType="end"/>
            </w:r>
          </w:hyperlink>
        </w:p>
        <w:p w14:paraId="5C3D8D28" w14:textId="218E5D3A" w:rsidR="00821314" w:rsidRDefault="00524661">
          <w:pPr>
            <w:pStyle w:val="Verzeichnis1"/>
            <w:rPr>
              <w:rFonts w:asciiTheme="minorHAnsi" w:eastAsiaTheme="minorEastAsia" w:hAnsiTheme="minorHAnsi"/>
              <w:b w:val="0"/>
              <w:sz w:val="22"/>
              <w:lang w:eastAsia="de-DE"/>
            </w:rPr>
          </w:pPr>
          <w:hyperlink w:anchor="_Toc79686324" w:history="1">
            <w:r w:rsidR="00821314" w:rsidRPr="00ED454C">
              <w:rPr>
                <w:rStyle w:val="Hyperlink"/>
              </w:rPr>
              <w:t>Programmierung der Simulation</w:t>
            </w:r>
            <w:r w:rsidR="00821314">
              <w:rPr>
                <w:webHidden/>
              </w:rPr>
              <w:tab/>
            </w:r>
            <w:r w:rsidR="00821314">
              <w:rPr>
                <w:webHidden/>
              </w:rPr>
              <w:fldChar w:fldCharType="begin"/>
            </w:r>
            <w:r w:rsidR="00821314">
              <w:rPr>
                <w:webHidden/>
              </w:rPr>
              <w:instrText xml:space="preserve"> PAGEREF _Toc79686324 \h </w:instrText>
            </w:r>
            <w:r w:rsidR="00821314">
              <w:rPr>
                <w:webHidden/>
              </w:rPr>
            </w:r>
            <w:r w:rsidR="00821314">
              <w:rPr>
                <w:webHidden/>
              </w:rPr>
              <w:fldChar w:fldCharType="separate"/>
            </w:r>
            <w:r w:rsidR="00821314">
              <w:rPr>
                <w:webHidden/>
              </w:rPr>
              <w:t>20</w:t>
            </w:r>
            <w:r w:rsidR="00821314">
              <w:rPr>
                <w:webHidden/>
              </w:rPr>
              <w:fldChar w:fldCharType="end"/>
            </w:r>
          </w:hyperlink>
        </w:p>
        <w:p w14:paraId="405D2FDE" w14:textId="50122843"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5" w:history="1">
            <w:r w:rsidR="00821314" w:rsidRPr="00ED454C">
              <w:rPr>
                <w:rStyle w:val="Hyperlink"/>
                <w:noProof/>
              </w:rPr>
              <w:t>1.18</w:t>
            </w:r>
            <w:r w:rsidR="00821314">
              <w:rPr>
                <w:rFonts w:asciiTheme="minorHAnsi" w:eastAsiaTheme="minorEastAsia" w:hAnsiTheme="minorHAnsi"/>
                <w:noProof/>
                <w:sz w:val="22"/>
                <w:lang w:eastAsia="de-DE"/>
              </w:rPr>
              <w:tab/>
            </w:r>
            <w:r w:rsidR="00821314" w:rsidRPr="00ED454C">
              <w:rPr>
                <w:rStyle w:val="Hyperlink"/>
                <w:noProof/>
              </w:rPr>
              <w:t>Vereinfachung des Modells</w:t>
            </w:r>
            <w:r w:rsidR="00821314">
              <w:rPr>
                <w:noProof/>
                <w:webHidden/>
              </w:rPr>
              <w:tab/>
            </w:r>
            <w:r w:rsidR="00821314">
              <w:rPr>
                <w:noProof/>
                <w:webHidden/>
              </w:rPr>
              <w:fldChar w:fldCharType="begin"/>
            </w:r>
            <w:r w:rsidR="00821314">
              <w:rPr>
                <w:noProof/>
                <w:webHidden/>
              </w:rPr>
              <w:instrText xml:space="preserve"> PAGEREF _Toc79686325 \h </w:instrText>
            </w:r>
            <w:r w:rsidR="00821314">
              <w:rPr>
                <w:noProof/>
                <w:webHidden/>
              </w:rPr>
            </w:r>
            <w:r w:rsidR="00821314">
              <w:rPr>
                <w:noProof/>
                <w:webHidden/>
              </w:rPr>
              <w:fldChar w:fldCharType="separate"/>
            </w:r>
            <w:r w:rsidR="00821314">
              <w:rPr>
                <w:noProof/>
                <w:webHidden/>
              </w:rPr>
              <w:t>20</w:t>
            </w:r>
            <w:r w:rsidR="00821314">
              <w:rPr>
                <w:noProof/>
                <w:webHidden/>
              </w:rPr>
              <w:fldChar w:fldCharType="end"/>
            </w:r>
          </w:hyperlink>
        </w:p>
        <w:p w14:paraId="5202268C" w14:textId="7EF5BD91"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6" w:history="1">
            <w:r w:rsidR="00821314" w:rsidRPr="00ED454C">
              <w:rPr>
                <w:rStyle w:val="Hyperlink"/>
                <w:noProof/>
              </w:rPr>
              <w:t>1.19</w:t>
            </w:r>
            <w:r w:rsidR="00821314">
              <w:rPr>
                <w:rFonts w:asciiTheme="minorHAnsi" w:eastAsiaTheme="minorEastAsia" w:hAnsiTheme="minorHAnsi"/>
                <w:noProof/>
                <w:sz w:val="22"/>
                <w:lang w:eastAsia="de-DE"/>
              </w:rPr>
              <w:tab/>
            </w:r>
            <w:r w:rsidR="00821314" w:rsidRPr="00ED454C">
              <w:rPr>
                <w:rStyle w:val="Hyperlink"/>
                <w:noProof/>
              </w:rPr>
              <w:t>Das Vorgehen - Spezifikation</w:t>
            </w:r>
            <w:r w:rsidR="00821314">
              <w:rPr>
                <w:noProof/>
                <w:webHidden/>
              </w:rPr>
              <w:tab/>
            </w:r>
            <w:r w:rsidR="00821314">
              <w:rPr>
                <w:noProof/>
                <w:webHidden/>
              </w:rPr>
              <w:fldChar w:fldCharType="begin"/>
            </w:r>
            <w:r w:rsidR="00821314">
              <w:rPr>
                <w:noProof/>
                <w:webHidden/>
              </w:rPr>
              <w:instrText xml:space="preserve"> PAGEREF _Toc79686326 \h </w:instrText>
            </w:r>
            <w:r w:rsidR="00821314">
              <w:rPr>
                <w:noProof/>
                <w:webHidden/>
              </w:rPr>
            </w:r>
            <w:r w:rsidR="00821314">
              <w:rPr>
                <w:noProof/>
                <w:webHidden/>
              </w:rPr>
              <w:fldChar w:fldCharType="separate"/>
            </w:r>
            <w:r w:rsidR="00821314">
              <w:rPr>
                <w:noProof/>
                <w:webHidden/>
              </w:rPr>
              <w:t>20</w:t>
            </w:r>
            <w:r w:rsidR="00821314">
              <w:rPr>
                <w:noProof/>
                <w:webHidden/>
              </w:rPr>
              <w:fldChar w:fldCharType="end"/>
            </w:r>
          </w:hyperlink>
        </w:p>
        <w:p w14:paraId="378DACF7" w14:textId="45198F46"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7" w:history="1">
            <w:r w:rsidR="00821314" w:rsidRPr="00ED454C">
              <w:rPr>
                <w:rStyle w:val="Hyperlink"/>
                <w:noProof/>
              </w:rPr>
              <w:t>1.20</w:t>
            </w:r>
            <w:r w:rsidR="00821314">
              <w:rPr>
                <w:rFonts w:asciiTheme="minorHAnsi" w:eastAsiaTheme="minorEastAsia" w:hAnsiTheme="minorHAnsi"/>
                <w:noProof/>
                <w:sz w:val="22"/>
                <w:lang w:eastAsia="de-DE"/>
              </w:rPr>
              <w:tab/>
            </w:r>
            <w:r w:rsidR="00821314" w:rsidRPr="00ED454C">
              <w:rPr>
                <w:rStyle w:val="Hyperlink"/>
                <w:noProof/>
              </w:rPr>
              <w:t>Klassendiagram</w:t>
            </w:r>
            <w:r w:rsidR="00821314">
              <w:rPr>
                <w:noProof/>
                <w:webHidden/>
              </w:rPr>
              <w:tab/>
            </w:r>
            <w:r w:rsidR="00821314">
              <w:rPr>
                <w:noProof/>
                <w:webHidden/>
              </w:rPr>
              <w:fldChar w:fldCharType="begin"/>
            </w:r>
            <w:r w:rsidR="00821314">
              <w:rPr>
                <w:noProof/>
                <w:webHidden/>
              </w:rPr>
              <w:instrText xml:space="preserve"> PAGEREF _Toc79686327 \h </w:instrText>
            </w:r>
            <w:r w:rsidR="00821314">
              <w:rPr>
                <w:noProof/>
                <w:webHidden/>
              </w:rPr>
            </w:r>
            <w:r w:rsidR="00821314">
              <w:rPr>
                <w:noProof/>
                <w:webHidden/>
              </w:rPr>
              <w:fldChar w:fldCharType="separate"/>
            </w:r>
            <w:r w:rsidR="00821314">
              <w:rPr>
                <w:noProof/>
                <w:webHidden/>
              </w:rPr>
              <w:t>21</w:t>
            </w:r>
            <w:r w:rsidR="00821314">
              <w:rPr>
                <w:noProof/>
                <w:webHidden/>
              </w:rPr>
              <w:fldChar w:fldCharType="end"/>
            </w:r>
          </w:hyperlink>
        </w:p>
        <w:p w14:paraId="51314CFB" w14:textId="1E162304"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28" w:history="1">
            <w:r w:rsidR="00821314" w:rsidRPr="00ED454C">
              <w:rPr>
                <w:rStyle w:val="Hyperlink"/>
                <w:noProof/>
              </w:rPr>
              <w:t>1.21</w:t>
            </w:r>
            <w:r w:rsidR="00821314">
              <w:rPr>
                <w:rFonts w:asciiTheme="minorHAnsi" w:eastAsiaTheme="minorEastAsia" w:hAnsiTheme="minorHAnsi"/>
                <w:noProof/>
                <w:sz w:val="22"/>
                <w:lang w:eastAsia="de-DE"/>
              </w:rPr>
              <w:tab/>
            </w:r>
            <w:r w:rsidR="00821314" w:rsidRPr="00ED454C">
              <w:rPr>
                <w:rStyle w:val="Hyperlink"/>
                <w:noProof/>
              </w:rPr>
              <w:t>Ausführen vom Code</w:t>
            </w:r>
            <w:r w:rsidR="00821314">
              <w:rPr>
                <w:noProof/>
                <w:webHidden/>
              </w:rPr>
              <w:tab/>
            </w:r>
            <w:r w:rsidR="00821314">
              <w:rPr>
                <w:noProof/>
                <w:webHidden/>
              </w:rPr>
              <w:fldChar w:fldCharType="begin"/>
            </w:r>
            <w:r w:rsidR="00821314">
              <w:rPr>
                <w:noProof/>
                <w:webHidden/>
              </w:rPr>
              <w:instrText xml:space="preserve"> PAGEREF _Toc79686328 \h </w:instrText>
            </w:r>
            <w:r w:rsidR="00821314">
              <w:rPr>
                <w:noProof/>
                <w:webHidden/>
              </w:rPr>
            </w:r>
            <w:r w:rsidR="00821314">
              <w:rPr>
                <w:noProof/>
                <w:webHidden/>
              </w:rPr>
              <w:fldChar w:fldCharType="separate"/>
            </w:r>
            <w:r w:rsidR="00821314">
              <w:rPr>
                <w:noProof/>
                <w:webHidden/>
              </w:rPr>
              <w:t>23</w:t>
            </w:r>
            <w:r w:rsidR="00821314">
              <w:rPr>
                <w:noProof/>
                <w:webHidden/>
              </w:rPr>
              <w:fldChar w:fldCharType="end"/>
            </w:r>
          </w:hyperlink>
        </w:p>
        <w:p w14:paraId="6B631D6F" w14:textId="2A538820" w:rsidR="00821314" w:rsidRDefault="00524661">
          <w:pPr>
            <w:pStyle w:val="Verzeichnis1"/>
            <w:rPr>
              <w:rFonts w:asciiTheme="minorHAnsi" w:eastAsiaTheme="minorEastAsia" w:hAnsiTheme="minorHAnsi"/>
              <w:b w:val="0"/>
              <w:sz w:val="22"/>
              <w:lang w:eastAsia="de-DE"/>
            </w:rPr>
          </w:pPr>
          <w:hyperlink w:anchor="_Toc79686329" w:history="1">
            <w:r w:rsidR="00821314" w:rsidRPr="00ED454C">
              <w:rPr>
                <w:rStyle w:val="Hyperlink"/>
              </w:rPr>
              <w:t>Evaluation der Ergebnisse</w:t>
            </w:r>
            <w:r w:rsidR="00821314">
              <w:rPr>
                <w:webHidden/>
              </w:rPr>
              <w:tab/>
            </w:r>
            <w:r w:rsidR="00821314">
              <w:rPr>
                <w:webHidden/>
              </w:rPr>
              <w:fldChar w:fldCharType="begin"/>
            </w:r>
            <w:r w:rsidR="00821314">
              <w:rPr>
                <w:webHidden/>
              </w:rPr>
              <w:instrText xml:space="preserve"> PAGEREF _Toc79686329 \h </w:instrText>
            </w:r>
            <w:r w:rsidR="00821314">
              <w:rPr>
                <w:webHidden/>
              </w:rPr>
            </w:r>
            <w:r w:rsidR="00821314">
              <w:rPr>
                <w:webHidden/>
              </w:rPr>
              <w:fldChar w:fldCharType="separate"/>
            </w:r>
            <w:r w:rsidR="00821314">
              <w:rPr>
                <w:webHidden/>
              </w:rPr>
              <w:t>24</w:t>
            </w:r>
            <w:r w:rsidR="00821314">
              <w:rPr>
                <w:webHidden/>
              </w:rPr>
              <w:fldChar w:fldCharType="end"/>
            </w:r>
          </w:hyperlink>
        </w:p>
        <w:p w14:paraId="546D2CE0" w14:textId="0986E3D4"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30" w:history="1">
            <w:r w:rsidR="00821314" w:rsidRPr="00ED454C">
              <w:rPr>
                <w:rStyle w:val="Hyperlink"/>
                <w:noProof/>
              </w:rPr>
              <w:t>1.22</w:t>
            </w:r>
            <w:r w:rsidR="00821314">
              <w:rPr>
                <w:rFonts w:asciiTheme="minorHAnsi" w:eastAsiaTheme="minorEastAsia" w:hAnsiTheme="minorHAnsi"/>
                <w:noProof/>
                <w:sz w:val="22"/>
                <w:lang w:eastAsia="de-DE"/>
              </w:rPr>
              <w:tab/>
            </w:r>
            <w:r w:rsidR="00821314" w:rsidRPr="00ED454C">
              <w:rPr>
                <w:rStyle w:val="Hyperlink"/>
                <w:noProof/>
              </w:rPr>
              <w:t>Verteilungen</w:t>
            </w:r>
            <w:r w:rsidR="00821314">
              <w:rPr>
                <w:noProof/>
                <w:webHidden/>
              </w:rPr>
              <w:tab/>
            </w:r>
            <w:r w:rsidR="00821314">
              <w:rPr>
                <w:noProof/>
                <w:webHidden/>
              </w:rPr>
              <w:fldChar w:fldCharType="begin"/>
            </w:r>
            <w:r w:rsidR="00821314">
              <w:rPr>
                <w:noProof/>
                <w:webHidden/>
              </w:rPr>
              <w:instrText xml:space="preserve"> PAGEREF _Toc79686330 \h </w:instrText>
            </w:r>
            <w:r w:rsidR="00821314">
              <w:rPr>
                <w:noProof/>
                <w:webHidden/>
              </w:rPr>
            </w:r>
            <w:r w:rsidR="00821314">
              <w:rPr>
                <w:noProof/>
                <w:webHidden/>
              </w:rPr>
              <w:fldChar w:fldCharType="separate"/>
            </w:r>
            <w:r w:rsidR="00821314">
              <w:rPr>
                <w:noProof/>
                <w:webHidden/>
              </w:rPr>
              <w:t>24</w:t>
            </w:r>
            <w:r w:rsidR="00821314">
              <w:rPr>
                <w:noProof/>
                <w:webHidden/>
              </w:rPr>
              <w:fldChar w:fldCharType="end"/>
            </w:r>
          </w:hyperlink>
        </w:p>
        <w:p w14:paraId="7B5F6975" w14:textId="7683D8D0"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31" w:history="1">
            <w:r w:rsidR="00821314" w:rsidRPr="00ED454C">
              <w:rPr>
                <w:rStyle w:val="Hyperlink"/>
                <w:noProof/>
              </w:rPr>
              <w:t>1.22.1</w:t>
            </w:r>
            <w:r w:rsidR="00821314">
              <w:rPr>
                <w:rFonts w:asciiTheme="minorHAnsi" w:eastAsiaTheme="minorEastAsia" w:hAnsiTheme="minorHAnsi"/>
                <w:noProof/>
                <w:sz w:val="22"/>
                <w:lang w:eastAsia="de-DE"/>
              </w:rPr>
              <w:tab/>
            </w:r>
            <w:r w:rsidR="00821314" w:rsidRPr="00ED454C">
              <w:rPr>
                <w:rStyle w:val="Hyperlink"/>
                <w:noProof/>
              </w:rPr>
              <w:t>Immer Zahl “1” suchen</w:t>
            </w:r>
            <w:r w:rsidR="00821314">
              <w:rPr>
                <w:noProof/>
                <w:webHidden/>
              </w:rPr>
              <w:tab/>
            </w:r>
            <w:r w:rsidR="00821314">
              <w:rPr>
                <w:noProof/>
                <w:webHidden/>
              </w:rPr>
              <w:fldChar w:fldCharType="begin"/>
            </w:r>
            <w:r w:rsidR="00821314">
              <w:rPr>
                <w:noProof/>
                <w:webHidden/>
              </w:rPr>
              <w:instrText xml:space="preserve"> PAGEREF _Toc79686331 \h </w:instrText>
            </w:r>
            <w:r w:rsidR="00821314">
              <w:rPr>
                <w:noProof/>
                <w:webHidden/>
              </w:rPr>
            </w:r>
            <w:r w:rsidR="00821314">
              <w:rPr>
                <w:noProof/>
                <w:webHidden/>
              </w:rPr>
              <w:fldChar w:fldCharType="separate"/>
            </w:r>
            <w:r w:rsidR="00821314">
              <w:rPr>
                <w:noProof/>
                <w:webHidden/>
              </w:rPr>
              <w:t>24</w:t>
            </w:r>
            <w:r w:rsidR="00821314">
              <w:rPr>
                <w:noProof/>
                <w:webHidden/>
              </w:rPr>
              <w:fldChar w:fldCharType="end"/>
            </w:r>
          </w:hyperlink>
        </w:p>
        <w:p w14:paraId="165DB6C7" w14:textId="3CA8EBA0"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32" w:history="1">
            <w:r w:rsidR="00821314" w:rsidRPr="00ED454C">
              <w:rPr>
                <w:rStyle w:val="Hyperlink"/>
                <w:noProof/>
              </w:rPr>
              <w:t>1.22.2</w:t>
            </w:r>
            <w:r w:rsidR="00821314">
              <w:rPr>
                <w:rFonts w:asciiTheme="minorHAnsi" w:eastAsiaTheme="minorEastAsia" w:hAnsiTheme="minorHAnsi"/>
                <w:noProof/>
                <w:sz w:val="22"/>
                <w:lang w:eastAsia="de-DE"/>
              </w:rPr>
              <w:tab/>
            </w:r>
            <w:r w:rsidR="00821314" w:rsidRPr="00ED454C">
              <w:rPr>
                <w:rStyle w:val="Hyperlink"/>
                <w:noProof/>
              </w:rPr>
              <w:t>Immer Maximum Suchen</w:t>
            </w:r>
            <w:r w:rsidR="00821314">
              <w:rPr>
                <w:noProof/>
                <w:webHidden/>
              </w:rPr>
              <w:tab/>
            </w:r>
            <w:r w:rsidR="00821314">
              <w:rPr>
                <w:noProof/>
                <w:webHidden/>
              </w:rPr>
              <w:fldChar w:fldCharType="begin"/>
            </w:r>
            <w:r w:rsidR="00821314">
              <w:rPr>
                <w:noProof/>
                <w:webHidden/>
              </w:rPr>
              <w:instrText xml:space="preserve"> PAGEREF _Toc79686332 \h </w:instrText>
            </w:r>
            <w:r w:rsidR="00821314">
              <w:rPr>
                <w:noProof/>
                <w:webHidden/>
              </w:rPr>
            </w:r>
            <w:r w:rsidR="00821314">
              <w:rPr>
                <w:noProof/>
                <w:webHidden/>
              </w:rPr>
              <w:fldChar w:fldCharType="separate"/>
            </w:r>
            <w:r w:rsidR="00821314">
              <w:rPr>
                <w:noProof/>
                <w:webHidden/>
              </w:rPr>
              <w:t>25</w:t>
            </w:r>
            <w:r w:rsidR="00821314">
              <w:rPr>
                <w:noProof/>
                <w:webHidden/>
              </w:rPr>
              <w:fldChar w:fldCharType="end"/>
            </w:r>
          </w:hyperlink>
        </w:p>
        <w:p w14:paraId="24399AC8" w14:textId="75AA2E31"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33" w:history="1">
            <w:r w:rsidR="00821314" w:rsidRPr="00ED454C">
              <w:rPr>
                <w:rStyle w:val="Hyperlink"/>
                <w:noProof/>
              </w:rPr>
              <w:t>1.22.3</w:t>
            </w:r>
            <w:r w:rsidR="00821314">
              <w:rPr>
                <w:rFonts w:asciiTheme="minorHAnsi" w:eastAsiaTheme="minorEastAsia" w:hAnsiTheme="minorHAnsi"/>
                <w:noProof/>
                <w:sz w:val="22"/>
                <w:lang w:eastAsia="de-DE"/>
              </w:rPr>
              <w:tab/>
            </w:r>
            <w:r w:rsidR="00821314" w:rsidRPr="00ED454C">
              <w:rPr>
                <w:rStyle w:val="Hyperlink"/>
                <w:noProof/>
              </w:rPr>
              <w:t>Immer das mittelste Element suchen</w:t>
            </w:r>
            <w:r w:rsidR="00821314">
              <w:rPr>
                <w:noProof/>
                <w:webHidden/>
              </w:rPr>
              <w:tab/>
            </w:r>
            <w:r w:rsidR="00821314">
              <w:rPr>
                <w:noProof/>
                <w:webHidden/>
              </w:rPr>
              <w:fldChar w:fldCharType="begin"/>
            </w:r>
            <w:r w:rsidR="00821314">
              <w:rPr>
                <w:noProof/>
                <w:webHidden/>
              </w:rPr>
              <w:instrText xml:space="preserve"> PAGEREF _Toc79686333 \h </w:instrText>
            </w:r>
            <w:r w:rsidR="00821314">
              <w:rPr>
                <w:noProof/>
                <w:webHidden/>
              </w:rPr>
            </w:r>
            <w:r w:rsidR="00821314">
              <w:rPr>
                <w:noProof/>
                <w:webHidden/>
              </w:rPr>
              <w:fldChar w:fldCharType="separate"/>
            </w:r>
            <w:r w:rsidR="00821314">
              <w:rPr>
                <w:noProof/>
                <w:webHidden/>
              </w:rPr>
              <w:t>26</w:t>
            </w:r>
            <w:r w:rsidR="00821314">
              <w:rPr>
                <w:noProof/>
                <w:webHidden/>
              </w:rPr>
              <w:fldChar w:fldCharType="end"/>
            </w:r>
          </w:hyperlink>
        </w:p>
        <w:p w14:paraId="50F39DC2" w14:textId="2CD4A868"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34" w:history="1">
            <w:r w:rsidR="00821314" w:rsidRPr="00ED454C">
              <w:rPr>
                <w:rStyle w:val="Hyperlink"/>
                <w:noProof/>
              </w:rPr>
              <w:t>1.22.4</w:t>
            </w:r>
            <w:r w:rsidR="00821314">
              <w:rPr>
                <w:rFonts w:asciiTheme="minorHAnsi" w:eastAsiaTheme="minorEastAsia" w:hAnsiTheme="minorHAnsi"/>
                <w:noProof/>
                <w:sz w:val="22"/>
                <w:lang w:eastAsia="de-DE"/>
              </w:rPr>
              <w:tab/>
            </w:r>
            <w:r w:rsidR="00821314" w:rsidRPr="00ED454C">
              <w:rPr>
                <w:rStyle w:val="Hyperlink"/>
                <w:noProof/>
              </w:rPr>
              <w:t>Immer Zick-Zack Suchen</w:t>
            </w:r>
            <w:r w:rsidR="00821314">
              <w:rPr>
                <w:noProof/>
                <w:webHidden/>
              </w:rPr>
              <w:tab/>
            </w:r>
            <w:r w:rsidR="00821314">
              <w:rPr>
                <w:noProof/>
                <w:webHidden/>
              </w:rPr>
              <w:fldChar w:fldCharType="begin"/>
            </w:r>
            <w:r w:rsidR="00821314">
              <w:rPr>
                <w:noProof/>
                <w:webHidden/>
              </w:rPr>
              <w:instrText xml:space="preserve"> PAGEREF _Toc79686334 \h </w:instrText>
            </w:r>
            <w:r w:rsidR="00821314">
              <w:rPr>
                <w:noProof/>
                <w:webHidden/>
              </w:rPr>
            </w:r>
            <w:r w:rsidR="00821314">
              <w:rPr>
                <w:noProof/>
                <w:webHidden/>
              </w:rPr>
              <w:fldChar w:fldCharType="separate"/>
            </w:r>
            <w:r w:rsidR="00821314">
              <w:rPr>
                <w:noProof/>
                <w:webHidden/>
              </w:rPr>
              <w:t>27</w:t>
            </w:r>
            <w:r w:rsidR="00821314">
              <w:rPr>
                <w:noProof/>
                <w:webHidden/>
              </w:rPr>
              <w:fldChar w:fldCharType="end"/>
            </w:r>
          </w:hyperlink>
        </w:p>
        <w:p w14:paraId="2CF7F0AC" w14:textId="7C6FBA61"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35" w:history="1">
            <w:r w:rsidR="00821314" w:rsidRPr="00ED454C">
              <w:rPr>
                <w:rStyle w:val="Hyperlink"/>
                <w:noProof/>
              </w:rPr>
              <w:t>1.22.5</w:t>
            </w:r>
            <w:r w:rsidR="00821314">
              <w:rPr>
                <w:rFonts w:asciiTheme="minorHAnsi" w:eastAsiaTheme="minorEastAsia" w:hAnsiTheme="minorHAnsi"/>
                <w:noProof/>
                <w:sz w:val="22"/>
                <w:lang w:eastAsia="de-DE"/>
              </w:rPr>
              <w:tab/>
            </w:r>
            <w:r w:rsidR="00821314" w:rsidRPr="00ED454C">
              <w:rPr>
                <w:rStyle w:val="Hyperlink"/>
                <w:noProof/>
              </w:rPr>
              <w:t>Random zwischen Minimalen und Maximalem Element</w:t>
            </w:r>
            <w:r w:rsidR="00821314">
              <w:rPr>
                <w:noProof/>
                <w:webHidden/>
              </w:rPr>
              <w:tab/>
            </w:r>
            <w:r w:rsidR="00821314">
              <w:rPr>
                <w:noProof/>
                <w:webHidden/>
              </w:rPr>
              <w:fldChar w:fldCharType="begin"/>
            </w:r>
            <w:r w:rsidR="00821314">
              <w:rPr>
                <w:noProof/>
                <w:webHidden/>
              </w:rPr>
              <w:instrText xml:space="preserve"> PAGEREF _Toc79686335 \h </w:instrText>
            </w:r>
            <w:r w:rsidR="00821314">
              <w:rPr>
                <w:noProof/>
                <w:webHidden/>
              </w:rPr>
            </w:r>
            <w:r w:rsidR="00821314">
              <w:rPr>
                <w:noProof/>
                <w:webHidden/>
              </w:rPr>
              <w:fldChar w:fldCharType="separate"/>
            </w:r>
            <w:r w:rsidR="00821314">
              <w:rPr>
                <w:noProof/>
                <w:webHidden/>
              </w:rPr>
              <w:t>28</w:t>
            </w:r>
            <w:r w:rsidR="00821314">
              <w:rPr>
                <w:noProof/>
                <w:webHidden/>
              </w:rPr>
              <w:fldChar w:fldCharType="end"/>
            </w:r>
          </w:hyperlink>
        </w:p>
        <w:p w14:paraId="3ED8BE1E" w14:textId="7B4E4B8B"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36" w:history="1">
            <w:r w:rsidR="00821314" w:rsidRPr="00ED454C">
              <w:rPr>
                <w:rStyle w:val="Hyperlink"/>
                <w:noProof/>
                <w:highlight w:val="yellow"/>
                <w:lang w:val="en-US"/>
              </w:rPr>
              <w:t>1.22.6</w:t>
            </w:r>
            <w:r w:rsidR="00821314">
              <w:rPr>
                <w:rFonts w:asciiTheme="minorHAnsi" w:eastAsiaTheme="minorEastAsia" w:hAnsiTheme="minorHAnsi"/>
                <w:noProof/>
                <w:sz w:val="22"/>
                <w:lang w:eastAsia="de-DE"/>
              </w:rPr>
              <w:tab/>
            </w:r>
            <w:r w:rsidR="00821314" w:rsidRPr="00ED454C">
              <w:rPr>
                <w:rStyle w:val="Hyperlink"/>
                <w:noProof/>
                <w:highlight w:val="yellow"/>
                <w:lang w:val="en-US"/>
              </w:rPr>
              <w:t>Random vs. Arround Cluster Search</w:t>
            </w:r>
            <w:r w:rsidR="00821314">
              <w:rPr>
                <w:noProof/>
                <w:webHidden/>
              </w:rPr>
              <w:tab/>
            </w:r>
            <w:r w:rsidR="00821314">
              <w:rPr>
                <w:noProof/>
                <w:webHidden/>
              </w:rPr>
              <w:fldChar w:fldCharType="begin"/>
            </w:r>
            <w:r w:rsidR="00821314">
              <w:rPr>
                <w:noProof/>
                <w:webHidden/>
              </w:rPr>
              <w:instrText xml:space="preserve"> PAGEREF _Toc79686336 \h </w:instrText>
            </w:r>
            <w:r w:rsidR="00821314">
              <w:rPr>
                <w:noProof/>
                <w:webHidden/>
              </w:rPr>
            </w:r>
            <w:r w:rsidR="00821314">
              <w:rPr>
                <w:noProof/>
                <w:webHidden/>
              </w:rPr>
              <w:fldChar w:fldCharType="separate"/>
            </w:r>
            <w:r w:rsidR="00821314">
              <w:rPr>
                <w:noProof/>
                <w:webHidden/>
              </w:rPr>
              <w:t>29</w:t>
            </w:r>
            <w:r w:rsidR="00821314">
              <w:rPr>
                <w:noProof/>
                <w:webHidden/>
              </w:rPr>
              <w:fldChar w:fldCharType="end"/>
            </w:r>
          </w:hyperlink>
        </w:p>
        <w:p w14:paraId="1C025141" w14:textId="6AB701E6"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37" w:history="1">
            <w:r w:rsidR="00821314" w:rsidRPr="00ED454C">
              <w:rPr>
                <w:rStyle w:val="Hyperlink"/>
                <w:noProof/>
                <w:highlight w:val="yellow"/>
              </w:rPr>
              <w:t>1.23</w:t>
            </w:r>
            <w:r w:rsidR="00821314">
              <w:rPr>
                <w:rFonts w:asciiTheme="minorHAnsi" w:eastAsiaTheme="minorEastAsia" w:hAnsiTheme="minorHAnsi"/>
                <w:noProof/>
                <w:sz w:val="22"/>
                <w:lang w:eastAsia="de-DE"/>
              </w:rPr>
              <w:tab/>
            </w:r>
            <w:r w:rsidR="00821314" w:rsidRPr="00ED454C">
              <w:rPr>
                <w:rStyle w:val="Hyperlink"/>
                <w:noProof/>
                <w:highlight w:val="yellow"/>
              </w:rPr>
              <w:t>Einpendeln der Suchen</w:t>
            </w:r>
            <w:r w:rsidR="00821314">
              <w:rPr>
                <w:noProof/>
                <w:webHidden/>
              </w:rPr>
              <w:tab/>
            </w:r>
            <w:r w:rsidR="00821314">
              <w:rPr>
                <w:noProof/>
                <w:webHidden/>
              </w:rPr>
              <w:fldChar w:fldCharType="begin"/>
            </w:r>
            <w:r w:rsidR="00821314">
              <w:rPr>
                <w:noProof/>
                <w:webHidden/>
              </w:rPr>
              <w:instrText xml:space="preserve"> PAGEREF _Toc79686337 \h </w:instrText>
            </w:r>
            <w:r w:rsidR="00821314">
              <w:rPr>
                <w:noProof/>
                <w:webHidden/>
              </w:rPr>
            </w:r>
            <w:r w:rsidR="00821314">
              <w:rPr>
                <w:noProof/>
                <w:webHidden/>
              </w:rPr>
              <w:fldChar w:fldCharType="separate"/>
            </w:r>
            <w:r w:rsidR="00821314">
              <w:rPr>
                <w:noProof/>
                <w:webHidden/>
              </w:rPr>
              <w:t>29</w:t>
            </w:r>
            <w:r w:rsidR="00821314">
              <w:rPr>
                <w:noProof/>
                <w:webHidden/>
              </w:rPr>
              <w:fldChar w:fldCharType="end"/>
            </w:r>
          </w:hyperlink>
        </w:p>
        <w:p w14:paraId="1FF3E19D" w14:textId="3AA980FF"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38" w:history="1">
            <w:r w:rsidR="00821314" w:rsidRPr="00ED454C">
              <w:rPr>
                <w:rStyle w:val="Hyperlink"/>
                <w:noProof/>
              </w:rPr>
              <w:t>1.24</w:t>
            </w:r>
            <w:r w:rsidR="00821314">
              <w:rPr>
                <w:rFonts w:asciiTheme="minorHAnsi" w:eastAsiaTheme="minorEastAsia" w:hAnsiTheme="minorHAnsi"/>
                <w:noProof/>
                <w:sz w:val="22"/>
                <w:lang w:eastAsia="de-DE"/>
              </w:rPr>
              <w:tab/>
            </w:r>
            <w:r w:rsidR="00821314" w:rsidRPr="00ED454C">
              <w:rPr>
                <w:rStyle w:val="Hyperlink"/>
                <w:noProof/>
              </w:rPr>
              <w:t>Zusammenfassung: Direktvergleich der Graphen</w:t>
            </w:r>
            <w:r w:rsidR="00821314">
              <w:rPr>
                <w:noProof/>
                <w:webHidden/>
              </w:rPr>
              <w:tab/>
            </w:r>
            <w:r w:rsidR="00821314">
              <w:rPr>
                <w:noProof/>
                <w:webHidden/>
              </w:rPr>
              <w:fldChar w:fldCharType="begin"/>
            </w:r>
            <w:r w:rsidR="00821314">
              <w:rPr>
                <w:noProof/>
                <w:webHidden/>
              </w:rPr>
              <w:instrText xml:space="preserve"> PAGEREF _Toc79686338 \h </w:instrText>
            </w:r>
            <w:r w:rsidR="00821314">
              <w:rPr>
                <w:noProof/>
                <w:webHidden/>
              </w:rPr>
            </w:r>
            <w:r w:rsidR="00821314">
              <w:rPr>
                <w:noProof/>
                <w:webHidden/>
              </w:rPr>
              <w:fldChar w:fldCharType="separate"/>
            </w:r>
            <w:r w:rsidR="00821314">
              <w:rPr>
                <w:noProof/>
                <w:webHidden/>
              </w:rPr>
              <w:t>29</w:t>
            </w:r>
            <w:r w:rsidR="00821314">
              <w:rPr>
                <w:noProof/>
                <w:webHidden/>
              </w:rPr>
              <w:fldChar w:fldCharType="end"/>
            </w:r>
          </w:hyperlink>
        </w:p>
        <w:p w14:paraId="6A2303F2" w14:textId="464C5C0B" w:rsidR="00821314" w:rsidRDefault="00524661">
          <w:pPr>
            <w:pStyle w:val="Verzeichnis1"/>
            <w:rPr>
              <w:rFonts w:asciiTheme="minorHAnsi" w:eastAsiaTheme="minorEastAsia" w:hAnsiTheme="minorHAnsi"/>
              <w:b w:val="0"/>
              <w:sz w:val="22"/>
              <w:lang w:eastAsia="de-DE"/>
            </w:rPr>
          </w:pPr>
          <w:hyperlink w:anchor="_Toc79686339" w:history="1">
            <w:r w:rsidR="00821314" w:rsidRPr="00ED454C">
              <w:rPr>
                <w:rStyle w:val="Hyperlink"/>
              </w:rPr>
              <w:t>Einordnung der Ergebnisse Anhand des Forschungsstandes</w:t>
            </w:r>
            <w:r w:rsidR="00821314">
              <w:rPr>
                <w:webHidden/>
              </w:rPr>
              <w:tab/>
            </w:r>
            <w:r w:rsidR="00821314">
              <w:rPr>
                <w:webHidden/>
              </w:rPr>
              <w:fldChar w:fldCharType="begin"/>
            </w:r>
            <w:r w:rsidR="00821314">
              <w:rPr>
                <w:webHidden/>
              </w:rPr>
              <w:instrText xml:space="preserve"> PAGEREF _Toc79686339 \h </w:instrText>
            </w:r>
            <w:r w:rsidR="00821314">
              <w:rPr>
                <w:webHidden/>
              </w:rPr>
            </w:r>
            <w:r w:rsidR="00821314">
              <w:rPr>
                <w:webHidden/>
              </w:rPr>
              <w:fldChar w:fldCharType="separate"/>
            </w:r>
            <w:r w:rsidR="00821314">
              <w:rPr>
                <w:webHidden/>
              </w:rPr>
              <w:t>31</w:t>
            </w:r>
            <w:r w:rsidR="00821314">
              <w:rPr>
                <w:webHidden/>
              </w:rPr>
              <w:fldChar w:fldCharType="end"/>
            </w:r>
          </w:hyperlink>
        </w:p>
        <w:p w14:paraId="5C5B58CB" w14:textId="68783B4D"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40" w:history="1">
            <w:r w:rsidR="00821314" w:rsidRPr="00ED454C">
              <w:rPr>
                <w:rStyle w:val="Hyperlink"/>
                <w:noProof/>
              </w:rPr>
              <w:t>1.25</w:t>
            </w:r>
            <w:r w:rsidR="00821314">
              <w:rPr>
                <w:rFonts w:asciiTheme="minorHAnsi" w:eastAsiaTheme="minorEastAsia" w:hAnsiTheme="minorHAnsi"/>
                <w:noProof/>
                <w:sz w:val="22"/>
                <w:lang w:eastAsia="de-DE"/>
              </w:rPr>
              <w:tab/>
            </w:r>
            <w:r w:rsidR="00821314" w:rsidRPr="00ED454C">
              <w:rPr>
                <w:rStyle w:val="Hyperlink"/>
                <w:noProof/>
              </w:rPr>
              <w:t>Trade-Off für Anzahl der Finger</w:t>
            </w:r>
            <w:r w:rsidR="00821314">
              <w:rPr>
                <w:noProof/>
                <w:webHidden/>
              </w:rPr>
              <w:tab/>
            </w:r>
            <w:r w:rsidR="00821314">
              <w:rPr>
                <w:noProof/>
                <w:webHidden/>
              </w:rPr>
              <w:fldChar w:fldCharType="begin"/>
            </w:r>
            <w:r w:rsidR="00821314">
              <w:rPr>
                <w:noProof/>
                <w:webHidden/>
              </w:rPr>
              <w:instrText xml:space="preserve"> PAGEREF _Toc79686340 \h </w:instrText>
            </w:r>
            <w:r w:rsidR="00821314">
              <w:rPr>
                <w:noProof/>
                <w:webHidden/>
              </w:rPr>
            </w:r>
            <w:r w:rsidR="00821314">
              <w:rPr>
                <w:noProof/>
                <w:webHidden/>
              </w:rPr>
              <w:fldChar w:fldCharType="separate"/>
            </w:r>
            <w:r w:rsidR="00821314">
              <w:rPr>
                <w:noProof/>
                <w:webHidden/>
              </w:rPr>
              <w:t>31</w:t>
            </w:r>
            <w:r w:rsidR="00821314">
              <w:rPr>
                <w:noProof/>
                <w:webHidden/>
              </w:rPr>
              <w:fldChar w:fldCharType="end"/>
            </w:r>
          </w:hyperlink>
        </w:p>
        <w:p w14:paraId="376A4395" w14:textId="7C5A8D69"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41" w:history="1">
            <w:r w:rsidR="00821314" w:rsidRPr="00ED454C">
              <w:rPr>
                <w:rStyle w:val="Hyperlink"/>
                <w:noProof/>
              </w:rPr>
              <w:t>1.26</w:t>
            </w:r>
            <w:r w:rsidR="00821314">
              <w:rPr>
                <w:rFonts w:asciiTheme="minorHAnsi" w:eastAsiaTheme="minorEastAsia" w:hAnsiTheme="minorHAnsi"/>
                <w:noProof/>
                <w:sz w:val="22"/>
                <w:lang w:eastAsia="de-DE"/>
              </w:rPr>
              <w:tab/>
            </w:r>
            <w:r w:rsidR="00821314" w:rsidRPr="00ED454C">
              <w:rPr>
                <w:rStyle w:val="Hyperlink"/>
                <w:noProof/>
              </w:rPr>
              <w:t>Informationen nutzen</w:t>
            </w:r>
            <w:r w:rsidR="00821314">
              <w:rPr>
                <w:noProof/>
                <w:webHidden/>
              </w:rPr>
              <w:tab/>
            </w:r>
            <w:r w:rsidR="00821314">
              <w:rPr>
                <w:noProof/>
                <w:webHidden/>
              </w:rPr>
              <w:fldChar w:fldCharType="begin"/>
            </w:r>
            <w:r w:rsidR="00821314">
              <w:rPr>
                <w:noProof/>
                <w:webHidden/>
              </w:rPr>
              <w:instrText xml:space="preserve"> PAGEREF _Toc79686341 \h </w:instrText>
            </w:r>
            <w:r w:rsidR="00821314">
              <w:rPr>
                <w:noProof/>
                <w:webHidden/>
              </w:rPr>
            </w:r>
            <w:r w:rsidR="00821314">
              <w:rPr>
                <w:noProof/>
                <w:webHidden/>
              </w:rPr>
              <w:fldChar w:fldCharType="separate"/>
            </w:r>
            <w:r w:rsidR="00821314">
              <w:rPr>
                <w:noProof/>
                <w:webHidden/>
              </w:rPr>
              <w:t>31</w:t>
            </w:r>
            <w:r w:rsidR="00821314">
              <w:rPr>
                <w:noProof/>
                <w:webHidden/>
              </w:rPr>
              <w:fldChar w:fldCharType="end"/>
            </w:r>
          </w:hyperlink>
        </w:p>
        <w:p w14:paraId="02AF6AD2" w14:textId="124250E3"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42" w:history="1">
            <w:r w:rsidR="00821314" w:rsidRPr="00ED454C">
              <w:rPr>
                <w:rStyle w:val="Hyperlink"/>
                <w:noProof/>
              </w:rPr>
              <w:t>1.27</w:t>
            </w:r>
            <w:r w:rsidR="00821314">
              <w:rPr>
                <w:rFonts w:asciiTheme="minorHAnsi" w:eastAsiaTheme="minorEastAsia" w:hAnsiTheme="minorHAnsi"/>
                <w:noProof/>
                <w:sz w:val="22"/>
                <w:lang w:eastAsia="de-DE"/>
              </w:rPr>
              <w:tab/>
            </w:r>
            <w:r w:rsidR="00821314" w:rsidRPr="00ED454C">
              <w:rPr>
                <w:rStyle w:val="Hyperlink"/>
                <w:noProof/>
              </w:rPr>
              <w:t>Historische Einordnung der Sicht auf die Finger</w:t>
            </w:r>
            <w:r w:rsidR="00821314">
              <w:rPr>
                <w:noProof/>
                <w:webHidden/>
              </w:rPr>
              <w:tab/>
            </w:r>
            <w:r w:rsidR="00821314">
              <w:rPr>
                <w:noProof/>
                <w:webHidden/>
              </w:rPr>
              <w:fldChar w:fldCharType="begin"/>
            </w:r>
            <w:r w:rsidR="00821314">
              <w:rPr>
                <w:noProof/>
                <w:webHidden/>
              </w:rPr>
              <w:instrText xml:space="preserve"> PAGEREF _Toc79686342 \h </w:instrText>
            </w:r>
            <w:r w:rsidR="00821314">
              <w:rPr>
                <w:noProof/>
                <w:webHidden/>
              </w:rPr>
            </w:r>
            <w:r w:rsidR="00821314">
              <w:rPr>
                <w:noProof/>
                <w:webHidden/>
              </w:rPr>
              <w:fldChar w:fldCharType="separate"/>
            </w:r>
            <w:r w:rsidR="00821314">
              <w:rPr>
                <w:noProof/>
                <w:webHidden/>
              </w:rPr>
              <w:t>32</w:t>
            </w:r>
            <w:r w:rsidR="00821314">
              <w:rPr>
                <w:noProof/>
                <w:webHidden/>
              </w:rPr>
              <w:fldChar w:fldCharType="end"/>
            </w:r>
          </w:hyperlink>
        </w:p>
        <w:p w14:paraId="1EA1BCE7" w14:textId="38F29A60"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43" w:history="1">
            <w:r w:rsidR="00821314" w:rsidRPr="00ED454C">
              <w:rPr>
                <w:rStyle w:val="Hyperlink"/>
                <w:noProof/>
              </w:rPr>
              <w:t>1.28</w:t>
            </w:r>
            <w:r w:rsidR="00821314">
              <w:rPr>
                <w:rFonts w:asciiTheme="minorHAnsi" w:eastAsiaTheme="minorEastAsia" w:hAnsiTheme="minorHAnsi"/>
                <w:noProof/>
                <w:sz w:val="22"/>
                <w:lang w:eastAsia="de-DE"/>
              </w:rPr>
              <w:tab/>
            </w:r>
            <w:r w:rsidR="00821314" w:rsidRPr="00ED454C">
              <w:rPr>
                <w:rStyle w:val="Hyperlink"/>
                <w:noProof/>
              </w:rPr>
              <w:t>Fazit</w:t>
            </w:r>
            <w:r w:rsidR="00821314">
              <w:rPr>
                <w:noProof/>
                <w:webHidden/>
              </w:rPr>
              <w:tab/>
            </w:r>
            <w:r w:rsidR="00821314">
              <w:rPr>
                <w:noProof/>
                <w:webHidden/>
              </w:rPr>
              <w:fldChar w:fldCharType="begin"/>
            </w:r>
            <w:r w:rsidR="00821314">
              <w:rPr>
                <w:noProof/>
                <w:webHidden/>
              </w:rPr>
              <w:instrText xml:space="preserve"> PAGEREF _Toc79686343 \h </w:instrText>
            </w:r>
            <w:r w:rsidR="00821314">
              <w:rPr>
                <w:noProof/>
                <w:webHidden/>
              </w:rPr>
            </w:r>
            <w:r w:rsidR="00821314">
              <w:rPr>
                <w:noProof/>
                <w:webHidden/>
              </w:rPr>
              <w:fldChar w:fldCharType="separate"/>
            </w:r>
            <w:r w:rsidR="00821314">
              <w:rPr>
                <w:noProof/>
                <w:webHidden/>
              </w:rPr>
              <w:t>33</w:t>
            </w:r>
            <w:r w:rsidR="00821314">
              <w:rPr>
                <w:noProof/>
                <w:webHidden/>
              </w:rPr>
              <w:fldChar w:fldCharType="end"/>
            </w:r>
          </w:hyperlink>
        </w:p>
        <w:p w14:paraId="3DD8AFC1" w14:textId="79DF46F4" w:rsidR="00821314" w:rsidRDefault="00524661">
          <w:pPr>
            <w:pStyle w:val="Verzeichnis1"/>
            <w:rPr>
              <w:rFonts w:asciiTheme="minorHAnsi" w:eastAsiaTheme="minorEastAsia" w:hAnsiTheme="minorHAnsi"/>
              <w:b w:val="0"/>
              <w:sz w:val="22"/>
              <w:lang w:eastAsia="de-DE"/>
            </w:rPr>
          </w:pPr>
          <w:hyperlink w:anchor="_Toc79686344" w:history="1">
            <w:r w:rsidR="00821314" w:rsidRPr="00ED454C">
              <w:rPr>
                <w:rStyle w:val="Hyperlink"/>
              </w:rPr>
              <w:t>Zusammenfassung</w:t>
            </w:r>
            <w:r w:rsidR="00821314">
              <w:rPr>
                <w:webHidden/>
              </w:rPr>
              <w:tab/>
            </w:r>
            <w:r w:rsidR="00821314">
              <w:rPr>
                <w:webHidden/>
              </w:rPr>
              <w:fldChar w:fldCharType="begin"/>
            </w:r>
            <w:r w:rsidR="00821314">
              <w:rPr>
                <w:webHidden/>
              </w:rPr>
              <w:instrText xml:space="preserve"> PAGEREF _Toc79686344 \h </w:instrText>
            </w:r>
            <w:r w:rsidR="00821314">
              <w:rPr>
                <w:webHidden/>
              </w:rPr>
            </w:r>
            <w:r w:rsidR="00821314">
              <w:rPr>
                <w:webHidden/>
              </w:rPr>
              <w:fldChar w:fldCharType="separate"/>
            </w:r>
            <w:r w:rsidR="00821314">
              <w:rPr>
                <w:webHidden/>
              </w:rPr>
              <w:t>34</w:t>
            </w:r>
            <w:r w:rsidR="00821314">
              <w:rPr>
                <w:webHidden/>
              </w:rPr>
              <w:fldChar w:fldCharType="end"/>
            </w:r>
          </w:hyperlink>
        </w:p>
        <w:p w14:paraId="3CDB54AF" w14:textId="787DD2CE" w:rsidR="00821314" w:rsidRDefault="00524661">
          <w:pPr>
            <w:pStyle w:val="Verzeichnis1"/>
            <w:rPr>
              <w:rFonts w:asciiTheme="minorHAnsi" w:eastAsiaTheme="minorEastAsia" w:hAnsiTheme="minorHAnsi"/>
              <w:b w:val="0"/>
              <w:sz w:val="22"/>
              <w:lang w:eastAsia="de-DE"/>
            </w:rPr>
          </w:pPr>
          <w:hyperlink w:anchor="_Toc79686345" w:history="1">
            <w:r w:rsidR="00821314" w:rsidRPr="00ED454C">
              <w:rPr>
                <w:rStyle w:val="Hyperlink"/>
              </w:rPr>
              <w:t>Appendix</w:t>
            </w:r>
            <w:r w:rsidR="00821314">
              <w:rPr>
                <w:webHidden/>
              </w:rPr>
              <w:tab/>
            </w:r>
            <w:r w:rsidR="00821314">
              <w:rPr>
                <w:webHidden/>
              </w:rPr>
              <w:fldChar w:fldCharType="begin"/>
            </w:r>
            <w:r w:rsidR="00821314">
              <w:rPr>
                <w:webHidden/>
              </w:rPr>
              <w:instrText xml:space="preserve"> PAGEREF _Toc79686345 \h </w:instrText>
            </w:r>
            <w:r w:rsidR="00821314">
              <w:rPr>
                <w:webHidden/>
              </w:rPr>
            </w:r>
            <w:r w:rsidR="00821314">
              <w:rPr>
                <w:webHidden/>
              </w:rPr>
              <w:fldChar w:fldCharType="separate"/>
            </w:r>
            <w:r w:rsidR="00821314">
              <w:rPr>
                <w:webHidden/>
              </w:rPr>
              <w:t>35</w:t>
            </w:r>
            <w:r w:rsidR="00821314">
              <w:rPr>
                <w:webHidden/>
              </w:rPr>
              <w:fldChar w:fldCharType="end"/>
            </w:r>
          </w:hyperlink>
        </w:p>
        <w:p w14:paraId="454C81AF" w14:textId="4839D462"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46" w:history="1">
            <w:r w:rsidR="00821314" w:rsidRPr="00ED454C">
              <w:rPr>
                <w:rStyle w:val="Hyperlink"/>
                <w:noProof/>
              </w:rPr>
              <w:t>1.29</w:t>
            </w:r>
            <w:r w:rsidR="00821314">
              <w:rPr>
                <w:rFonts w:asciiTheme="minorHAnsi" w:eastAsiaTheme="minorEastAsia" w:hAnsiTheme="minorHAnsi"/>
                <w:noProof/>
                <w:sz w:val="22"/>
                <w:lang w:eastAsia="de-DE"/>
              </w:rPr>
              <w:tab/>
            </w:r>
            <w:r w:rsidR="00821314" w:rsidRPr="00ED454C">
              <w:rPr>
                <w:rStyle w:val="Hyperlink"/>
                <w:noProof/>
              </w:rPr>
              <w:t>Ausblick und Potential</w:t>
            </w:r>
            <w:r w:rsidR="00821314">
              <w:rPr>
                <w:noProof/>
                <w:webHidden/>
              </w:rPr>
              <w:tab/>
            </w:r>
            <w:r w:rsidR="00821314">
              <w:rPr>
                <w:noProof/>
                <w:webHidden/>
              </w:rPr>
              <w:fldChar w:fldCharType="begin"/>
            </w:r>
            <w:r w:rsidR="00821314">
              <w:rPr>
                <w:noProof/>
                <w:webHidden/>
              </w:rPr>
              <w:instrText xml:space="preserve"> PAGEREF _Toc79686346 \h </w:instrText>
            </w:r>
            <w:r w:rsidR="00821314">
              <w:rPr>
                <w:noProof/>
                <w:webHidden/>
              </w:rPr>
            </w:r>
            <w:r w:rsidR="00821314">
              <w:rPr>
                <w:noProof/>
                <w:webHidden/>
              </w:rPr>
              <w:fldChar w:fldCharType="separate"/>
            </w:r>
            <w:r w:rsidR="00821314">
              <w:rPr>
                <w:noProof/>
                <w:webHidden/>
              </w:rPr>
              <w:t>35</w:t>
            </w:r>
            <w:r w:rsidR="00821314">
              <w:rPr>
                <w:noProof/>
                <w:webHidden/>
              </w:rPr>
              <w:fldChar w:fldCharType="end"/>
            </w:r>
          </w:hyperlink>
        </w:p>
        <w:p w14:paraId="2317F4B0" w14:textId="1069D635"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47" w:history="1">
            <w:r w:rsidR="00821314" w:rsidRPr="00ED454C">
              <w:rPr>
                <w:rStyle w:val="Hyperlink"/>
                <w:noProof/>
              </w:rPr>
              <w:t>1.29.1</w:t>
            </w:r>
            <w:r w:rsidR="00821314">
              <w:rPr>
                <w:rFonts w:asciiTheme="minorHAnsi" w:eastAsiaTheme="minorEastAsia" w:hAnsiTheme="minorHAnsi"/>
                <w:noProof/>
                <w:sz w:val="22"/>
                <w:lang w:eastAsia="de-DE"/>
              </w:rPr>
              <w:tab/>
            </w:r>
            <w:r w:rsidR="00821314" w:rsidRPr="00ED454C">
              <w:rPr>
                <w:rStyle w:val="Hyperlink"/>
                <w:noProof/>
              </w:rPr>
              <w:t>Fingersuche und Datenbanken</w:t>
            </w:r>
            <w:r w:rsidR="00821314">
              <w:rPr>
                <w:noProof/>
                <w:webHidden/>
              </w:rPr>
              <w:tab/>
            </w:r>
            <w:r w:rsidR="00821314">
              <w:rPr>
                <w:noProof/>
                <w:webHidden/>
              </w:rPr>
              <w:fldChar w:fldCharType="begin"/>
            </w:r>
            <w:r w:rsidR="00821314">
              <w:rPr>
                <w:noProof/>
                <w:webHidden/>
              </w:rPr>
              <w:instrText xml:space="preserve"> PAGEREF _Toc79686347 \h </w:instrText>
            </w:r>
            <w:r w:rsidR="00821314">
              <w:rPr>
                <w:noProof/>
                <w:webHidden/>
              </w:rPr>
            </w:r>
            <w:r w:rsidR="00821314">
              <w:rPr>
                <w:noProof/>
                <w:webHidden/>
              </w:rPr>
              <w:fldChar w:fldCharType="separate"/>
            </w:r>
            <w:r w:rsidR="00821314">
              <w:rPr>
                <w:noProof/>
                <w:webHidden/>
              </w:rPr>
              <w:t>35</w:t>
            </w:r>
            <w:r w:rsidR="00821314">
              <w:rPr>
                <w:noProof/>
                <w:webHidden/>
              </w:rPr>
              <w:fldChar w:fldCharType="end"/>
            </w:r>
          </w:hyperlink>
        </w:p>
        <w:p w14:paraId="6912BCCE" w14:textId="44E4261E"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48" w:history="1">
            <w:r w:rsidR="00821314" w:rsidRPr="00ED454C">
              <w:rPr>
                <w:rStyle w:val="Hyperlink"/>
                <w:noProof/>
              </w:rPr>
              <w:t>1.29.2</w:t>
            </w:r>
            <w:r w:rsidR="00821314">
              <w:rPr>
                <w:rFonts w:asciiTheme="minorHAnsi" w:eastAsiaTheme="minorEastAsia" w:hAnsiTheme="minorHAnsi"/>
                <w:noProof/>
                <w:sz w:val="22"/>
                <w:lang w:eastAsia="de-DE"/>
              </w:rPr>
              <w:tab/>
            </w:r>
            <w:r w:rsidR="00821314" w:rsidRPr="00ED454C">
              <w:rPr>
                <w:rStyle w:val="Hyperlink"/>
                <w:noProof/>
              </w:rPr>
              <w:t>Finger und Hardwaretechnology</w:t>
            </w:r>
            <w:r w:rsidR="00821314">
              <w:rPr>
                <w:noProof/>
                <w:webHidden/>
              </w:rPr>
              <w:tab/>
            </w:r>
            <w:r w:rsidR="00821314">
              <w:rPr>
                <w:noProof/>
                <w:webHidden/>
              </w:rPr>
              <w:fldChar w:fldCharType="begin"/>
            </w:r>
            <w:r w:rsidR="00821314">
              <w:rPr>
                <w:noProof/>
                <w:webHidden/>
              </w:rPr>
              <w:instrText xml:space="preserve"> PAGEREF _Toc79686348 \h </w:instrText>
            </w:r>
            <w:r w:rsidR="00821314">
              <w:rPr>
                <w:noProof/>
                <w:webHidden/>
              </w:rPr>
            </w:r>
            <w:r w:rsidR="00821314">
              <w:rPr>
                <w:noProof/>
                <w:webHidden/>
              </w:rPr>
              <w:fldChar w:fldCharType="separate"/>
            </w:r>
            <w:r w:rsidR="00821314">
              <w:rPr>
                <w:noProof/>
                <w:webHidden/>
              </w:rPr>
              <w:t>37</w:t>
            </w:r>
            <w:r w:rsidR="00821314">
              <w:rPr>
                <w:noProof/>
                <w:webHidden/>
              </w:rPr>
              <w:fldChar w:fldCharType="end"/>
            </w:r>
          </w:hyperlink>
        </w:p>
        <w:p w14:paraId="0EE225DF" w14:textId="374B13D1"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49" w:history="1">
            <w:r w:rsidR="00821314" w:rsidRPr="00ED454C">
              <w:rPr>
                <w:rStyle w:val="Hyperlink"/>
                <w:noProof/>
              </w:rPr>
              <w:t>1.30</w:t>
            </w:r>
            <w:r w:rsidR="00821314">
              <w:rPr>
                <w:rFonts w:asciiTheme="minorHAnsi" w:eastAsiaTheme="minorEastAsia" w:hAnsiTheme="minorHAnsi"/>
                <w:noProof/>
                <w:sz w:val="22"/>
                <w:lang w:eastAsia="de-DE"/>
              </w:rPr>
              <w:tab/>
            </w:r>
            <w:r w:rsidR="00821314" w:rsidRPr="00ED454C">
              <w:rPr>
                <w:rStyle w:val="Hyperlink"/>
                <w:noProof/>
              </w:rPr>
              <w:t>Grenzen der Fingersuche</w:t>
            </w:r>
            <w:r w:rsidR="00821314">
              <w:rPr>
                <w:noProof/>
                <w:webHidden/>
              </w:rPr>
              <w:tab/>
            </w:r>
            <w:r w:rsidR="00821314">
              <w:rPr>
                <w:noProof/>
                <w:webHidden/>
              </w:rPr>
              <w:fldChar w:fldCharType="begin"/>
            </w:r>
            <w:r w:rsidR="00821314">
              <w:rPr>
                <w:noProof/>
                <w:webHidden/>
              </w:rPr>
              <w:instrText xml:space="preserve"> PAGEREF _Toc79686349 \h </w:instrText>
            </w:r>
            <w:r w:rsidR="00821314">
              <w:rPr>
                <w:noProof/>
                <w:webHidden/>
              </w:rPr>
            </w:r>
            <w:r w:rsidR="00821314">
              <w:rPr>
                <w:noProof/>
                <w:webHidden/>
              </w:rPr>
              <w:fldChar w:fldCharType="separate"/>
            </w:r>
            <w:r w:rsidR="00821314">
              <w:rPr>
                <w:noProof/>
                <w:webHidden/>
              </w:rPr>
              <w:t>38</w:t>
            </w:r>
            <w:r w:rsidR="00821314">
              <w:rPr>
                <w:noProof/>
                <w:webHidden/>
              </w:rPr>
              <w:fldChar w:fldCharType="end"/>
            </w:r>
          </w:hyperlink>
        </w:p>
        <w:p w14:paraId="14D3993B" w14:textId="4A69B4CF"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50" w:history="1">
            <w:r w:rsidR="00821314" w:rsidRPr="00ED454C">
              <w:rPr>
                <w:rStyle w:val="Hyperlink"/>
                <w:noProof/>
              </w:rPr>
              <w:t>1.30.1</w:t>
            </w:r>
            <w:r w:rsidR="00821314">
              <w:rPr>
                <w:rFonts w:asciiTheme="minorHAnsi" w:eastAsiaTheme="minorEastAsia" w:hAnsiTheme="minorHAnsi"/>
                <w:noProof/>
                <w:sz w:val="22"/>
                <w:lang w:eastAsia="de-DE"/>
              </w:rPr>
              <w:tab/>
            </w:r>
            <w:r w:rsidR="00821314" w:rsidRPr="00ED454C">
              <w:rPr>
                <w:rStyle w:val="Hyperlink"/>
                <w:noProof/>
              </w:rPr>
              <w:t>Stack</w:t>
            </w:r>
            <w:r w:rsidR="00821314">
              <w:rPr>
                <w:noProof/>
                <w:webHidden/>
              </w:rPr>
              <w:tab/>
            </w:r>
            <w:r w:rsidR="00821314">
              <w:rPr>
                <w:noProof/>
                <w:webHidden/>
              </w:rPr>
              <w:fldChar w:fldCharType="begin"/>
            </w:r>
            <w:r w:rsidR="00821314">
              <w:rPr>
                <w:noProof/>
                <w:webHidden/>
              </w:rPr>
              <w:instrText xml:space="preserve"> PAGEREF _Toc79686350 \h </w:instrText>
            </w:r>
            <w:r w:rsidR="00821314">
              <w:rPr>
                <w:noProof/>
                <w:webHidden/>
              </w:rPr>
            </w:r>
            <w:r w:rsidR="00821314">
              <w:rPr>
                <w:noProof/>
                <w:webHidden/>
              </w:rPr>
              <w:fldChar w:fldCharType="separate"/>
            </w:r>
            <w:r w:rsidR="00821314">
              <w:rPr>
                <w:noProof/>
                <w:webHidden/>
              </w:rPr>
              <w:t>38</w:t>
            </w:r>
            <w:r w:rsidR="00821314">
              <w:rPr>
                <w:noProof/>
                <w:webHidden/>
              </w:rPr>
              <w:fldChar w:fldCharType="end"/>
            </w:r>
          </w:hyperlink>
        </w:p>
        <w:p w14:paraId="14AA2F46" w14:textId="4EA0B9DF" w:rsidR="00821314" w:rsidRDefault="00524661">
          <w:pPr>
            <w:pStyle w:val="Verzeichnis3"/>
            <w:tabs>
              <w:tab w:val="left" w:pos="1320"/>
              <w:tab w:val="right" w:leader="dot" w:pos="9202"/>
            </w:tabs>
            <w:rPr>
              <w:rFonts w:asciiTheme="minorHAnsi" w:eastAsiaTheme="minorEastAsia" w:hAnsiTheme="minorHAnsi"/>
              <w:noProof/>
              <w:sz w:val="22"/>
              <w:lang w:eastAsia="de-DE"/>
            </w:rPr>
          </w:pPr>
          <w:hyperlink w:anchor="_Toc79686351" w:history="1">
            <w:r w:rsidR="00821314" w:rsidRPr="00ED454C">
              <w:rPr>
                <w:rStyle w:val="Hyperlink"/>
                <w:noProof/>
              </w:rPr>
              <w:t>1.30.2</w:t>
            </w:r>
            <w:r w:rsidR="00821314">
              <w:rPr>
                <w:rFonts w:asciiTheme="minorHAnsi" w:eastAsiaTheme="minorEastAsia" w:hAnsiTheme="minorHAnsi"/>
                <w:noProof/>
                <w:sz w:val="22"/>
                <w:lang w:eastAsia="de-DE"/>
              </w:rPr>
              <w:tab/>
            </w:r>
            <w:r w:rsidR="00821314" w:rsidRPr="00ED454C">
              <w:rPr>
                <w:rStyle w:val="Hyperlink"/>
                <w:noProof/>
              </w:rPr>
              <w:t>Radix-Tree / Präfix-Tree</w:t>
            </w:r>
            <w:r w:rsidR="00821314">
              <w:rPr>
                <w:noProof/>
                <w:webHidden/>
              </w:rPr>
              <w:tab/>
            </w:r>
            <w:r w:rsidR="00821314">
              <w:rPr>
                <w:noProof/>
                <w:webHidden/>
              </w:rPr>
              <w:fldChar w:fldCharType="begin"/>
            </w:r>
            <w:r w:rsidR="00821314">
              <w:rPr>
                <w:noProof/>
                <w:webHidden/>
              </w:rPr>
              <w:instrText xml:space="preserve"> PAGEREF _Toc79686351 \h </w:instrText>
            </w:r>
            <w:r w:rsidR="00821314">
              <w:rPr>
                <w:noProof/>
                <w:webHidden/>
              </w:rPr>
            </w:r>
            <w:r w:rsidR="00821314">
              <w:rPr>
                <w:noProof/>
                <w:webHidden/>
              </w:rPr>
              <w:fldChar w:fldCharType="separate"/>
            </w:r>
            <w:r w:rsidR="00821314">
              <w:rPr>
                <w:noProof/>
                <w:webHidden/>
              </w:rPr>
              <w:t>38</w:t>
            </w:r>
            <w:r w:rsidR="00821314">
              <w:rPr>
                <w:noProof/>
                <w:webHidden/>
              </w:rPr>
              <w:fldChar w:fldCharType="end"/>
            </w:r>
          </w:hyperlink>
        </w:p>
        <w:p w14:paraId="5FE444CE" w14:textId="48DED0B0" w:rsidR="00821314" w:rsidRDefault="00524661">
          <w:pPr>
            <w:pStyle w:val="Verzeichnis1"/>
            <w:rPr>
              <w:rFonts w:asciiTheme="minorHAnsi" w:eastAsiaTheme="minorEastAsia" w:hAnsiTheme="minorHAnsi"/>
              <w:b w:val="0"/>
              <w:sz w:val="22"/>
              <w:lang w:eastAsia="de-DE"/>
            </w:rPr>
          </w:pPr>
          <w:hyperlink w:anchor="_Toc79686352" w:history="1">
            <w:r w:rsidR="00821314" w:rsidRPr="00ED454C">
              <w:rPr>
                <w:rStyle w:val="Hyperlink"/>
              </w:rPr>
              <w:t>Begriffe</w:t>
            </w:r>
            <w:r w:rsidR="00821314">
              <w:rPr>
                <w:webHidden/>
              </w:rPr>
              <w:tab/>
            </w:r>
            <w:r w:rsidR="00821314">
              <w:rPr>
                <w:webHidden/>
              </w:rPr>
              <w:fldChar w:fldCharType="begin"/>
            </w:r>
            <w:r w:rsidR="00821314">
              <w:rPr>
                <w:webHidden/>
              </w:rPr>
              <w:instrText xml:space="preserve"> PAGEREF _Toc79686352 \h </w:instrText>
            </w:r>
            <w:r w:rsidR="00821314">
              <w:rPr>
                <w:webHidden/>
              </w:rPr>
            </w:r>
            <w:r w:rsidR="00821314">
              <w:rPr>
                <w:webHidden/>
              </w:rPr>
              <w:fldChar w:fldCharType="separate"/>
            </w:r>
            <w:r w:rsidR="00821314">
              <w:rPr>
                <w:webHidden/>
              </w:rPr>
              <w:t>39</w:t>
            </w:r>
            <w:r w:rsidR="00821314">
              <w:rPr>
                <w:webHidden/>
              </w:rPr>
              <w:fldChar w:fldCharType="end"/>
            </w:r>
          </w:hyperlink>
        </w:p>
        <w:p w14:paraId="53306B66" w14:textId="1C2D5939"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3" w:history="1">
            <w:r w:rsidR="00821314" w:rsidRPr="00ED454C">
              <w:rPr>
                <w:rStyle w:val="Hyperlink"/>
                <w:noProof/>
              </w:rPr>
              <w:t>1.31</w:t>
            </w:r>
            <w:r w:rsidR="00821314">
              <w:rPr>
                <w:rFonts w:asciiTheme="minorHAnsi" w:eastAsiaTheme="minorEastAsia" w:hAnsiTheme="minorHAnsi"/>
                <w:noProof/>
                <w:sz w:val="22"/>
                <w:lang w:eastAsia="de-DE"/>
              </w:rPr>
              <w:tab/>
            </w:r>
            <w:r w:rsidR="00821314" w:rsidRPr="00ED454C">
              <w:rPr>
                <w:rStyle w:val="Hyperlink"/>
                <w:noProof/>
              </w:rPr>
              <w:t>Lokalitätsprinzip</w:t>
            </w:r>
            <w:r w:rsidR="00821314">
              <w:rPr>
                <w:noProof/>
                <w:webHidden/>
              </w:rPr>
              <w:tab/>
            </w:r>
            <w:r w:rsidR="00821314">
              <w:rPr>
                <w:noProof/>
                <w:webHidden/>
              </w:rPr>
              <w:fldChar w:fldCharType="begin"/>
            </w:r>
            <w:r w:rsidR="00821314">
              <w:rPr>
                <w:noProof/>
                <w:webHidden/>
              </w:rPr>
              <w:instrText xml:space="preserve"> PAGEREF _Toc79686353 \h </w:instrText>
            </w:r>
            <w:r w:rsidR="00821314">
              <w:rPr>
                <w:noProof/>
                <w:webHidden/>
              </w:rPr>
            </w:r>
            <w:r w:rsidR="00821314">
              <w:rPr>
                <w:noProof/>
                <w:webHidden/>
              </w:rPr>
              <w:fldChar w:fldCharType="separate"/>
            </w:r>
            <w:r w:rsidR="00821314">
              <w:rPr>
                <w:noProof/>
                <w:webHidden/>
              </w:rPr>
              <w:t>39</w:t>
            </w:r>
            <w:r w:rsidR="00821314">
              <w:rPr>
                <w:noProof/>
                <w:webHidden/>
              </w:rPr>
              <w:fldChar w:fldCharType="end"/>
            </w:r>
          </w:hyperlink>
        </w:p>
        <w:p w14:paraId="03951CB9" w14:textId="3D5340E9"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4" w:history="1">
            <w:r w:rsidR="00821314" w:rsidRPr="00ED454C">
              <w:rPr>
                <w:rStyle w:val="Hyperlink"/>
                <w:noProof/>
              </w:rPr>
              <w:t>1.32</w:t>
            </w:r>
            <w:r w:rsidR="00821314">
              <w:rPr>
                <w:rFonts w:asciiTheme="minorHAnsi" w:eastAsiaTheme="minorEastAsia" w:hAnsiTheme="minorHAnsi"/>
                <w:noProof/>
                <w:sz w:val="22"/>
                <w:lang w:eastAsia="de-DE"/>
              </w:rPr>
              <w:tab/>
            </w:r>
            <w:r w:rsidR="00821314" w:rsidRPr="00ED454C">
              <w:rPr>
                <w:rStyle w:val="Hyperlink"/>
                <w:noProof/>
              </w:rPr>
              <w:t>Daten/Values</w:t>
            </w:r>
            <w:r w:rsidR="00821314">
              <w:rPr>
                <w:noProof/>
                <w:webHidden/>
              </w:rPr>
              <w:tab/>
            </w:r>
            <w:r w:rsidR="00821314">
              <w:rPr>
                <w:noProof/>
                <w:webHidden/>
              </w:rPr>
              <w:fldChar w:fldCharType="begin"/>
            </w:r>
            <w:r w:rsidR="00821314">
              <w:rPr>
                <w:noProof/>
                <w:webHidden/>
              </w:rPr>
              <w:instrText xml:space="preserve"> PAGEREF _Toc79686354 \h </w:instrText>
            </w:r>
            <w:r w:rsidR="00821314">
              <w:rPr>
                <w:noProof/>
                <w:webHidden/>
              </w:rPr>
            </w:r>
            <w:r w:rsidR="00821314">
              <w:rPr>
                <w:noProof/>
                <w:webHidden/>
              </w:rPr>
              <w:fldChar w:fldCharType="separate"/>
            </w:r>
            <w:r w:rsidR="00821314">
              <w:rPr>
                <w:noProof/>
                <w:webHidden/>
              </w:rPr>
              <w:t>39</w:t>
            </w:r>
            <w:r w:rsidR="00821314">
              <w:rPr>
                <w:noProof/>
                <w:webHidden/>
              </w:rPr>
              <w:fldChar w:fldCharType="end"/>
            </w:r>
          </w:hyperlink>
        </w:p>
        <w:p w14:paraId="0A7B9191" w14:textId="343010CF"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5" w:history="1">
            <w:r w:rsidR="00821314" w:rsidRPr="00ED454C">
              <w:rPr>
                <w:rStyle w:val="Hyperlink"/>
                <w:noProof/>
              </w:rPr>
              <w:t>1.33</w:t>
            </w:r>
            <w:r w:rsidR="00821314">
              <w:rPr>
                <w:rFonts w:asciiTheme="minorHAnsi" w:eastAsiaTheme="minorEastAsia" w:hAnsiTheme="minorHAnsi"/>
                <w:noProof/>
                <w:sz w:val="22"/>
                <w:lang w:eastAsia="de-DE"/>
              </w:rPr>
              <w:tab/>
            </w:r>
            <w:r w:rsidR="00821314" w:rsidRPr="00ED454C">
              <w:rPr>
                <w:rStyle w:val="Hyperlink"/>
                <w:noProof/>
              </w:rPr>
              <w:t>Datenstruktur</w:t>
            </w:r>
            <w:r w:rsidR="00821314">
              <w:rPr>
                <w:noProof/>
                <w:webHidden/>
              </w:rPr>
              <w:tab/>
            </w:r>
            <w:r w:rsidR="00821314">
              <w:rPr>
                <w:noProof/>
                <w:webHidden/>
              </w:rPr>
              <w:fldChar w:fldCharType="begin"/>
            </w:r>
            <w:r w:rsidR="00821314">
              <w:rPr>
                <w:noProof/>
                <w:webHidden/>
              </w:rPr>
              <w:instrText xml:space="preserve"> PAGEREF _Toc79686355 \h </w:instrText>
            </w:r>
            <w:r w:rsidR="00821314">
              <w:rPr>
                <w:noProof/>
                <w:webHidden/>
              </w:rPr>
            </w:r>
            <w:r w:rsidR="00821314">
              <w:rPr>
                <w:noProof/>
                <w:webHidden/>
              </w:rPr>
              <w:fldChar w:fldCharType="separate"/>
            </w:r>
            <w:r w:rsidR="00821314">
              <w:rPr>
                <w:noProof/>
                <w:webHidden/>
              </w:rPr>
              <w:t>40</w:t>
            </w:r>
            <w:r w:rsidR="00821314">
              <w:rPr>
                <w:noProof/>
                <w:webHidden/>
              </w:rPr>
              <w:fldChar w:fldCharType="end"/>
            </w:r>
          </w:hyperlink>
        </w:p>
        <w:p w14:paraId="418C2F88" w14:textId="1F49CD72"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6" w:history="1">
            <w:r w:rsidR="00821314" w:rsidRPr="00ED454C">
              <w:rPr>
                <w:rStyle w:val="Hyperlink"/>
                <w:noProof/>
              </w:rPr>
              <w:t>1.34</w:t>
            </w:r>
            <w:r w:rsidR="00821314">
              <w:rPr>
                <w:rFonts w:asciiTheme="minorHAnsi" w:eastAsiaTheme="minorEastAsia" w:hAnsiTheme="minorHAnsi"/>
                <w:noProof/>
                <w:sz w:val="22"/>
                <w:lang w:eastAsia="de-DE"/>
              </w:rPr>
              <w:tab/>
            </w:r>
            <w:r w:rsidR="00821314" w:rsidRPr="00ED454C">
              <w:rPr>
                <w:rStyle w:val="Hyperlink"/>
                <w:noProof/>
              </w:rPr>
              <w:t>Baum</w:t>
            </w:r>
            <w:r w:rsidR="00821314">
              <w:rPr>
                <w:noProof/>
                <w:webHidden/>
              </w:rPr>
              <w:tab/>
            </w:r>
            <w:r w:rsidR="00821314">
              <w:rPr>
                <w:noProof/>
                <w:webHidden/>
              </w:rPr>
              <w:fldChar w:fldCharType="begin"/>
            </w:r>
            <w:r w:rsidR="00821314">
              <w:rPr>
                <w:noProof/>
                <w:webHidden/>
              </w:rPr>
              <w:instrText xml:space="preserve"> PAGEREF _Toc79686356 \h </w:instrText>
            </w:r>
            <w:r w:rsidR="00821314">
              <w:rPr>
                <w:noProof/>
                <w:webHidden/>
              </w:rPr>
            </w:r>
            <w:r w:rsidR="00821314">
              <w:rPr>
                <w:noProof/>
                <w:webHidden/>
              </w:rPr>
              <w:fldChar w:fldCharType="separate"/>
            </w:r>
            <w:r w:rsidR="00821314">
              <w:rPr>
                <w:noProof/>
                <w:webHidden/>
              </w:rPr>
              <w:t>40</w:t>
            </w:r>
            <w:r w:rsidR="00821314">
              <w:rPr>
                <w:noProof/>
                <w:webHidden/>
              </w:rPr>
              <w:fldChar w:fldCharType="end"/>
            </w:r>
          </w:hyperlink>
        </w:p>
        <w:p w14:paraId="3A0855AA" w14:textId="548760E0"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7" w:history="1">
            <w:r w:rsidR="00821314" w:rsidRPr="00ED454C">
              <w:rPr>
                <w:rStyle w:val="Hyperlink"/>
                <w:noProof/>
              </w:rPr>
              <w:t>1.35</w:t>
            </w:r>
            <w:r w:rsidR="00821314">
              <w:rPr>
                <w:rFonts w:asciiTheme="minorHAnsi" w:eastAsiaTheme="minorEastAsia" w:hAnsiTheme="minorHAnsi"/>
                <w:noProof/>
                <w:sz w:val="22"/>
                <w:lang w:eastAsia="de-DE"/>
              </w:rPr>
              <w:tab/>
            </w:r>
            <w:r w:rsidR="00821314" w:rsidRPr="00ED454C">
              <w:rPr>
                <w:rStyle w:val="Hyperlink"/>
                <w:noProof/>
              </w:rPr>
              <w:t>Binärer Baum</w:t>
            </w:r>
            <w:r w:rsidR="00821314">
              <w:rPr>
                <w:noProof/>
                <w:webHidden/>
              </w:rPr>
              <w:tab/>
            </w:r>
            <w:r w:rsidR="00821314">
              <w:rPr>
                <w:noProof/>
                <w:webHidden/>
              </w:rPr>
              <w:fldChar w:fldCharType="begin"/>
            </w:r>
            <w:r w:rsidR="00821314">
              <w:rPr>
                <w:noProof/>
                <w:webHidden/>
              </w:rPr>
              <w:instrText xml:space="preserve"> PAGEREF _Toc79686357 \h </w:instrText>
            </w:r>
            <w:r w:rsidR="00821314">
              <w:rPr>
                <w:noProof/>
                <w:webHidden/>
              </w:rPr>
            </w:r>
            <w:r w:rsidR="00821314">
              <w:rPr>
                <w:noProof/>
                <w:webHidden/>
              </w:rPr>
              <w:fldChar w:fldCharType="separate"/>
            </w:r>
            <w:r w:rsidR="00821314">
              <w:rPr>
                <w:noProof/>
                <w:webHidden/>
              </w:rPr>
              <w:t>41</w:t>
            </w:r>
            <w:r w:rsidR="00821314">
              <w:rPr>
                <w:noProof/>
                <w:webHidden/>
              </w:rPr>
              <w:fldChar w:fldCharType="end"/>
            </w:r>
          </w:hyperlink>
        </w:p>
        <w:p w14:paraId="6CCB2BC1" w14:textId="669BBF6B"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8" w:history="1">
            <w:r w:rsidR="00821314" w:rsidRPr="00ED454C">
              <w:rPr>
                <w:rStyle w:val="Hyperlink"/>
                <w:noProof/>
              </w:rPr>
              <w:t>1.36</w:t>
            </w:r>
            <w:r w:rsidR="00821314">
              <w:rPr>
                <w:rFonts w:asciiTheme="minorHAnsi" w:eastAsiaTheme="minorEastAsia" w:hAnsiTheme="minorHAnsi"/>
                <w:noProof/>
                <w:sz w:val="22"/>
                <w:lang w:eastAsia="de-DE"/>
              </w:rPr>
              <w:tab/>
            </w:r>
            <w:r w:rsidR="00821314" w:rsidRPr="00ED454C">
              <w:rPr>
                <w:rStyle w:val="Hyperlink"/>
                <w:noProof/>
              </w:rPr>
              <w:t>Rot-Schwarz-Baum</w:t>
            </w:r>
            <w:r w:rsidR="00821314">
              <w:rPr>
                <w:noProof/>
                <w:webHidden/>
              </w:rPr>
              <w:tab/>
            </w:r>
            <w:r w:rsidR="00821314">
              <w:rPr>
                <w:noProof/>
                <w:webHidden/>
              </w:rPr>
              <w:fldChar w:fldCharType="begin"/>
            </w:r>
            <w:r w:rsidR="00821314">
              <w:rPr>
                <w:noProof/>
                <w:webHidden/>
              </w:rPr>
              <w:instrText xml:space="preserve"> PAGEREF _Toc79686358 \h </w:instrText>
            </w:r>
            <w:r w:rsidR="00821314">
              <w:rPr>
                <w:noProof/>
                <w:webHidden/>
              </w:rPr>
            </w:r>
            <w:r w:rsidR="00821314">
              <w:rPr>
                <w:noProof/>
                <w:webHidden/>
              </w:rPr>
              <w:fldChar w:fldCharType="separate"/>
            </w:r>
            <w:r w:rsidR="00821314">
              <w:rPr>
                <w:noProof/>
                <w:webHidden/>
              </w:rPr>
              <w:t>41</w:t>
            </w:r>
            <w:r w:rsidR="00821314">
              <w:rPr>
                <w:noProof/>
                <w:webHidden/>
              </w:rPr>
              <w:fldChar w:fldCharType="end"/>
            </w:r>
          </w:hyperlink>
        </w:p>
        <w:p w14:paraId="495A7284" w14:textId="19899B3E"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59" w:history="1">
            <w:r w:rsidR="00821314" w:rsidRPr="00ED454C">
              <w:rPr>
                <w:rStyle w:val="Hyperlink"/>
                <w:noProof/>
              </w:rPr>
              <w:t>1.37</w:t>
            </w:r>
            <w:r w:rsidR="00821314">
              <w:rPr>
                <w:rFonts w:asciiTheme="minorHAnsi" w:eastAsiaTheme="minorEastAsia" w:hAnsiTheme="minorHAnsi"/>
                <w:noProof/>
                <w:sz w:val="22"/>
                <w:lang w:eastAsia="de-DE"/>
              </w:rPr>
              <w:tab/>
            </w:r>
            <w:r w:rsidR="00821314" w:rsidRPr="00ED454C">
              <w:rPr>
                <w:rStyle w:val="Hyperlink"/>
                <w:noProof/>
              </w:rPr>
              <w:t>Finger</w:t>
            </w:r>
            <w:r w:rsidR="00821314">
              <w:rPr>
                <w:noProof/>
                <w:webHidden/>
              </w:rPr>
              <w:tab/>
            </w:r>
            <w:r w:rsidR="00821314">
              <w:rPr>
                <w:noProof/>
                <w:webHidden/>
              </w:rPr>
              <w:fldChar w:fldCharType="begin"/>
            </w:r>
            <w:r w:rsidR="00821314">
              <w:rPr>
                <w:noProof/>
                <w:webHidden/>
              </w:rPr>
              <w:instrText xml:space="preserve"> PAGEREF _Toc79686359 \h </w:instrText>
            </w:r>
            <w:r w:rsidR="00821314">
              <w:rPr>
                <w:noProof/>
                <w:webHidden/>
              </w:rPr>
            </w:r>
            <w:r w:rsidR="00821314">
              <w:rPr>
                <w:noProof/>
                <w:webHidden/>
              </w:rPr>
              <w:fldChar w:fldCharType="separate"/>
            </w:r>
            <w:r w:rsidR="00821314">
              <w:rPr>
                <w:noProof/>
                <w:webHidden/>
              </w:rPr>
              <w:t>42</w:t>
            </w:r>
            <w:r w:rsidR="00821314">
              <w:rPr>
                <w:noProof/>
                <w:webHidden/>
              </w:rPr>
              <w:fldChar w:fldCharType="end"/>
            </w:r>
          </w:hyperlink>
        </w:p>
        <w:p w14:paraId="2DE7FEE8" w14:textId="5944BA2B" w:rsidR="00821314" w:rsidRDefault="00524661">
          <w:pPr>
            <w:pStyle w:val="Verzeichnis2"/>
            <w:tabs>
              <w:tab w:val="left" w:pos="1100"/>
              <w:tab w:val="right" w:leader="dot" w:pos="9202"/>
            </w:tabs>
            <w:rPr>
              <w:rFonts w:asciiTheme="minorHAnsi" w:eastAsiaTheme="minorEastAsia" w:hAnsiTheme="minorHAnsi"/>
              <w:noProof/>
              <w:sz w:val="22"/>
              <w:lang w:eastAsia="de-DE"/>
            </w:rPr>
          </w:pPr>
          <w:hyperlink w:anchor="_Toc79686360" w:history="1">
            <w:r w:rsidR="00821314" w:rsidRPr="00ED454C">
              <w:rPr>
                <w:rStyle w:val="Hyperlink"/>
                <w:noProof/>
              </w:rPr>
              <w:t>1.38</w:t>
            </w:r>
            <w:r w:rsidR="00821314">
              <w:rPr>
                <w:rFonts w:asciiTheme="minorHAnsi" w:eastAsiaTheme="minorEastAsia" w:hAnsiTheme="minorHAnsi"/>
                <w:noProof/>
                <w:sz w:val="22"/>
                <w:lang w:eastAsia="de-DE"/>
              </w:rPr>
              <w:tab/>
            </w:r>
            <w:r w:rsidR="00821314" w:rsidRPr="00ED454C">
              <w:rPr>
                <w:rStyle w:val="Hyperlink"/>
                <w:noProof/>
              </w:rPr>
              <w:t>Splay-Tree</w:t>
            </w:r>
            <w:r w:rsidR="00821314">
              <w:rPr>
                <w:noProof/>
                <w:webHidden/>
              </w:rPr>
              <w:tab/>
            </w:r>
            <w:r w:rsidR="00821314">
              <w:rPr>
                <w:noProof/>
                <w:webHidden/>
              </w:rPr>
              <w:fldChar w:fldCharType="begin"/>
            </w:r>
            <w:r w:rsidR="00821314">
              <w:rPr>
                <w:noProof/>
                <w:webHidden/>
              </w:rPr>
              <w:instrText xml:space="preserve"> PAGEREF _Toc79686360 \h </w:instrText>
            </w:r>
            <w:r w:rsidR="00821314">
              <w:rPr>
                <w:noProof/>
                <w:webHidden/>
              </w:rPr>
            </w:r>
            <w:r w:rsidR="00821314">
              <w:rPr>
                <w:noProof/>
                <w:webHidden/>
              </w:rPr>
              <w:fldChar w:fldCharType="separate"/>
            </w:r>
            <w:r w:rsidR="00821314">
              <w:rPr>
                <w:noProof/>
                <w:webHidden/>
              </w:rPr>
              <w:t>42</w:t>
            </w:r>
            <w:r w:rsidR="00821314">
              <w:rPr>
                <w:noProof/>
                <w:webHidden/>
              </w:rPr>
              <w:fldChar w:fldCharType="end"/>
            </w:r>
          </w:hyperlink>
        </w:p>
        <w:p w14:paraId="382AD2AA" w14:textId="6456B83A" w:rsidR="00821314" w:rsidRDefault="00524661">
          <w:pPr>
            <w:pStyle w:val="Verzeichnis1"/>
            <w:rPr>
              <w:rFonts w:asciiTheme="minorHAnsi" w:eastAsiaTheme="minorEastAsia" w:hAnsiTheme="minorHAnsi"/>
              <w:b w:val="0"/>
              <w:sz w:val="22"/>
              <w:lang w:eastAsia="de-DE"/>
            </w:rPr>
          </w:pPr>
          <w:hyperlink w:anchor="_Toc79686361" w:history="1">
            <w:r w:rsidR="00821314" w:rsidRPr="00ED454C">
              <w:rPr>
                <w:rStyle w:val="Hyperlink"/>
              </w:rPr>
              <w:t>Literaturverzeichnis</w:t>
            </w:r>
            <w:r w:rsidR="00821314">
              <w:rPr>
                <w:webHidden/>
              </w:rPr>
              <w:tab/>
            </w:r>
            <w:r w:rsidR="00821314">
              <w:rPr>
                <w:webHidden/>
              </w:rPr>
              <w:fldChar w:fldCharType="begin"/>
            </w:r>
            <w:r w:rsidR="00821314">
              <w:rPr>
                <w:webHidden/>
              </w:rPr>
              <w:instrText xml:space="preserve"> PAGEREF _Toc79686361 \h </w:instrText>
            </w:r>
            <w:r w:rsidR="00821314">
              <w:rPr>
                <w:webHidden/>
              </w:rPr>
            </w:r>
            <w:r w:rsidR="00821314">
              <w:rPr>
                <w:webHidden/>
              </w:rPr>
              <w:fldChar w:fldCharType="separate"/>
            </w:r>
            <w:r w:rsidR="00821314">
              <w:rPr>
                <w:webHidden/>
              </w:rPr>
              <w:t>45</w:t>
            </w:r>
            <w:r w:rsidR="00821314">
              <w:rPr>
                <w:webHidden/>
              </w:rPr>
              <w:fldChar w:fldCharType="end"/>
            </w:r>
          </w:hyperlink>
        </w:p>
        <w:p w14:paraId="684724D6" w14:textId="0BB7ED74" w:rsidR="00C10819" w:rsidRPr="00806ACB" w:rsidRDefault="00AF7EE7" w:rsidP="006A5B16">
          <w:pPr>
            <w:sectPr w:rsidR="00C10819" w:rsidRPr="00806ACB" w:rsidSect="00C421BC">
              <w:footerReference w:type="first" r:id="rId11"/>
              <w:type w:val="oddPage"/>
              <w:pgSz w:w="11906" w:h="16838" w:code="9"/>
              <w:pgMar w:top="1418" w:right="1418" w:bottom="2835" w:left="709" w:header="709" w:footer="709" w:gutter="567"/>
              <w:pgNumType w:fmt="lowerRoman"/>
              <w:cols w:space="708"/>
              <w:titlePg/>
              <w:docGrid w:linePitch="360"/>
            </w:sectPr>
          </w:pPr>
          <w:r w:rsidRPr="00806ACB">
            <w:rPr>
              <w:b/>
              <w:bCs/>
            </w:rPr>
            <w:fldChar w:fldCharType="end"/>
          </w:r>
        </w:p>
      </w:sdtContent>
    </w:sdt>
    <w:p w14:paraId="0C5D1E88" w14:textId="77777777" w:rsidR="00F76463" w:rsidRPr="00806ACB" w:rsidRDefault="00F76463" w:rsidP="00442D02">
      <w:pPr>
        <w:pStyle w:val="Formatvorlage1"/>
      </w:pPr>
      <w:bookmarkStart w:id="2" w:name="_Toc79686296"/>
      <w:r w:rsidRPr="00806ACB">
        <w:lastRenderedPageBreak/>
        <w:t>Abbildungsverzeichnis</w:t>
      </w:r>
      <w:bookmarkEnd w:id="2"/>
    </w:p>
    <w:p w14:paraId="17C596AB" w14:textId="32F76B1A" w:rsidR="00E56504" w:rsidRDefault="00545897">
      <w:pPr>
        <w:pStyle w:val="Abbildungsverzeichnis"/>
        <w:tabs>
          <w:tab w:val="right" w:leader="dot" w:pos="9202"/>
        </w:tabs>
        <w:rPr>
          <w:rFonts w:eastAsiaTheme="minorEastAsia" w:cstheme="minorBidi"/>
          <w:b w:val="0"/>
          <w:bCs w:val="0"/>
          <w:noProof/>
          <w:sz w:val="22"/>
          <w:szCs w:val="22"/>
          <w:lang w:eastAsia="de-DE"/>
        </w:rPr>
      </w:pPr>
      <w:r w:rsidRPr="00806ACB">
        <w:fldChar w:fldCharType="begin"/>
      </w:r>
      <w:r w:rsidRPr="00806ACB">
        <w:instrText xml:space="preserve"> TOC \h \z \c "Abbildung" </w:instrText>
      </w:r>
      <w:r w:rsidRPr="00806ACB">
        <w:fldChar w:fldCharType="separate"/>
      </w:r>
      <w:hyperlink r:id="rId12" w:anchor="_Toc80015053" w:history="1">
        <w:r w:rsidR="00E56504" w:rsidRPr="003905F4">
          <w:rPr>
            <w:rStyle w:val="Hyperlink"/>
            <w:noProof/>
          </w:rPr>
          <w:t>1 Abb.: Schematische Darstellung von einem Finger in einem Baum</w:t>
        </w:r>
        <w:r w:rsidR="00E56504">
          <w:rPr>
            <w:noProof/>
            <w:webHidden/>
          </w:rPr>
          <w:tab/>
        </w:r>
        <w:r w:rsidR="00E56504">
          <w:rPr>
            <w:noProof/>
            <w:webHidden/>
          </w:rPr>
          <w:fldChar w:fldCharType="begin"/>
        </w:r>
        <w:r w:rsidR="00E56504">
          <w:rPr>
            <w:noProof/>
            <w:webHidden/>
          </w:rPr>
          <w:instrText xml:space="preserve"> PAGEREF _Toc80015053 \h </w:instrText>
        </w:r>
        <w:r w:rsidR="00E56504">
          <w:rPr>
            <w:noProof/>
            <w:webHidden/>
          </w:rPr>
        </w:r>
        <w:r w:rsidR="00E56504">
          <w:rPr>
            <w:noProof/>
            <w:webHidden/>
          </w:rPr>
          <w:fldChar w:fldCharType="separate"/>
        </w:r>
        <w:r w:rsidR="00E56504">
          <w:rPr>
            <w:noProof/>
            <w:webHidden/>
          </w:rPr>
          <w:t>3</w:t>
        </w:r>
        <w:r w:rsidR="00E56504">
          <w:rPr>
            <w:noProof/>
            <w:webHidden/>
          </w:rPr>
          <w:fldChar w:fldCharType="end"/>
        </w:r>
      </w:hyperlink>
    </w:p>
    <w:p w14:paraId="1231E6F4" w14:textId="30628A19"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3" w:anchor="_Toc80015054" w:history="1">
        <w:r w:rsidRPr="003905F4">
          <w:rPr>
            <w:rStyle w:val="Hyperlink"/>
            <w:noProof/>
          </w:rPr>
          <w:t>2 Abb.: Schematische Darstellung: Distanzsuche mit Startposition</w:t>
        </w:r>
        <w:r>
          <w:rPr>
            <w:noProof/>
            <w:webHidden/>
          </w:rPr>
          <w:tab/>
        </w:r>
        <w:r>
          <w:rPr>
            <w:noProof/>
            <w:webHidden/>
          </w:rPr>
          <w:fldChar w:fldCharType="begin"/>
        </w:r>
        <w:r>
          <w:rPr>
            <w:noProof/>
            <w:webHidden/>
          </w:rPr>
          <w:instrText xml:space="preserve"> PAGEREF _Toc80015054 \h </w:instrText>
        </w:r>
        <w:r>
          <w:rPr>
            <w:noProof/>
            <w:webHidden/>
          </w:rPr>
        </w:r>
        <w:r>
          <w:rPr>
            <w:noProof/>
            <w:webHidden/>
          </w:rPr>
          <w:fldChar w:fldCharType="separate"/>
        </w:r>
        <w:r>
          <w:rPr>
            <w:noProof/>
            <w:webHidden/>
          </w:rPr>
          <w:t>3</w:t>
        </w:r>
        <w:r>
          <w:rPr>
            <w:noProof/>
            <w:webHidden/>
          </w:rPr>
          <w:fldChar w:fldCharType="end"/>
        </w:r>
      </w:hyperlink>
    </w:p>
    <w:p w14:paraId="1F75E766" w14:textId="5820C036"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4" w:anchor="_Toc80015055" w:history="1">
        <w:r w:rsidRPr="003905F4">
          <w:rPr>
            <w:rStyle w:val="Hyperlink"/>
            <w:noProof/>
          </w:rPr>
          <w:t>3 Abb.: Schematische Darstellung, Min-Max Finger</w:t>
        </w:r>
        <w:r>
          <w:rPr>
            <w:noProof/>
            <w:webHidden/>
          </w:rPr>
          <w:tab/>
        </w:r>
        <w:r>
          <w:rPr>
            <w:noProof/>
            <w:webHidden/>
          </w:rPr>
          <w:fldChar w:fldCharType="begin"/>
        </w:r>
        <w:r>
          <w:rPr>
            <w:noProof/>
            <w:webHidden/>
          </w:rPr>
          <w:instrText xml:space="preserve"> PAGEREF _Toc80015055 \h </w:instrText>
        </w:r>
        <w:r>
          <w:rPr>
            <w:noProof/>
            <w:webHidden/>
          </w:rPr>
        </w:r>
        <w:r>
          <w:rPr>
            <w:noProof/>
            <w:webHidden/>
          </w:rPr>
          <w:fldChar w:fldCharType="separate"/>
        </w:r>
        <w:r>
          <w:rPr>
            <w:noProof/>
            <w:webHidden/>
          </w:rPr>
          <w:t>4</w:t>
        </w:r>
        <w:r>
          <w:rPr>
            <w:noProof/>
            <w:webHidden/>
          </w:rPr>
          <w:fldChar w:fldCharType="end"/>
        </w:r>
      </w:hyperlink>
    </w:p>
    <w:p w14:paraId="093AF5D8" w14:textId="68EF32C1"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5" w:anchor="_Toc80015056" w:history="1">
        <w:r w:rsidRPr="003905F4">
          <w:rPr>
            <w:rStyle w:val="Hyperlink"/>
            <w:noProof/>
          </w:rPr>
          <w:t>4 Abb.: Schematische Darstellung, Finger und Beweglichkeit</w:t>
        </w:r>
        <w:r>
          <w:rPr>
            <w:noProof/>
            <w:webHidden/>
          </w:rPr>
          <w:tab/>
        </w:r>
        <w:r>
          <w:rPr>
            <w:noProof/>
            <w:webHidden/>
          </w:rPr>
          <w:fldChar w:fldCharType="begin"/>
        </w:r>
        <w:r>
          <w:rPr>
            <w:noProof/>
            <w:webHidden/>
          </w:rPr>
          <w:instrText xml:space="preserve"> PAGEREF _Toc80015056 \h </w:instrText>
        </w:r>
        <w:r>
          <w:rPr>
            <w:noProof/>
            <w:webHidden/>
          </w:rPr>
        </w:r>
        <w:r>
          <w:rPr>
            <w:noProof/>
            <w:webHidden/>
          </w:rPr>
          <w:fldChar w:fldCharType="separate"/>
        </w:r>
        <w:r>
          <w:rPr>
            <w:noProof/>
            <w:webHidden/>
          </w:rPr>
          <w:t>5</w:t>
        </w:r>
        <w:r>
          <w:rPr>
            <w:noProof/>
            <w:webHidden/>
          </w:rPr>
          <w:fldChar w:fldCharType="end"/>
        </w:r>
      </w:hyperlink>
    </w:p>
    <w:p w14:paraId="35F62561" w14:textId="693E8226"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6" w:anchor="_Toc80015057" w:history="1">
        <w:r w:rsidRPr="003905F4">
          <w:rPr>
            <w:rStyle w:val="Hyperlink"/>
            <w:noProof/>
          </w:rPr>
          <w:t>5 Abb.: Schematische Darstellung, Lazy-Finger</w:t>
        </w:r>
        <w:r>
          <w:rPr>
            <w:noProof/>
            <w:webHidden/>
          </w:rPr>
          <w:tab/>
        </w:r>
        <w:r>
          <w:rPr>
            <w:noProof/>
            <w:webHidden/>
          </w:rPr>
          <w:fldChar w:fldCharType="begin"/>
        </w:r>
        <w:r>
          <w:rPr>
            <w:noProof/>
            <w:webHidden/>
          </w:rPr>
          <w:instrText xml:space="preserve"> PAGEREF _Toc80015057 \h </w:instrText>
        </w:r>
        <w:r>
          <w:rPr>
            <w:noProof/>
            <w:webHidden/>
          </w:rPr>
        </w:r>
        <w:r>
          <w:rPr>
            <w:noProof/>
            <w:webHidden/>
          </w:rPr>
          <w:fldChar w:fldCharType="separate"/>
        </w:r>
        <w:r>
          <w:rPr>
            <w:noProof/>
            <w:webHidden/>
          </w:rPr>
          <w:t>6</w:t>
        </w:r>
        <w:r>
          <w:rPr>
            <w:noProof/>
            <w:webHidden/>
          </w:rPr>
          <w:fldChar w:fldCharType="end"/>
        </w:r>
      </w:hyperlink>
    </w:p>
    <w:p w14:paraId="3F04BFC6" w14:textId="731E7D21"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7" w:anchor="_Toc80015058" w:history="1">
        <w:r w:rsidRPr="003905F4">
          <w:rPr>
            <w:rStyle w:val="Hyperlink"/>
            <w:noProof/>
          </w:rPr>
          <w:t>6 Abb.: Schematische Darstellung, k-Server mit k -Fingern</w:t>
        </w:r>
        <w:r>
          <w:rPr>
            <w:noProof/>
            <w:webHidden/>
          </w:rPr>
          <w:tab/>
        </w:r>
        <w:r>
          <w:rPr>
            <w:noProof/>
            <w:webHidden/>
          </w:rPr>
          <w:fldChar w:fldCharType="begin"/>
        </w:r>
        <w:r>
          <w:rPr>
            <w:noProof/>
            <w:webHidden/>
          </w:rPr>
          <w:instrText xml:space="preserve"> PAGEREF _Toc80015058 \h </w:instrText>
        </w:r>
        <w:r>
          <w:rPr>
            <w:noProof/>
            <w:webHidden/>
          </w:rPr>
        </w:r>
        <w:r>
          <w:rPr>
            <w:noProof/>
            <w:webHidden/>
          </w:rPr>
          <w:fldChar w:fldCharType="separate"/>
        </w:r>
        <w:r>
          <w:rPr>
            <w:noProof/>
            <w:webHidden/>
          </w:rPr>
          <w:t>8</w:t>
        </w:r>
        <w:r>
          <w:rPr>
            <w:noProof/>
            <w:webHidden/>
          </w:rPr>
          <w:fldChar w:fldCharType="end"/>
        </w:r>
      </w:hyperlink>
    </w:p>
    <w:p w14:paraId="343DD7FC" w14:textId="253C7AC6"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59" w:history="1">
        <w:r w:rsidRPr="003905F4">
          <w:rPr>
            <w:rStyle w:val="Hyperlink"/>
            <w:noProof/>
          </w:rPr>
          <w:t>7. Abb.: links: Wurzelsuche, rechts: Fingersuche mit Fingermanagement</w:t>
        </w:r>
        <w:r>
          <w:rPr>
            <w:noProof/>
            <w:webHidden/>
          </w:rPr>
          <w:tab/>
        </w:r>
        <w:r>
          <w:rPr>
            <w:noProof/>
            <w:webHidden/>
          </w:rPr>
          <w:fldChar w:fldCharType="begin"/>
        </w:r>
        <w:r>
          <w:rPr>
            <w:noProof/>
            <w:webHidden/>
          </w:rPr>
          <w:instrText xml:space="preserve"> PAGEREF _Toc80015059 \h </w:instrText>
        </w:r>
        <w:r>
          <w:rPr>
            <w:noProof/>
            <w:webHidden/>
          </w:rPr>
        </w:r>
        <w:r>
          <w:rPr>
            <w:noProof/>
            <w:webHidden/>
          </w:rPr>
          <w:fldChar w:fldCharType="separate"/>
        </w:r>
        <w:r>
          <w:rPr>
            <w:noProof/>
            <w:webHidden/>
          </w:rPr>
          <w:t>12</w:t>
        </w:r>
        <w:r>
          <w:rPr>
            <w:noProof/>
            <w:webHidden/>
          </w:rPr>
          <w:fldChar w:fldCharType="end"/>
        </w:r>
      </w:hyperlink>
    </w:p>
    <w:p w14:paraId="4393BC35" w14:textId="5F04743C"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0" w:history="1">
        <w:r w:rsidRPr="003905F4">
          <w:rPr>
            <w:rStyle w:val="Hyperlink"/>
            <w:noProof/>
          </w:rPr>
          <w:t>8 Abb. Schematische Darstellung Fingermanagement</w:t>
        </w:r>
        <w:r>
          <w:rPr>
            <w:noProof/>
            <w:webHidden/>
          </w:rPr>
          <w:tab/>
        </w:r>
        <w:r>
          <w:rPr>
            <w:noProof/>
            <w:webHidden/>
          </w:rPr>
          <w:fldChar w:fldCharType="begin"/>
        </w:r>
        <w:r>
          <w:rPr>
            <w:noProof/>
            <w:webHidden/>
          </w:rPr>
          <w:instrText xml:space="preserve"> PAGEREF _Toc80015060 \h </w:instrText>
        </w:r>
        <w:r>
          <w:rPr>
            <w:noProof/>
            <w:webHidden/>
          </w:rPr>
        </w:r>
        <w:r>
          <w:rPr>
            <w:noProof/>
            <w:webHidden/>
          </w:rPr>
          <w:fldChar w:fldCharType="separate"/>
        </w:r>
        <w:r>
          <w:rPr>
            <w:noProof/>
            <w:webHidden/>
          </w:rPr>
          <w:t>16</w:t>
        </w:r>
        <w:r>
          <w:rPr>
            <w:noProof/>
            <w:webHidden/>
          </w:rPr>
          <w:fldChar w:fldCharType="end"/>
        </w:r>
      </w:hyperlink>
    </w:p>
    <w:p w14:paraId="15A8190B" w14:textId="0AE8B9B9"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1" w:history="1">
        <w:r w:rsidRPr="003905F4">
          <w:rPr>
            <w:rStyle w:val="Hyperlink"/>
            <w:noProof/>
          </w:rPr>
          <w:t>9 Abb.: Abschätzung</w:t>
        </w:r>
        <w:r>
          <w:rPr>
            <w:noProof/>
            <w:webHidden/>
          </w:rPr>
          <w:tab/>
        </w:r>
        <w:r>
          <w:rPr>
            <w:noProof/>
            <w:webHidden/>
          </w:rPr>
          <w:fldChar w:fldCharType="begin"/>
        </w:r>
        <w:r>
          <w:rPr>
            <w:noProof/>
            <w:webHidden/>
          </w:rPr>
          <w:instrText xml:space="preserve"> PAGEREF _Toc80015061 \h </w:instrText>
        </w:r>
        <w:r>
          <w:rPr>
            <w:noProof/>
            <w:webHidden/>
          </w:rPr>
        </w:r>
        <w:r>
          <w:rPr>
            <w:noProof/>
            <w:webHidden/>
          </w:rPr>
          <w:fldChar w:fldCharType="separate"/>
        </w:r>
        <w:r>
          <w:rPr>
            <w:noProof/>
            <w:webHidden/>
          </w:rPr>
          <w:t>18</w:t>
        </w:r>
        <w:r>
          <w:rPr>
            <w:noProof/>
            <w:webHidden/>
          </w:rPr>
          <w:fldChar w:fldCharType="end"/>
        </w:r>
      </w:hyperlink>
    </w:p>
    <w:p w14:paraId="6CD58207" w14:textId="1EFF7701"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2" w:history="1">
        <w:r w:rsidRPr="003905F4">
          <w:rPr>
            <w:rStyle w:val="Hyperlink"/>
            <w:noProof/>
          </w:rPr>
          <w:t>10 Abb.: Klassendiagram</w:t>
        </w:r>
        <w:r>
          <w:rPr>
            <w:noProof/>
            <w:webHidden/>
          </w:rPr>
          <w:tab/>
        </w:r>
        <w:r>
          <w:rPr>
            <w:noProof/>
            <w:webHidden/>
          </w:rPr>
          <w:fldChar w:fldCharType="begin"/>
        </w:r>
        <w:r>
          <w:rPr>
            <w:noProof/>
            <w:webHidden/>
          </w:rPr>
          <w:instrText xml:space="preserve"> PAGEREF _Toc80015062 \h </w:instrText>
        </w:r>
        <w:r>
          <w:rPr>
            <w:noProof/>
            <w:webHidden/>
          </w:rPr>
        </w:r>
        <w:r>
          <w:rPr>
            <w:noProof/>
            <w:webHidden/>
          </w:rPr>
          <w:fldChar w:fldCharType="separate"/>
        </w:r>
        <w:r>
          <w:rPr>
            <w:noProof/>
            <w:webHidden/>
          </w:rPr>
          <w:t>23</w:t>
        </w:r>
        <w:r>
          <w:rPr>
            <w:noProof/>
            <w:webHidden/>
          </w:rPr>
          <w:fldChar w:fldCharType="end"/>
        </w:r>
      </w:hyperlink>
    </w:p>
    <w:p w14:paraId="55EA27E0" w14:textId="6BF409CB"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8" w:anchor="_Toc80015063" w:history="1">
        <w:r w:rsidRPr="003905F4">
          <w:rPr>
            <w:rStyle w:val="Hyperlink"/>
            <w:noProof/>
          </w:rPr>
          <w:t>11 Abb.: Activitydiagram für User</w:t>
        </w:r>
        <w:r>
          <w:rPr>
            <w:noProof/>
            <w:webHidden/>
          </w:rPr>
          <w:tab/>
        </w:r>
        <w:r>
          <w:rPr>
            <w:noProof/>
            <w:webHidden/>
          </w:rPr>
          <w:fldChar w:fldCharType="begin"/>
        </w:r>
        <w:r>
          <w:rPr>
            <w:noProof/>
            <w:webHidden/>
          </w:rPr>
          <w:instrText xml:space="preserve"> PAGEREF _Toc80015063 \h </w:instrText>
        </w:r>
        <w:r>
          <w:rPr>
            <w:noProof/>
            <w:webHidden/>
          </w:rPr>
        </w:r>
        <w:r>
          <w:rPr>
            <w:noProof/>
            <w:webHidden/>
          </w:rPr>
          <w:fldChar w:fldCharType="separate"/>
        </w:r>
        <w:r>
          <w:rPr>
            <w:noProof/>
            <w:webHidden/>
          </w:rPr>
          <w:t>24</w:t>
        </w:r>
        <w:r>
          <w:rPr>
            <w:noProof/>
            <w:webHidden/>
          </w:rPr>
          <w:fldChar w:fldCharType="end"/>
        </w:r>
      </w:hyperlink>
    </w:p>
    <w:p w14:paraId="1308946B" w14:textId="76E465B0"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4" w:history="1">
        <w:r w:rsidRPr="003905F4">
          <w:rPr>
            <w:rStyle w:val="Hyperlink"/>
            <w:noProof/>
          </w:rPr>
          <w:t>12 Abb.: Minimum Search – Anzahl Nodes pro eine Suche</w:t>
        </w:r>
        <w:r>
          <w:rPr>
            <w:noProof/>
            <w:webHidden/>
          </w:rPr>
          <w:tab/>
        </w:r>
        <w:r>
          <w:rPr>
            <w:noProof/>
            <w:webHidden/>
          </w:rPr>
          <w:fldChar w:fldCharType="begin"/>
        </w:r>
        <w:r>
          <w:rPr>
            <w:noProof/>
            <w:webHidden/>
          </w:rPr>
          <w:instrText xml:space="preserve"> PAGEREF _Toc80015064 \h </w:instrText>
        </w:r>
        <w:r>
          <w:rPr>
            <w:noProof/>
            <w:webHidden/>
          </w:rPr>
        </w:r>
        <w:r>
          <w:rPr>
            <w:noProof/>
            <w:webHidden/>
          </w:rPr>
          <w:fldChar w:fldCharType="separate"/>
        </w:r>
        <w:r>
          <w:rPr>
            <w:noProof/>
            <w:webHidden/>
          </w:rPr>
          <w:t>26</w:t>
        </w:r>
        <w:r>
          <w:rPr>
            <w:noProof/>
            <w:webHidden/>
          </w:rPr>
          <w:fldChar w:fldCharType="end"/>
        </w:r>
      </w:hyperlink>
    </w:p>
    <w:p w14:paraId="4B3290C1" w14:textId="03AD4501"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5" w:history="1">
        <w:r w:rsidRPr="003905F4">
          <w:rPr>
            <w:rStyle w:val="Hyperlink"/>
            <w:noProof/>
          </w:rPr>
          <w:t>13 Abb.: Minimum Search – Anzahl Nodes pro eine Suche (größerer Wertebereich)</w:t>
        </w:r>
        <w:r>
          <w:rPr>
            <w:noProof/>
            <w:webHidden/>
          </w:rPr>
          <w:tab/>
        </w:r>
        <w:r>
          <w:rPr>
            <w:noProof/>
            <w:webHidden/>
          </w:rPr>
          <w:fldChar w:fldCharType="begin"/>
        </w:r>
        <w:r>
          <w:rPr>
            <w:noProof/>
            <w:webHidden/>
          </w:rPr>
          <w:instrText xml:space="preserve"> PAGEREF _Toc80015065 \h </w:instrText>
        </w:r>
        <w:r>
          <w:rPr>
            <w:noProof/>
            <w:webHidden/>
          </w:rPr>
        </w:r>
        <w:r>
          <w:rPr>
            <w:noProof/>
            <w:webHidden/>
          </w:rPr>
          <w:fldChar w:fldCharType="separate"/>
        </w:r>
        <w:r>
          <w:rPr>
            <w:noProof/>
            <w:webHidden/>
          </w:rPr>
          <w:t>27</w:t>
        </w:r>
        <w:r>
          <w:rPr>
            <w:noProof/>
            <w:webHidden/>
          </w:rPr>
          <w:fldChar w:fldCharType="end"/>
        </w:r>
      </w:hyperlink>
    </w:p>
    <w:p w14:paraId="6DE82BAE" w14:textId="60BFFAA5"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6" w:history="1">
        <w:r w:rsidRPr="003905F4">
          <w:rPr>
            <w:rStyle w:val="Hyperlink"/>
            <w:noProof/>
          </w:rPr>
          <w:t>14 Abb.: Maximum Search – Anzahl Nodes pro eine Suche</w:t>
        </w:r>
        <w:r>
          <w:rPr>
            <w:noProof/>
            <w:webHidden/>
          </w:rPr>
          <w:tab/>
        </w:r>
        <w:r>
          <w:rPr>
            <w:noProof/>
            <w:webHidden/>
          </w:rPr>
          <w:fldChar w:fldCharType="begin"/>
        </w:r>
        <w:r>
          <w:rPr>
            <w:noProof/>
            <w:webHidden/>
          </w:rPr>
          <w:instrText xml:space="preserve"> PAGEREF _Toc80015066 \h </w:instrText>
        </w:r>
        <w:r>
          <w:rPr>
            <w:noProof/>
            <w:webHidden/>
          </w:rPr>
        </w:r>
        <w:r>
          <w:rPr>
            <w:noProof/>
            <w:webHidden/>
          </w:rPr>
          <w:fldChar w:fldCharType="separate"/>
        </w:r>
        <w:r>
          <w:rPr>
            <w:noProof/>
            <w:webHidden/>
          </w:rPr>
          <w:t>28</w:t>
        </w:r>
        <w:r>
          <w:rPr>
            <w:noProof/>
            <w:webHidden/>
          </w:rPr>
          <w:fldChar w:fldCharType="end"/>
        </w:r>
      </w:hyperlink>
    </w:p>
    <w:p w14:paraId="7EE09DCE" w14:textId="54A7F865"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7" w:history="1">
        <w:r w:rsidRPr="003905F4">
          <w:rPr>
            <w:rStyle w:val="Hyperlink"/>
            <w:noProof/>
          </w:rPr>
          <w:t>15 Abb.: Maximum Search – Anzahl Nodes pro eine Suche (größerer Wertebereich)</w:t>
        </w:r>
        <w:r>
          <w:rPr>
            <w:noProof/>
            <w:webHidden/>
          </w:rPr>
          <w:tab/>
        </w:r>
        <w:r>
          <w:rPr>
            <w:noProof/>
            <w:webHidden/>
          </w:rPr>
          <w:fldChar w:fldCharType="begin"/>
        </w:r>
        <w:r>
          <w:rPr>
            <w:noProof/>
            <w:webHidden/>
          </w:rPr>
          <w:instrText xml:space="preserve"> PAGEREF _Toc80015067 \h </w:instrText>
        </w:r>
        <w:r>
          <w:rPr>
            <w:noProof/>
            <w:webHidden/>
          </w:rPr>
        </w:r>
        <w:r>
          <w:rPr>
            <w:noProof/>
            <w:webHidden/>
          </w:rPr>
          <w:fldChar w:fldCharType="separate"/>
        </w:r>
        <w:r>
          <w:rPr>
            <w:noProof/>
            <w:webHidden/>
          </w:rPr>
          <w:t>29</w:t>
        </w:r>
        <w:r>
          <w:rPr>
            <w:noProof/>
            <w:webHidden/>
          </w:rPr>
          <w:fldChar w:fldCharType="end"/>
        </w:r>
      </w:hyperlink>
    </w:p>
    <w:p w14:paraId="0A12E1BF" w14:textId="4A84A4D7"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8" w:history="1">
        <w:r w:rsidRPr="003905F4">
          <w:rPr>
            <w:rStyle w:val="Hyperlink"/>
            <w:noProof/>
            <w:lang w:val="en-US"/>
          </w:rPr>
          <w:t>16 Abb.: Middle Key Search - Anzahl Nodes pro Suche</w:t>
        </w:r>
        <w:r>
          <w:rPr>
            <w:noProof/>
            <w:webHidden/>
          </w:rPr>
          <w:tab/>
        </w:r>
        <w:r>
          <w:rPr>
            <w:noProof/>
            <w:webHidden/>
          </w:rPr>
          <w:fldChar w:fldCharType="begin"/>
        </w:r>
        <w:r>
          <w:rPr>
            <w:noProof/>
            <w:webHidden/>
          </w:rPr>
          <w:instrText xml:space="preserve"> PAGEREF _Toc80015068 \h </w:instrText>
        </w:r>
        <w:r>
          <w:rPr>
            <w:noProof/>
            <w:webHidden/>
          </w:rPr>
        </w:r>
        <w:r>
          <w:rPr>
            <w:noProof/>
            <w:webHidden/>
          </w:rPr>
          <w:fldChar w:fldCharType="separate"/>
        </w:r>
        <w:r>
          <w:rPr>
            <w:noProof/>
            <w:webHidden/>
          </w:rPr>
          <w:t>30</w:t>
        </w:r>
        <w:r>
          <w:rPr>
            <w:noProof/>
            <w:webHidden/>
          </w:rPr>
          <w:fldChar w:fldCharType="end"/>
        </w:r>
      </w:hyperlink>
    </w:p>
    <w:p w14:paraId="116B243F" w14:textId="21554872"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69" w:history="1">
        <w:r w:rsidRPr="003905F4">
          <w:rPr>
            <w:rStyle w:val="Hyperlink"/>
            <w:noProof/>
          </w:rPr>
          <w:t>17. Abb.: Middle Key Search - Anzahl Nodes pro Suche (größerer Wertebereich)</w:t>
        </w:r>
        <w:r>
          <w:rPr>
            <w:noProof/>
            <w:webHidden/>
          </w:rPr>
          <w:tab/>
        </w:r>
        <w:r>
          <w:rPr>
            <w:noProof/>
            <w:webHidden/>
          </w:rPr>
          <w:fldChar w:fldCharType="begin"/>
        </w:r>
        <w:r>
          <w:rPr>
            <w:noProof/>
            <w:webHidden/>
          </w:rPr>
          <w:instrText xml:space="preserve"> PAGEREF _Toc80015069 \h </w:instrText>
        </w:r>
        <w:r>
          <w:rPr>
            <w:noProof/>
            <w:webHidden/>
          </w:rPr>
        </w:r>
        <w:r>
          <w:rPr>
            <w:noProof/>
            <w:webHidden/>
          </w:rPr>
          <w:fldChar w:fldCharType="separate"/>
        </w:r>
        <w:r>
          <w:rPr>
            <w:noProof/>
            <w:webHidden/>
          </w:rPr>
          <w:t>31</w:t>
        </w:r>
        <w:r>
          <w:rPr>
            <w:noProof/>
            <w:webHidden/>
          </w:rPr>
          <w:fldChar w:fldCharType="end"/>
        </w:r>
      </w:hyperlink>
    </w:p>
    <w:p w14:paraId="565A3FC8" w14:textId="2E14BE27"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0" w:history="1">
        <w:r w:rsidRPr="003905F4">
          <w:rPr>
            <w:rStyle w:val="Hyperlink"/>
            <w:noProof/>
          </w:rPr>
          <w:t>18 Abb.: Alternierend Minimum and Maximum - Anzahl Nodes pro Suche</w:t>
        </w:r>
        <w:r>
          <w:rPr>
            <w:noProof/>
            <w:webHidden/>
          </w:rPr>
          <w:tab/>
        </w:r>
        <w:r>
          <w:rPr>
            <w:noProof/>
            <w:webHidden/>
          </w:rPr>
          <w:fldChar w:fldCharType="begin"/>
        </w:r>
        <w:r>
          <w:rPr>
            <w:noProof/>
            <w:webHidden/>
          </w:rPr>
          <w:instrText xml:space="preserve"> PAGEREF _Toc80015070 \h </w:instrText>
        </w:r>
        <w:r>
          <w:rPr>
            <w:noProof/>
            <w:webHidden/>
          </w:rPr>
        </w:r>
        <w:r>
          <w:rPr>
            <w:noProof/>
            <w:webHidden/>
          </w:rPr>
          <w:fldChar w:fldCharType="separate"/>
        </w:r>
        <w:r>
          <w:rPr>
            <w:noProof/>
            <w:webHidden/>
          </w:rPr>
          <w:t>32</w:t>
        </w:r>
        <w:r>
          <w:rPr>
            <w:noProof/>
            <w:webHidden/>
          </w:rPr>
          <w:fldChar w:fldCharType="end"/>
        </w:r>
      </w:hyperlink>
    </w:p>
    <w:p w14:paraId="5F4DACA7" w14:textId="487CD502"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1" w:history="1">
        <w:r w:rsidRPr="003905F4">
          <w:rPr>
            <w:rStyle w:val="Hyperlink"/>
            <w:noProof/>
          </w:rPr>
          <w:t>19 Abb. Alternierend Minimum and Maximum - Anzahl Nodes pro Suche (größerer Wertebereich)</w:t>
        </w:r>
        <w:r>
          <w:rPr>
            <w:noProof/>
            <w:webHidden/>
          </w:rPr>
          <w:tab/>
        </w:r>
        <w:r>
          <w:rPr>
            <w:noProof/>
            <w:webHidden/>
          </w:rPr>
          <w:fldChar w:fldCharType="begin"/>
        </w:r>
        <w:r>
          <w:rPr>
            <w:noProof/>
            <w:webHidden/>
          </w:rPr>
          <w:instrText xml:space="preserve"> PAGEREF _Toc80015071 \h </w:instrText>
        </w:r>
        <w:r>
          <w:rPr>
            <w:noProof/>
            <w:webHidden/>
          </w:rPr>
        </w:r>
        <w:r>
          <w:rPr>
            <w:noProof/>
            <w:webHidden/>
          </w:rPr>
          <w:fldChar w:fldCharType="separate"/>
        </w:r>
        <w:r>
          <w:rPr>
            <w:noProof/>
            <w:webHidden/>
          </w:rPr>
          <w:t>33</w:t>
        </w:r>
        <w:r>
          <w:rPr>
            <w:noProof/>
            <w:webHidden/>
          </w:rPr>
          <w:fldChar w:fldCharType="end"/>
        </w:r>
      </w:hyperlink>
    </w:p>
    <w:p w14:paraId="41E56A12" w14:textId="37DCC1F2"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2" w:history="1">
        <w:r w:rsidRPr="003905F4">
          <w:rPr>
            <w:rStyle w:val="Hyperlink"/>
            <w:noProof/>
            <w:lang w:val="en-US"/>
          </w:rPr>
          <w:t>20 Abb.: Random Key Search - Anzahl Nodes pro Suche</w:t>
        </w:r>
        <w:r>
          <w:rPr>
            <w:noProof/>
            <w:webHidden/>
          </w:rPr>
          <w:tab/>
        </w:r>
        <w:r>
          <w:rPr>
            <w:noProof/>
            <w:webHidden/>
          </w:rPr>
          <w:fldChar w:fldCharType="begin"/>
        </w:r>
        <w:r>
          <w:rPr>
            <w:noProof/>
            <w:webHidden/>
          </w:rPr>
          <w:instrText xml:space="preserve"> PAGEREF _Toc80015072 \h </w:instrText>
        </w:r>
        <w:r>
          <w:rPr>
            <w:noProof/>
            <w:webHidden/>
          </w:rPr>
        </w:r>
        <w:r>
          <w:rPr>
            <w:noProof/>
            <w:webHidden/>
          </w:rPr>
          <w:fldChar w:fldCharType="separate"/>
        </w:r>
        <w:r>
          <w:rPr>
            <w:noProof/>
            <w:webHidden/>
          </w:rPr>
          <w:t>34</w:t>
        </w:r>
        <w:r>
          <w:rPr>
            <w:noProof/>
            <w:webHidden/>
          </w:rPr>
          <w:fldChar w:fldCharType="end"/>
        </w:r>
      </w:hyperlink>
    </w:p>
    <w:p w14:paraId="1923017E" w14:textId="2FEA662C"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3" w:history="1">
        <w:r w:rsidRPr="003905F4">
          <w:rPr>
            <w:rStyle w:val="Hyperlink"/>
            <w:noProof/>
          </w:rPr>
          <w:t>21 Abb.: Abb.: Random Key Search - Anzahl Nodes pro Suche (größerer Maßstab)</w:t>
        </w:r>
        <w:r>
          <w:rPr>
            <w:noProof/>
            <w:webHidden/>
          </w:rPr>
          <w:tab/>
        </w:r>
        <w:r>
          <w:rPr>
            <w:noProof/>
            <w:webHidden/>
          </w:rPr>
          <w:fldChar w:fldCharType="begin"/>
        </w:r>
        <w:r>
          <w:rPr>
            <w:noProof/>
            <w:webHidden/>
          </w:rPr>
          <w:instrText xml:space="preserve"> PAGEREF _Toc80015073 \h </w:instrText>
        </w:r>
        <w:r>
          <w:rPr>
            <w:noProof/>
            <w:webHidden/>
          </w:rPr>
        </w:r>
        <w:r>
          <w:rPr>
            <w:noProof/>
            <w:webHidden/>
          </w:rPr>
          <w:fldChar w:fldCharType="separate"/>
        </w:r>
        <w:r>
          <w:rPr>
            <w:noProof/>
            <w:webHidden/>
          </w:rPr>
          <w:t>35</w:t>
        </w:r>
        <w:r>
          <w:rPr>
            <w:noProof/>
            <w:webHidden/>
          </w:rPr>
          <w:fldChar w:fldCharType="end"/>
        </w:r>
      </w:hyperlink>
    </w:p>
    <w:p w14:paraId="6EFD0727" w14:textId="049CEFB0"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4" w:history="1">
        <w:r w:rsidRPr="003905F4">
          <w:rPr>
            <w:rStyle w:val="Hyperlink"/>
            <w:noProof/>
          </w:rPr>
          <w:t>22 Abb.: Überblick Anzahl der Nodes pro eine Suche</w:t>
        </w:r>
        <w:r>
          <w:rPr>
            <w:noProof/>
            <w:webHidden/>
          </w:rPr>
          <w:tab/>
        </w:r>
        <w:r>
          <w:rPr>
            <w:noProof/>
            <w:webHidden/>
          </w:rPr>
          <w:fldChar w:fldCharType="begin"/>
        </w:r>
        <w:r>
          <w:rPr>
            <w:noProof/>
            <w:webHidden/>
          </w:rPr>
          <w:instrText xml:space="preserve"> PAGEREF _Toc80015074 \h </w:instrText>
        </w:r>
        <w:r>
          <w:rPr>
            <w:noProof/>
            <w:webHidden/>
          </w:rPr>
        </w:r>
        <w:r>
          <w:rPr>
            <w:noProof/>
            <w:webHidden/>
          </w:rPr>
          <w:fldChar w:fldCharType="separate"/>
        </w:r>
        <w:r>
          <w:rPr>
            <w:noProof/>
            <w:webHidden/>
          </w:rPr>
          <w:t>37</w:t>
        </w:r>
        <w:r>
          <w:rPr>
            <w:noProof/>
            <w:webHidden/>
          </w:rPr>
          <w:fldChar w:fldCharType="end"/>
        </w:r>
      </w:hyperlink>
    </w:p>
    <w:p w14:paraId="7C084ED6" w14:textId="525215B8"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5" w:history="1">
        <w:r w:rsidRPr="003905F4">
          <w:rPr>
            <w:rStyle w:val="Hyperlink"/>
            <w:noProof/>
          </w:rPr>
          <w:t>23 Abb.: häufigste Datenbank-Kategorien</w:t>
        </w:r>
        <w:r>
          <w:rPr>
            <w:noProof/>
            <w:webHidden/>
          </w:rPr>
          <w:tab/>
        </w:r>
        <w:r>
          <w:rPr>
            <w:noProof/>
            <w:webHidden/>
          </w:rPr>
          <w:fldChar w:fldCharType="begin"/>
        </w:r>
        <w:r>
          <w:rPr>
            <w:noProof/>
            <w:webHidden/>
          </w:rPr>
          <w:instrText xml:space="preserve"> PAGEREF _Toc80015075 \h </w:instrText>
        </w:r>
        <w:r>
          <w:rPr>
            <w:noProof/>
            <w:webHidden/>
          </w:rPr>
        </w:r>
        <w:r>
          <w:rPr>
            <w:noProof/>
            <w:webHidden/>
          </w:rPr>
          <w:fldChar w:fldCharType="separate"/>
        </w:r>
        <w:r>
          <w:rPr>
            <w:noProof/>
            <w:webHidden/>
          </w:rPr>
          <w:t>42</w:t>
        </w:r>
        <w:r>
          <w:rPr>
            <w:noProof/>
            <w:webHidden/>
          </w:rPr>
          <w:fldChar w:fldCharType="end"/>
        </w:r>
      </w:hyperlink>
    </w:p>
    <w:p w14:paraId="65C568B1" w14:textId="62E13D4D" w:rsidR="00E56504" w:rsidRDefault="00E56504">
      <w:pPr>
        <w:pStyle w:val="Abbildungsverzeichnis"/>
        <w:tabs>
          <w:tab w:val="right" w:leader="dot" w:pos="9202"/>
        </w:tabs>
        <w:rPr>
          <w:rFonts w:eastAsiaTheme="minorEastAsia" w:cstheme="minorBidi"/>
          <w:b w:val="0"/>
          <w:bCs w:val="0"/>
          <w:noProof/>
          <w:sz w:val="22"/>
          <w:szCs w:val="22"/>
          <w:lang w:eastAsia="de-DE"/>
        </w:rPr>
      </w:pPr>
      <w:hyperlink w:anchor="_Toc80015076" w:history="1">
        <w:r w:rsidRPr="003905F4">
          <w:rPr>
            <w:rStyle w:val="Hyperlink"/>
            <w:noProof/>
          </w:rPr>
          <w:t>24 Abb.: Die vier beliebtesten Datenbankmodelle: Absolute Anzahl seit Januar 2013</w:t>
        </w:r>
        <w:r>
          <w:rPr>
            <w:noProof/>
            <w:webHidden/>
          </w:rPr>
          <w:tab/>
        </w:r>
        <w:r>
          <w:rPr>
            <w:noProof/>
            <w:webHidden/>
          </w:rPr>
          <w:fldChar w:fldCharType="begin"/>
        </w:r>
        <w:r>
          <w:rPr>
            <w:noProof/>
            <w:webHidden/>
          </w:rPr>
          <w:instrText xml:space="preserve"> PAGEREF _Toc80015076 \h </w:instrText>
        </w:r>
        <w:r>
          <w:rPr>
            <w:noProof/>
            <w:webHidden/>
          </w:rPr>
        </w:r>
        <w:r>
          <w:rPr>
            <w:noProof/>
            <w:webHidden/>
          </w:rPr>
          <w:fldChar w:fldCharType="separate"/>
        </w:r>
        <w:r>
          <w:rPr>
            <w:noProof/>
            <w:webHidden/>
          </w:rPr>
          <w:t>43</w:t>
        </w:r>
        <w:r>
          <w:rPr>
            <w:noProof/>
            <w:webHidden/>
          </w:rPr>
          <w:fldChar w:fldCharType="end"/>
        </w:r>
      </w:hyperlink>
    </w:p>
    <w:p w14:paraId="614E3F5E" w14:textId="36DF060D"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19" w:anchor="_Toc80015077" w:history="1">
        <w:r w:rsidRPr="003905F4">
          <w:rPr>
            <w:rStyle w:val="Hyperlink"/>
            <w:noProof/>
            <w:lang w:val="en-US"/>
          </w:rPr>
          <w:t>25 Abb: Radix, Prefix tree or Trie</w:t>
        </w:r>
        <w:r>
          <w:rPr>
            <w:noProof/>
            <w:webHidden/>
          </w:rPr>
          <w:tab/>
        </w:r>
        <w:r>
          <w:rPr>
            <w:noProof/>
            <w:webHidden/>
          </w:rPr>
          <w:fldChar w:fldCharType="begin"/>
        </w:r>
        <w:r>
          <w:rPr>
            <w:noProof/>
            <w:webHidden/>
          </w:rPr>
          <w:instrText xml:space="preserve"> PAGEREF _Toc80015077 \h </w:instrText>
        </w:r>
        <w:r>
          <w:rPr>
            <w:noProof/>
            <w:webHidden/>
          </w:rPr>
        </w:r>
        <w:r>
          <w:rPr>
            <w:noProof/>
            <w:webHidden/>
          </w:rPr>
          <w:fldChar w:fldCharType="separate"/>
        </w:r>
        <w:r>
          <w:rPr>
            <w:noProof/>
            <w:webHidden/>
          </w:rPr>
          <w:t>45</w:t>
        </w:r>
        <w:r>
          <w:rPr>
            <w:noProof/>
            <w:webHidden/>
          </w:rPr>
          <w:fldChar w:fldCharType="end"/>
        </w:r>
      </w:hyperlink>
    </w:p>
    <w:p w14:paraId="11E1D6A9" w14:textId="5CFDB1D8"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20" w:anchor="_Toc80015078" w:history="1">
        <w:r w:rsidRPr="003905F4">
          <w:rPr>
            <w:rStyle w:val="Hyperlink"/>
            <w:noProof/>
          </w:rPr>
          <w:t>26 Abb.: Nachdem 4 gefunden wurde</w:t>
        </w:r>
        <w:r>
          <w:rPr>
            <w:noProof/>
            <w:webHidden/>
          </w:rPr>
          <w:tab/>
        </w:r>
        <w:r>
          <w:rPr>
            <w:noProof/>
            <w:webHidden/>
          </w:rPr>
          <w:fldChar w:fldCharType="begin"/>
        </w:r>
        <w:r>
          <w:rPr>
            <w:noProof/>
            <w:webHidden/>
          </w:rPr>
          <w:instrText xml:space="preserve"> PAGEREF _Toc80015078 \h </w:instrText>
        </w:r>
        <w:r>
          <w:rPr>
            <w:noProof/>
            <w:webHidden/>
          </w:rPr>
        </w:r>
        <w:r>
          <w:rPr>
            <w:noProof/>
            <w:webHidden/>
          </w:rPr>
          <w:fldChar w:fldCharType="separate"/>
        </w:r>
        <w:r>
          <w:rPr>
            <w:noProof/>
            <w:webHidden/>
          </w:rPr>
          <w:t>49</w:t>
        </w:r>
        <w:r>
          <w:rPr>
            <w:noProof/>
            <w:webHidden/>
          </w:rPr>
          <w:fldChar w:fldCharType="end"/>
        </w:r>
      </w:hyperlink>
    </w:p>
    <w:p w14:paraId="1FF4DF3F" w14:textId="332BC451"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21" w:anchor="_Toc80015079" w:history="1">
        <w:r w:rsidRPr="003905F4">
          <w:rPr>
            <w:rStyle w:val="Hyperlink"/>
            <w:noProof/>
          </w:rPr>
          <w:t>27 Abb.: Aktueller Splaytree</w:t>
        </w:r>
        <w:r>
          <w:rPr>
            <w:noProof/>
            <w:webHidden/>
          </w:rPr>
          <w:tab/>
        </w:r>
        <w:r>
          <w:rPr>
            <w:noProof/>
            <w:webHidden/>
          </w:rPr>
          <w:fldChar w:fldCharType="begin"/>
        </w:r>
        <w:r>
          <w:rPr>
            <w:noProof/>
            <w:webHidden/>
          </w:rPr>
          <w:instrText xml:space="preserve"> PAGEREF _Toc80015079 \h </w:instrText>
        </w:r>
        <w:r>
          <w:rPr>
            <w:noProof/>
            <w:webHidden/>
          </w:rPr>
        </w:r>
        <w:r>
          <w:rPr>
            <w:noProof/>
            <w:webHidden/>
          </w:rPr>
          <w:fldChar w:fldCharType="separate"/>
        </w:r>
        <w:r>
          <w:rPr>
            <w:noProof/>
            <w:webHidden/>
          </w:rPr>
          <w:t>49</w:t>
        </w:r>
        <w:r>
          <w:rPr>
            <w:noProof/>
            <w:webHidden/>
          </w:rPr>
          <w:fldChar w:fldCharType="end"/>
        </w:r>
      </w:hyperlink>
    </w:p>
    <w:p w14:paraId="1025432A" w14:textId="661BCEC6" w:rsidR="00E56504" w:rsidRDefault="00E56504">
      <w:pPr>
        <w:pStyle w:val="Abbildungsverzeichnis"/>
        <w:tabs>
          <w:tab w:val="right" w:leader="dot" w:pos="9202"/>
        </w:tabs>
        <w:rPr>
          <w:rFonts w:eastAsiaTheme="minorEastAsia" w:cstheme="minorBidi"/>
          <w:b w:val="0"/>
          <w:bCs w:val="0"/>
          <w:noProof/>
          <w:sz w:val="22"/>
          <w:szCs w:val="22"/>
          <w:lang w:eastAsia="de-DE"/>
        </w:rPr>
      </w:pPr>
      <w:hyperlink r:id="rId22" w:anchor="_Toc80015080" w:history="1">
        <w:r w:rsidRPr="003905F4">
          <w:rPr>
            <w:rStyle w:val="Hyperlink"/>
            <w:noProof/>
          </w:rPr>
          <w:t>28 Abb.: Nachdem 7 gefunden wurde</w:t>
        </w:r>
        <w:r>
          <w:rPr>
            <w:noProof/>
            <w:webHidden/>
          </w:rPr>
          <w:tab/>
        </w:r>
        <w:r>
          <w:rPr>
            <w:noProof/>
            <w:webHidden/>
          </w:rPr>
          <w:fldChar w:fldCharType="begin"/>
        </w:r>
        <w:r>
          <w:rPr>
            <w:noProof/>
            <w:webHidden/>
          </w:rPr>
          <w:instrText xml:space="preserve"> PAGEREF _Toc80015080 \h </w:instrText>
        </w:r>
        <w:r>
          <w:rPr>
            <w:noProof/>
            <w:webHidden/>
          </w:rPr>
        </w:r>
        <w:r>
          <w:rPr>
            <w:noProof/>
            <w:webHidden/>
          </w:rPr>
          <w:fldChar w:fldCharType="separate"/>
        </w:r>
        <w:r>
          <w:rPr>
            <w:noProof/>
            <w:webHidden/>
          </w:rPr>
          <w:t>49</w:t>
        </w:r>
        <w:r>
          <w:rPr>
            <w:noProof/>
            <w:webHidden/>
          </w:rPr>
          <w:fldChar w:fldCharType="end"/>
        </w:r>
      </w:hyperlink>
    </w:p>
    <w:p w14:paraId="50F2C216" w14:textId="008E5C7B" w:rsidR="00C10819" w:rsidRPr="00806ACB" w:rsidRDefault="00545897" w:rsidP="00282774">
      <w:pPr>
        <w:pStyle w:val="Abbildungsverzeichnis"/>
        <w:tabs>
          <w:tab w:val="right" w:leader="dot" w:pos="9202"/>
        </w:tabs>
        <w:sectPr w:rsidR="00C10819" w:rsidRPr="00806ACB" w:rsidSect="00C421BC">
          <w:type w:val="oddPage"/>
          <w:pgSz w:w="11906" w:h="16838" w:code="9"/>
          <w:pgMar w:top="1418" w:right="1418" w:bottom="2835" w:left="709" w:header="709" w:footer="709" w:gutter="567"/>
          <w:pgNumType w:fmt="lowerRoman"/>
          <w:cols w:space="708"/>
          <w:titlePg/>
          <w:docGrid w:linePitch="360"/>
        </w:sectPr>
      </w:pPr>
      <w:r w:rsidRPr="00806ACB">
        <w:fldChar w:fldCharType="end"/>
      </w:r>
    </w:p>
    <w:p w14:paraId="1730F916" w14:textId="77777777" w:rsidR="00DD581A" w:rsidRPr="00806ACB" w:rsidRDefault="00DD581A" w:rsidP="001C0639">
      <w:pPr>
        <w:spacing w:line="480" w:lineRule="auto"/>
        <w:sectPr w:rsidR="00DD581A" w:rsidRPr="00806ACB" w:rsidSect="00C421BC">
          <w:type w:val="oddPage"/>
          <w:pgSz w:w="11906" w:h="16838" w:code="9"/>
          <w:pgMar w:top="1418" w:right="1418" w:bottom="2835" w:left="709" w:header="709" w:footer="709" w:gutter="567"/>
          <w:pgNumType w:fmt="lowerRoman"/>
          <w:cols w:space="708"/>
          <w:titlePg/>
          <w:docGrid w:linePitch="360"/>
        </w:sectPr>
      </w:pPr>
    </w:p>
    <w:p w14:paraId="4CD07F68" w14:textId="77777777" w:rsidR="00F76463" w:rsidRPr="00806ACB" w:rsidRDefault="00F76463" w:rsidP="00442D02">
      <w:pPr>
        <w:pStyle w:val="berschrift1"/>
      </w:pPr>
      <w:bookmarkStart w:id="3" w:name="_Toc79686297"/>
      <w:r w:rsidRPr="00806ACB">
        <w:lastRenderedPageBreak/>
        <w:t>Einleitung</w:t>
      </w:r>
      <w:bookmarkEnd w:id="3"/>
    </w:p>
    <w:p w14:paraId="7D824F07" w14:textId="260D1411" w:rsidR="00C47F89" w:rsidRPr="00806ACB" w:rsidRDefault="00C47F89" w:rsidP="00C47F89">
      <w:r w:rsidRPr="00806ACB">
        <w:t xml:space="preserve">Alle Datenstrukturen </w:t>
      </w:r>
      <w:r w:rsidR="00303AEF">
        <w:t>implementieren</w:t>
      </w:r>
      <w:r w:rsidRPr="00806ACB">
        <w:t xml:space="preserve"> </w:t>
      </w:r>
      <w:r w:rsidR="00303AEF">
        <w:t xml:space="preserve">typischerweise </w:t>
      </w:r>
      <w:r w:rsidRPr="00806ACB">
        <w:t xml:space="preserve">immer die gleichen </w:t>
      </w:r>
      <w:r w:rsidR="00181765">
        <w:t>Operationen</w:t>
      </w:r>
      <w:r w:rsidRPr="00806ACB">
        <w:t xml:space="preserve"> Search, Insert und Delete.</w:t>
      </w:r>
      <w:r w:rsidR="004A477A">
        <w:t xml:space="preserve"> Der Fokus dieser </w:t>
      </w:r>
      <w:r w:rsidRPr="00806ACB">
        <w:t>Arbeit</w:t>
      </w:r>
      <w:r w:rsidR="004A477A">
        <w:t xml:space="preserve"> ist</w:t>
      </w:r>
      <w:r w:rsidR="004F7F41">
        <w:t xml:space="preserve"> es</w:t>
      </w:r>
      <w:r w:rsidR="006721FF">
        <w:t>,</w:t>
      </w:r>
      <w:r w:rsidR="004A477A">
        <w:t xml:space="preserve"> </w:t>
      </w:r>
      <w:r w:rsidR="00DA55DA">
        <w:t xml:space="preserve">die </w:t>
      </w:r>
      <w:r w:rsidR="00A8698B" w:rsidRPr="00806ACB">
        <w:t>Search</w:t>
      </w:r>
      <w:r w:rsidR="00A8698B">
        <w:t xml:space="preserve">-Funktion mit externen </w:t>
      </w:r>
      <w:r w:rsidRPr="00806ACB">
        <w:t>Pointer</w:t>
      </w:r>
      <w:r w:rsidR="00A8698B">
        <w:t>n</w:t>
      </w:r>
      <w:r w:rsidRPr="00806ACB">
        <w:t>, sogenannte</w:t>
      </w:r>
      <w:r w:rsidR="004A477A">
        <w:t>n</w:t>
      </w:r>
      <w:r w:rsidRPr="00806ACB">
        <w:t xml:space="preserve"> Finger</w:t>
      </w:r>
      <w:r w:rsidR="009A7185" w:rsidRPr="00806ACB">
        <w:t>,</w:t>
      </w:r>
      <w:r w:rsidRPr="00806ACB">
        <w:t xml:space="preserve"> </w:t>
      </w:r>
      <w:r w:rsidR="00E919CF" w:rsidRPr="00806ACB">
        <w:t xml:space="preserve">zu </w:t>
      </w:r>
      <w:r w:rsidR="00DA55DA">
        <w:t>beschreiben</w:t>
      </w:r>
      <w:r w:rsidRPr="00806ACB">
        <w:t xml:space="preserve"> und</w:t>
      </w:r>
      <w:r w:rsidR="00DA55DA">
        <w:t xml:space="preserve"> wie</w:t>
      </w:r>
      <w:r w:rsidRPr="00806ACB">
        <w:t xml:space="preserve"> de</w:t>
      </w:r>
      <w:r w:rsidR="00DA55DA">
        <w:t>r</w:t>
      </w:r>
      <w:r w:rsidRPr="00806ACB">
        <w:t xml:space="preserve"> Suchprozess durch sie </w:t>
      </w:r>
      <w:r w:rsidR="00DA55DA">
        <w:t>beschleunigt werden kann.</w:t>
      </w:r>
      <w:r w:rsidRPr="00806ACB">
        <w:t xml:space="preserve"> </w:t>
      </w:r>
    </w:p>
    <w:p w14:paraId="1D0B8D97" w14:textId="6EB0BC5D" w:rsidR="00C47F89" w:rsidRPr="00806ACB" w:rsidRDefault="00C47F89" w:rsidP="00C47F89">
      <w:r w:rsidRPr="00806ACB">
        <w:t>Die Laufzeiten der Search-Funktion werden durch Finger in einer Datenstruktur von</w:t>
      </w:r>
      <w:r w:rsidR="00A8698B">
        <w:t xml:space="preserve"> </w:t>
      </w:r>
      <w:proofErr w:type="gramStart"/>
      <w:r w:rsidRPr="00806ACB">
        <w:t>O(</w:t>
      </w:r>
      <w:proofErr w:type="gramEnd"/>
      <w:r w:rsidRPr="00806ACB">
        <w:t xml:space="preserve">log n) auf O(log d) </w:t>
      </w:r>
      <w:sdt>
        <w:sdtPr>
          <w:id w:val="1266800729"/>
          <w:citation/>
        </w:sdtPr>
        <w:sdtEndPr/>
        <w:sdtContent>
          <w:r w:rsidR="00ED006C">
            <w:fldChar w:fldCharType="begin"/>
          </w:r>
          <w:r w:rsidR="00F479E8">
            <w:instrText xml:space="preserve">CITATION Ger05 \l 1033 </w:instrText>
          </w:r>
          <w:r w:rsidR="00ED006C">
            <w:fldChar w:fldCharType="separate"/>
          </w:r>
          <w:r w:rsidR="00607FBD" w:rsidRPr="00607FBD">
            <w:rPr>
              <w:noProof/>
            </w:rPr>
            <w:t>[2]</w:t>
          </w:r>
          <w:r w:rsidR="00ED006C">
            <w:fldChar w:fldCharType="end"/>
          </w:r>
        </w:sdtContent>
      </w:sdt>
      <w:r w:rsidR="006721FF">
        <w:t xml:space="preserve"> </w:t>
      </w:r>
      <w:r w:rsidRPr="00806ACB">
        <w:t>reduziert. Viele theoretische Ansätze versuchen dieses d möglichst klein zu halten und nennen diese Art der Suche Distanzsuche</w:t>
      </w:r>
      <w:r w:rsidR="00CA6BC5">
        <w:t xml:space="preserve"> </w:t>
      </w:r>
      <w:r w:rsidR="00570EC8">
        <w:t>[</w:t>
      </w:r>
      <w:r w:rsidR="00CA6BC5">
        <w:t>kein Zitat da meine Erkenntnis</w:t>
      </w:r>
      <w:r w:rsidR="00570EC8">
        <w:t>].</w:t>
      </w:r>
    </w:p>
    <w:p w14:paraId="11573FBF" w14:textId="3BBEDD44" w:rsidR="00F172FA" w:rsidRPr="00806ACB" w:rsidRDefault="00C47F89" w:rsidP="00C47F89">
      <w:r w:rsidRPr="00806ACB">
        <w:t xml:space="preserve">Ein gängiges Beispiel einer Distanzsuche ist der </w:t>
      </w:r>
      <w:proofErr w:type="spellStart"/>
      <w:r w:rsidRPr="00806ACB">
        <w:t>Lazy</w:t>
      </w:r>
      <w:proofErr w:type="spellEnd"/>
      <w:r w:rsidRPr="00806ACB">
        <w:t xml:space="preserve">-Finger. </w:t>
      </w:r>
      <w:r w:rsidR="00581454">
        <w:t>Dieser</w:t>
      </w:r>
      <w:r w:rsidRPr="00806ACB">
        <w:t xml:space="preserve"> Finger merkt sich nur seine zuletzt verwendete Position in der </w:t>
      </w:r>
      <w:r w:rsidR="00301E69" w:rsidRPr="00301E69">
        <w:t xml:space="preserve">Datenstruktur </w:t>
      </w:r>
      <w:r w:rsidRPr="00806ACB">
        <w:t>und startet neue Suchanfragen von dieser Position</w:t>
      </w:r>
      <w:r w:rsidR="00FC42A9" w:rsidRPr="00806ACB">
        <w:t xml:space="preserve"> aus</w:t>
      </w:r>
      <w:r w:rsidRPr="00806ACB">
        <w:t>. Er ist besonders praktisch</w:t>
      </w:r>
      <w:r w:rsidR="009A7185" w:rsidRPr="00806ACB">
        <w:t>,</w:t>
      </w:r>
      <w:r w:rsidRPr="00806ACB">
        <w:t xml:space="preserve"> falls die Ergebnisse der Search-Funktion dem </w:t>
      </w:r>
      <w:r w:rsidR="00301E69" w:rsidRPr="00806ACB">
        <w:t>Lokalität</w:t>
      </w:r>
      <w:r w:rsidR="00301E69">
        <w:t>sp</w:t>
      </w:r>
      <w:r w:rsidRPr="00806ACB">
        <w:t>rinzip folgen</w:t>
      </w:r>
      <w:r w:rsidR="00EE150B" w:rsidRPr="00806ACB">
        <w:t xml:space="preserve">, also </w:t>
      </w:r>
      <w:r w:rsidR="009A7185" w:rsidRPr="00806ACB">
        <w:t xml:space="preserve">strukturell </w:t>
      </w:r>
      <w:r w:rsidR="00EE150B" w:rsidRPr="00806ACB">
        <w:t xml:space="preserve">nahe beisammen in der </w:t>
      </w:r>
      <w:r w:rsidR="00301E69" w:rsidRPr="00301E69">
        <w:t xml:space="preserve">Datenstruktur </w:t>
      </w:r>
      <w:r w:rsidR="00EE150B" w:rsidRPr="00806ACB">
        <w:t>anzutreffen sind</w:t>
      </w:r>
      <w:r w:rsidR="009A7185" w:rsidRPr="00806ACB">
        <w:t xml:space="preserve">. </w:t>
      </w:r>
    </w:p>
    <w:p w14:paraId="17DBADBB" w14:textId="77777777" w:rsidR="00111538" w:rsidRPr="00806ACB" w:rsidRDefault="00111538" w:rsidP="00C47F89"/>
    <w:p w14:paraId="3FC46234" w14:textId="194254D4" w:rsidR="000E0655" w:rsidRPr="00806ACB" w:rsidRDefault="004F4057" w:rsidP="000E0655">
      <w:pPr>
        <w:pStyle w:val="berschrift2"/>
        <w:rPr>
          <w:lang w:val="de-DE"/>
        </w:rPr>
      </w:pPr>
      <w:bookmarkStart w:id="4" w:name="_Toc79686298"/>
      <w:r w:rsidRPr="00806ACB">
        <w:rPr>
          <w:lang w:val="de-DE"/>
        </w:rPr>
        <w:t>Problemumfeld</w:t>
      </w:r>
      <w:bookmarkEnd w:id="4"/>
    </w:p>
    <w:p w14:paraId="20BCFDEB" w14:textId="77777777" w:rsidR="00111538" w:rsidRPr="00806ACB" w:rsidRDefault="00111538" w:rsidP="00111538"/>
    <w:p w14:paraId="1F860CFB" w14:textId="1D6A0F6E" w:rsidR="00F172FA" w:rsidRPr="00806ACB" w:rsidRDefault="00F172FA" w:rsidP="00F172FA">
      <w:r w:rsidRPr="00806ACB">
        <w:t xml:space="preserve">Unbrauchbar wird der </w:t>
      </w:r>
      <w:proofErr w:type="spellStart"/>
      <w:r w:rsidRPr="00806ACB">
        <w:t>Lazy</w:t>
      </w:r>
      <w:proofErr w:type="spellEnd"/>
      <w:r w:rsidRPr="00806ACB">
        <w:t xml:space="preserve">-Finger, wenn abwechselnd immer ein maximales und ein </w:t>
      </w:r>
      <w:r w:rsidR="00683F2D" w:rsidRPr="00806ACB">
        <w:t>minimales</w:t>
      </w:r>
      <w:r w:rsidRPr="00806ACB">
        <w:t xml:space="preserve"> </w:t>
      </w:r>
      <w:proofErr w:type="spellStart"/>
      <w:r w:rsidRPr="00806ACB">
        <w:t>Node</w:t>
      </w:r>
      <w:proofErr w:type="spellEnd"/>
      <w:r w:rsidRPr="00806ACB">
        <w:t xml:space="preserve"> in der Datenstruktur gesucht wird. Denn bei so einer Nutzung der Datenstruktur </w:t>
      </w:r>
      <w:r w:rsidR="00B11BA7">
        <w:t>muss</w:t>
      </w:r>
      <w:r w:rsidRPr="00806ACB">
        <w:t xml:space="preserve"> der </w:t>
      </w:r>
      <w:proofErr w:type="spellStart"/>
      <w:r w:rsidRPr="00806ACB">
        <w:t>Lazy</w:t>
      </w:r>
      <w:proofErr w:type="spellEnd"/>
      <w:r w:rsidRPr="00806ACB">
        <w:t xml:space="preserve">-Finger </w:t>
      </w:r>
      <w:proofErr w:type="gramStart"/>
      <w:r w:rsidR="00B11BA7">
        <w:t xml:space="preserve">einen </w:t>
      </w:r>
      <w:r w:rsidR="00E36E29">
        <w:t>besonders</w:t>
      </w:r>
      <w:r w:rsidR="00B11BA7">
        <w:t xml:space="preserve"> lange</w:t>
      </w:r>
      <w:r w:rsidR="00E36E29">
        <w:t xml:space="preserve"> Distanz</w:t>
      </w:r>
      <w:proofErr w:type="gramEnd"/>
      <w:r w:rsidR="00E36E29">
        <w:t xml:space="preserve"> zum Suchergebnis </w:t>
      </w:r>
      <w:r w:rsidR="00B11BA7">
        <w:t>zurücklegen</w:t>
      </w:r>
      <w:r w:rsidRPr="00806ACB">
        <w:t xml:space="preserve"> und verhält sich schlechter als die Wurzelsuche. </w:t>
      </w:r>
    </w:p>
    <w:p w14:paraId="74ACCC47" w14:textId="7F500DEE" w:rsidR="00F172FA" w:rsidRPr="00806ACB" w:rsidRDefault="00F172FA" w:rsidP="00F172FA">
      <w:r w:rsidRPr="00806ACB">
        <w:t xml:space="preserve">Man </w:t>
      </w:r>
      <w:r w:rsidR="000A441E">
        <w:t xml:space="preserve">könnte </w:t>
      </w:r>
      <w:r w:rsidR="006721FF">
        <w:t xml:space="preserve">diesem Problem </w:t>
      </w:r>
      <w:r w:rsidRPr="00806ACB">
        <w:t xml:space="preserve">mit der Min-Max Fingersuche </w:t>
      </w:r>
      <w:r w:rsidR="00683F2D" w:rsidRPr="00806ACB">
        <w:t>begegne</w:t>
      </w:r>
      <w:r w:rsidR="00683F2D">
        <w:t>n</w:t>
      </w:r>
      <w:r w:rsidRPr="00806ACB">
        <w:t xml:space="preserve">. Die Min-Max-Fingersuche besteht aus einem festen Minimalen Finger und einem festen Maximalen Finger in der </w:t>
      </w:r>
      <w:r w:rsidR="00CC62B7" w:rsidRPr="00301E69">
        <w:t>Datenstruktur</w:t>
      </w:r>
      <w:r w:rsidRPr="00806ACB">
        <w:t xml:space="preserve">. Die Fingersuche würde selbst entscheiden, ob die Startposition der </w:t>
      </w:r>
      <w:r w:rsidR="00197B0C" w:rsidRPr="00806ACB">
        <w:t>S</w:t>
      </w:r>
      <w:r w:rsidRPr="00806ACB">
        <w:t xml:space="preserve">uche vom Maximalen oder vom </w:t>
      </w:r>
      <w:r w:rsidR="003E4207" w:rsidRPr="00806ACB">
        <w:t>Minimalen</w:t>
      </w:r>
      <w:r w:rsidRPr="00806ACB">
        <w:t xml:space="preserve"> </w:t>
      </w:r>
      <w:proofErr w:type="spellStart"/>
      <w:r w:rsidRPr="00806ACB">
        <w:t>Node</w:t>
      </w:r>
      <w:proofErr w:type="spellEnd"/>
      <w:r w:rsidRPr="00806ACB">
        <w:t xml:space="preserve"> in der Datenstruktur beginnen sollte. </w:t>
      </w:r>
    </w:p>
    <w:p w14:paraId="025DED35" w14:textId="7C03AC30" w:rsidR="00E36E29" w:rsidRDefault="00F172FA" w:rsidP="00F172FA">
      <w:r w:rsidRPr="00806ACB">
        <w:lastRenderedPageBreak/>
        <w:t xml:space="preserve">Diese Fingersuche würde zwar bei den </w:t>
      </w:r>
      <w:r w:rsidR="003E4207" w:rsidRPr="00806ACB">
        <w:t>Suchanfragen,</w:t>
      </w:r>
      <w:r w:rsidRPr="00806ACB">
        <w:t xml:space="preserve"> welche immer das Maximum und das Minimum suchen oder zumindest in deren Nähe suchen </w:t>
      </w:r>
      <w:r w:rsidR="000A441E">
        <w:t>deutlich</w:t>
      </w:r>
      <w:r w:rsidRPr="00806ACB">
        <w:t xml:space="preserve"> besser </w:t>
      </w:r>
      <w:proofErr w:type="spellStart"/>
      <w:proofErr w:type="gramStart"/>
      <w:r w:rsidR="000A441E" w:rsidRPr="00806ACB">
        <w:t>performieren</w:t>
      </w:r>
      <w:proofErr w:type="spellEnd"/>
      <w:r w:rsidR="00E36E29">
        <w:t>,</w:t>
      </w:r>
      <w:proofErr w:type="gramEnd"/>
      <w:r w:rsidRPr="00806ACB">
        <w:t xml:space="preserve"> als der </w:t>
      </w:r>
      <w:proofErr w:type="spellStart"/>
      <w:r w:rsidRPr="00806ACB">
        <w:t>Lazy</w:t>
      </w:r>
      <w:proofErr w:type="spellEnd"/>
      <w:r w:rsidRPr="00806ACB">
        <w:t xml:space="preserve">-Finger. Jedoch </w:t>
      </w:r>
      <w:r w:rsidR="00B260E5">
        <w:t>lässt sich</w:t>
      </w:r>
      <w:r w:rsidRPr="00806ACB">
        <w:t xml:space="preserve"> auch bei dieser Fingersuche ein ungünstige</w:t>
      </w:r>
      <w:r w:rsidR="00B260E5">
        <w:t>r</w:t>
      </w:r>
      <w:r w:rsidRPr="00806ACB">
        <w:t xml:space="preserve"> Fall </w:t>
      </w:r>
      <w:r w:rsidR="0004682D" w:rsidRPr="00806ACB">
        <w:t>konstruieren</w:t>
      </w:r>
      <w:r w:rsidRPr="00806ACB">
        <w:t xml:space="preserve">, </w:t>
      </w:r>
      <w:r w:rsidR="00B260E5">
        <w:t>innerhalb dessen die Wurzelsuche schneller ist.</w:t>
      </w:r>
    </w:p>
    <w:p w14:paraId="77C5A785" w14:textId="77B0CF00" w:rsidR="00FC42A9" w:rsidRPr="00806ACB" w:rsidRDefault="00F172FA" w:rsidP="00F172FA">
      <w:r w:rsidRPr="00806ACB">
        <w:t xml:space="preserve">Z.B. </w:t>
      </w:r>
      <w:r w:rsidR="00B260E5">
        <w:t>k</w:t>
      </w:r>
      <w:r w:rsidRPr="00806ACB">
        <w:t xml:space="preserve">önnte man annehmen, dass die </w:t>
      </w:r>
      <w:r w:rsidR="0004682D" w:rsidRPr="00301E69">
        <w:t xml:space="preserve">Datenstruktur </w:t>
      </w:r>
      <w:r w:rsidRPr="00806ACB">
        <w:t>ein Binärer</w:t>
      </w:r>
      <w:r w:rsidR="00E36E29">
        <w:t>-</w:t>
      </w:r>
      <w:r w:rsidRPr="00806ACB">
        <w:t xml:space="preserve">Suchbaum ist. Die am meisten gesuchten Nodes würden immer vom linken Teilbaum ganz rechts sein und anschließend </w:t>
      </w:r>
      <w:proofErr w:type="gramStart"/>
      <w:r w:rsidR="00E36E29">
        <w:t xml:space="preserve">im </w:t>
      </w:r>
      <w:r w:rsidRPr="00806ACB">
        <w:t xml:space="preserve"> ganz</w:t>
      </w:r>
      <w:proofErr w:type="gramEnd"/>
      <w:r w:rsidRPr="00806ACB">
        <w:t xml:space="preserve"> </w:t>
      </w:r>
      <w:r w:rsidR="00E36E29" w:rsidRPr="00806ACB">
        <w:t xml:space="preserve">rechten Teilbaum </w:t>
      </w:r>
      <w:r w:rsidR="00E36E29">
        <w:t xml:space="preserve">das </w:t>
      </w:r>
      <w:proofErr w:type="spellStart"/>
      <w:r w:rsidRPr="00806ACB">
        <w:t>linke</w:t>
      </w:r>
      <w:r w:rsidR="00E36E29">
        <w:t>ste</w:t>
      </w:r>
      <w:proofErr w:type="spellEnd"/>
      <w:r w:rsidRPr="00806ACB">
        <w:t xml:space="preserve"> </w:t>
      </w:r>
      <w:proofErr w:type="spellStart"/>
      <w:r w:rsidRPr="00806ACB">
        <w:t>Node</w:t>
      </w:r>
      <w:proofErr w:type="spellEnd"/>
      <w:r w:rsidRPr="00806ACB">
        <w:t xml:space="preserve"> gesucht werden. </w:t>
      </w:r>
    </w:p>
    <w:p w14:paraId="540A706D" w14:textId="293D9E7D" w:rsidR="00F172FA" w:rsidRPr="00806ACB" w:rsidRDefault="00F172FA" w:rsidP="00F172FA">
      <w:r w:rsidRPr="00806ACB">
        <w:t xml:space="preserve">Auch hier würde sich die Wurzelsuche im Vergleich zu der </w:t>
      </w:r>
      <w:r w:rsidR="00E919CF" w:rsidRPr="00806ACB">
        <w:t>Min-Max-Suche</w:t>
      </w:r>
      <w:r w:rsidRPr="00806ACB">
        <w:t xml:space="preserve"> schneller verhalten, denn die</w:t>
      </w:r>
      <w:r w:rsidR="00E919CF" w:rsidRPr="00806ACB">
        <w:t>se</w:t>
      </w:r>
      <w:r w:rsidRPr="00806ACB">
        <w:t xml:space="preserve"> </w:t>
      </w:r>
      <w:r w:rsidR="00E919CF" w:rsidRPr="00806ACB">
        <w:t>Finger-</w:t>
      </w:r>
      <w:r w:rsidRPr="00806ACB">
        <w:t xml:space="preserve">Distanzsuche müsste immer bis zur Wurzel hochgehen, nur um dann als </w:t>
      </w:r>
      <w:r w:rsidR="00FC42A9" w:rsidRPr="00806ACB">
        <w:t>herkömmliche</w:t>
      </w:r>
      <w:r w:rsidRPr="00806ACB">
        <w:t xml:space="preserve"> </w:t>
      </w:r>
      <w:r w:rsidR="00FC42A9" w:rsidRPr="00806ACB">
        <w:t>S</w:t>
      </w:r>
      <w:r w:rsidRPr="00806ACB">
        <w:t>uche weiterzusuchen.</w:t>
      </w:r>
    </w:p>
    <w:p w14:paraId="63CD8AA2" w14:textId="77777777" w:rsidR="000C057D" w:rsidRPr="00806ACB" w:rsidRDefault="000C057D" w:rsidP="006A5B16"/>
    <w:p w14:paraId="2D40ECE4" w14:textId="477A55E6" w:rsidR="009760E5" w:rsidRPr="00806ACB" w:rsidRDefault="00160B11" w:rsidP="006A5B16">
      <w:pPr>
        <w:pStyle w:val="berschrift2"/>
        <w:rPr>
          <w:lang w:val="de-DE"/>
        </w:rPr>
      </w:pPr>
      <w:bookmarkStart w:id="5" w:name="_Toc79686299"/>
      <w:r w:rsidRPr="00806ACB">
        <w:rPr>
          <w:lang w:val="de-DE"/>
        </w:rPr>
        <w:t>Zielsetzung</w:t>
      </w:r>
      <w:bookmarkEnd w:id="5"/>
    </w:p>
    <w:p w14:paraId="3AAFB812" w14:textId="77777777" w:rsidR="00F172FA" w:rsidRPr="00806ACB" w:rsidRDefault="00F172FA" w:rsidP="009760E5"/>
    <w:p w14:paraId="023563DC" w14:textId="7526D489" w:rsidR="00F172FA" w:rsidRPr="00806ACB" w:rsidRDefault="00F172FA" w:rsidP="00F172FA">
      <w:r w:rsidRPr="00806ACB">
        <w:t xml:space="preserve">Man könnte aus </w:t>
      </w:r>
      <w:r w:rsidR="000E5FCF" w:rsidRPr="00806ACB">
        <w:t>den oberen</w:t>
      </w:r>
      <w:r w:rsidRPr="00806ACB">
        <w:t xml:space="preserve"> Beispielen </w:t>
      </w:r>
      <w:r w:rsidR="000E5FCF" w:rsidRPr="00806ACB">
        <w:t>entnehmen</w:t>
      </w:r>
      <w:r w:rsidRPr="00806ACB">
        <w:t xml:space="preserve">, dass die </w:t>
      </w:r>
      <w:r w:rsidR="000E5FCF" w:rsidRPr="00806ACB">
        <w:t>Suche</w:t>
      </w:r>
      <w:r w:rsidRPr="00806ACB">
        <w:t xml:space="preserve"> am besten alle Finger in alle hoch</w:t>
      </w:r>
      <w:r w:rsidR="0004682D">
        <w:t xml:space="preserve"> </w:t>
      </w:r>
      <w:r w:rsidR="0004682D" w:rsidRPr="00806ACB">
        <w:t>frequentierten</w:t>
      </w:r>
      <w:r w:rsidRPr="00806ACB">
        <w:t xml:space="preserve"> Bereiche der </w:t>
      </w:r>
      <w:r w:rsidR="0004682D" w:rsidRPr="00301E69">
        <w:t xml:space="preserve">Datenstruktur </w:t>
      </w:r>
      <w:r w:rsidRPr="00806ACB">
        <w:t xml:space="preserve">stellen sollte. </w:t>
      </w:r>
      <w:r w:rsidR="0004682D" w:rsidRPr="00806ACB">
        <w:t>Am sinnvollsten</w:t>
      </w:r>
      <w:r w:rsidRPr="00806ACB">
        <w:t xml:space="preserve"> wären das Bereiche, von den</w:t>
      </w:r>
      <w:r w:rsidR="000E5FCF" w:rsidRPr="00806ACB">
        <w:t>en</w:t>
      </w:r>
      <w:r w:rsidRPr="00806ACB">
        <w:t xml:space="preserve"> man aus der Vergangenheit weiß, dass in diesen Bereichen besonders oft gesucht wird. </w:t>
      </w:r>
    </w:p>
    <w:p w14:paraId="55448FD0" w14:textId="48B2F548" w:rsidR="00F172FA" w:rsidRPr="00806ACB" w:rsidRDefault="0060766F" w:rsidP="00F172FA">
      <w:r>
        <w:t xml:space="preserve">Somit </w:t>
      </w:r>
      <w:r w:rsidR="00F172FA" w:rsidRPr="00806ACB">
        <w:t xml:space="preserve">wäre somit die Aufgabe der Fingersuche eine </w:t>
      </w:r>
      <w:r>
        <w:t>neue weitere</w:t>
      </w:r>
      <w:r w:rsidR="000E5FCF" w:rsidRPr="00806ACB">
        <w:t xml:space="preserve"> </w:t>
      </w:r>
      <w:r w:rsidR="00F172FA" w:rsidRPr="00806ACB">
        <w:t xml:space="preserve">Datenstruktur </w:t>
      </w:r>
      <w:r w:rsidR="0004682D" w:rsidRPr="00806ACB">
        <w:t>zu sein</w:t>
      </w:r>
      <w:r w:rsidR="00F172FA" w:rsidRPr="00806ACB">
        <w:t xml:space="preserve">, welche das Wissen über die besonders oft nachgefragten Startpositionen der Distanzsuche in sich </w:t>
      </w:r>
      <w:r>
        <w:t>enthält</w:t>
      </w:r>
      <w:r w:rsidR="00F172FA" w:rsidRPr="00806ACB">
        <w:t xml:space="preserve">. </w:t>
      </w:r>
    </w:p>
    <w:p w14:paraId="49B09301" w14:textId="77777777" w:rsidR="00833B7E" w:rsidRDefault="009760E5" w:rsidP="006A5B16">
      <w:r w:rsidRPr="00806ACB">
        <w:t xml:space="preserve">Ich möchte gerne </w:t>
      </w:r>
      <w:r w:rsidR="0060766F">
        <w:t>untersuchen</w:t>
      </w:r>
      <w:r w:rsidRPr="00806ACB">
        <w:t xml:space="preserve">, ob </w:t>
      </w:r>
      <w:r w:rsidR="00805F13" w:rsidRPr="00806ACB">
        <w:t>versch</w:t>
      </w:r>
      <w:r w:rsidR="00E919CF" w:rsidRPr="00806ACB">
        <w:t>ie</w:t>
      </w:r>
      <w:r w:rsidR="00805F13" w:rsidRPr="00806ACB">
        <w:t xml:space="preserve">denen </w:t>
      </w:r>
      <w:r w:rsidRPr="00806ACB">
        <w:t xml:space="preserve">Fingersuchen sich je nach Verteilung der Suchanfragen </w:t>
      </w:r>
      <w:r w:rsidR="00805F13" w:rsidRPr="00806ACB">
        <w:t>besonders nützlich oder träge verhalten.</w:t>
      </w:r>
      <w:r w:rsidR="00195850" w:rsidRPr="00806ACB">
        <w:t xml:space="preserve"> </w:t>
      </w:r>
      <w:r w:rsidR="00F172FA" w:rsidRPr="00806ACB">
        <w:t xml:space="preserve"> </w:t>
      </w:r>
    </w:p>
    <w:p w14:paraId="4E91A82F" w14:textId="0BD91110" w:rsidR="00C10819" w:rsidRPr="00806ACB" w:rsidRDefault="00557885" w:rsidP="006A5B16">
      <w:pPr>
        <w:sectPr w:rsidR="00C10819" w:rsidRPr="00806ACB" w:rsidSect="00DA6CC4">
          <w:type w:val="oddPage"/>
          <w:pgSz w:w="11906" w:h="16838" w:code="9"/>
          <w:pgMar w:top="1418" w:right="1418" w:bottom="2835" w:left="709" w:header="709" w:footer="709" w:gutter="567"/>
          <w:pgNumType w:start="1"/>
          <w:cols w:space="708"/>
          <w:docGrid w:linePitch="360"/>
        </w:sectPr>
      </w:pPr>
      <w:r w:rsidRPr="00806ACB">
        <w:t>Zunächst</w:t>
      </w:r>
      <w:r w:rsidR="00833B7E">
        <w:t xml:space="preserve"> werde ich für die Fragestellung </w:t>
      </w:r>
      <w:r w:rsidR="00F172FA" w:rsidRPr="00806ACB">
        <w:t xml:space="preserve">eine theoretische </w:t>
      </w:r>
      <w:r w:rsidR="00833B7E">
        <w:t>Überlegung diskutieren und anschließend mit der Simulation vergleichen</w:t>
      </w:r>
      <w:r w:rsidR="00F172FA" w:rsidRPr="00806ACB">
        <w:t>.</w:t>
      </w:r>
    </w:p>
    <w:p w14:paraId="5A8799F8" w14:textId="4621E2B9" w:rsidR="003577AD" w:rsidRPr="00806ACB" w:rsidRDefault="003577AD" w:rsidP="00442D02">
      <w:pPr>
        <w:pStyle w:val="berschrift1"/>
      </w:pPr>
      <w:bookmarkStart w:id="6" w:name="_Ref78805933"/>
      <w:bookmarkStart w:id="7" w:name="_Ref78805942"/>
      <w:bookmarkStart w:id="8" w:name="_Toc79686300"/>
      <w:r w:rsidRPr="00806ACB">
        <w:lastRenderedPageBreak/>
        <w:t>Aktueller Forschungsstand: Übersicht über Finger</w:t>
      </w:r>
      <w:bookmarkEnd w:id="6"/>
      <w:bookmarkEnd w:id="7"/>
      <w:bookmarkEnd w:id="8"/>
      <w:r w:rsidRPr="00806ACB">
        <w:t xml:space="preserve"> </w:t>
      </w:r>
    </w:p>
    <w:p w14:paraId="6B6CFEDD" w14:textId="6F5ED832" w:rsidR="00953C44" w:rsidRPr="00806ACB" w:rsidRDefault="00953C44" w:rsidP="00953C44">
      <w:r w:rsidRPr="00806ACB">
        <w:t xml:space="preserve">Dieses Kapitel </w:t>
      </w:r>
      <w:r w:rsidR="00B42E72">
        <w:t>ist</w:t>
      </w:r>
      <w:r w:rsidRPr="00806ACB">
        <w:t xml:space="preserve"> ein Überblick </w:t>
      </w:r>
      <w:r w:rsidR="00C67A82" w:rsidRPr="00806ACB">
        <w:t>über</w:t>
      </w:r>
      <w:r w:rsidR="00E25107">
        <w:t xml:space="preserve"> Varianten von</w:t>
      </w:r>
      <w:r w:rsidRPr="00806ACB">
        <w:t xml:space="preserve"> Finger</w:t>
      </w:r>
      <w:r w:rsidR="00E25107">
        <w:t>n</w:t>
      </w:r>
      <w:r w:rsidRPr="00806ACB">
        <w:t>, Fingersuchen und Datenstrukturen.</w:t>
      </w:r>
      <w:r w:rsidR="00C67A82" w:rsidRPr="00806ACB">
        <w:t xml:space="preserve"> </w:t>
      </w:r>
      <w:r w:rsidRPr="00806ACB">
        <w:t xml:space="preserve">In dieser Arbeit </w:t>
      </w:r>
      <w:r w:rsidR="00923C82">
        <w:t xml:space="preserve">wird </w:t>
      </w:r>
      <w:r w:rsidRPr="00806ACB">
        <w:t xml:space="preserve">übersichtshalber davon </w:t>
      </w:r>
      <w:r w:rsidR="00923C82">
        <w:t>ausgegangen</w:t>
      </w:r>
      <w:r w:rsidRPr="00806ACB">
        <w:t xml:space="preserve">, dass </w:t>
      </w:r>
      <w:r w:rsidR="007E01D6">
        <w:t>die Elemente einer gegeben Datenstruktur die o</w:t>
      </w:r>
      <w:r w:rsidR="007E01D6" w:rsidRPr="00806ACB">
        <w:t>rdinale Eigenschaft</w:t>
      </w:r>
      <w:r w:rsidR="007E01D6">
        <w:t xml:space="preserve"> besitzen.</w:t>
      </w:r>
    </w:p>
    <w:p w14:paraId="3B901F94" w14:textId="485FB4BD" w:rsidR="00F3303C" w:rsidRPr="00A86031" w:rsidRDefault="00DB0E66" w:rsidP="00F3303C">
      <w:pPr>
        <w:pStyle w:val="berschrift2"/>
        <w:rPr>
          <w:lang w:val="de-DE"/>
        </w:rPr>
      </w:pPr>
      <w:bookmarkStart w:id="9" w:name="_Toc79686301"/>
      <w:r w:rsidRPr="00806ACB">
        <w:rPr>
          <w:lang w:val="de-DE"/>
        </w:rPr>
        <w:t>Ein Finger</w:t>
      </w:r>
      <w:bookmarkEnd w:id="9"/>
    </w:p>
    <w:p w14:paraId="06300EFB" w14:textId="3CE10725" w:rsidR="00340849" w:rsidRDefault="00A86031" w:rsidP="00A86031">
      <w:pPr>
        <w:ind w:left="2124"/>
      </w:pPr>
      <w:r w:rsidRPr="00806ACB">
        <w:rPr>
          <w:noProof/>
        </w:rPr>
        <w:drawing>
          <wp:anchor distT="0" distB="0" distL="114300" distR="114300" simplePos="0" relativeHeight="251650560" behindDoc="0" locked="0" layoutInCell="1" allowOverlap="1" wp14:anchorId="0E442E2E" wp14:editId="57113847">
            <wp:simplePos x="0" y="0"/>
            <wp:positionH relativeFrom="margin">
              <wp:posOffset>-635</wp:posOffset>
            </wp:positionH>
            <wp:positionV relativeFrom="paragraph">
              <wp:posOffset>29210</wp:posOffset>
            </wp:positionV>
            <wp:extent cx="2705100" cy="15474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510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086">
        <w:t>Eine</w:t>
      </w:r>
      <w:r w:rsidR="00E415CA" w:rsidRPr="00806ACB">
        <w:t xml:space="preserve"> Fingersuche </w:t>
      </w:r>
      <w:r w:rsidR="00793086">
        <w:t xml:space="preserve">mit einem Finger </w:t>
      </w:r>
      <w:r w:rsidR="00E415CA" w:rsidRPr="00806ACB">
        <w:t xml:space="preserve">ist </w:t>
      </w:r>
      <w:r w:rsidR="003E38A7" w:rsidRPr="00806ACB">
        <w:t>besonders</w:t>
      </w:r>
      <w:r w:rsidR="00E415CA" w:rsidRPr="00806ACB">
        <w:t xml:space="preserve"> anschaulich </w:t>
      </w:r>
      <w:r w:rsidR="00340849">
        <w:t>in</w:t>
      </w:r>
      <w:r>
        <w:t xml:space="preserve"> </w:t>
      </w:r>
      <w:r w:rsidR="00793086">
        <w:t xml:space="preserve">Abb. </w:t>
      </w:r>
      <w:r w:rsidR="00793086">
        <w:fldChar w:fldCharType="begin"/>
      </w:r>
      <w:r w:rsidR="00793086">
        <w:instrText xml:space="preserve"> REF _Ref79156946 \h </w:instrText>
      </w:r>
      <w:r w:rsidR="00793086">
        <w:fldChar w:fldCharType="separate"/>
      </w:r>
      <w:r w:rsidR="00793086">
        <w:rPr>
          <w:noProof/>
        </w:rPr>
        <w:t>2</w:t>
      </w:r>
      <w:r w:rsidR="00793086">
        <w:noBreakHyphen/>
      </w:r>
      <w:r w:rsidR="00793086">
        <w:rPr>
          <w:noProof/>
        </w:rPr>
        <w:t>1</w:t>
      </w:r>
      <w:r w:rsidR="00793086">
        <w:fldChar w:fldCharType="end"/>
      </w:r>
      <w:r w:rsidR="00793086">
        <w:t xml:space="preserve"> dargestellt, am Beispiel </w:t>
      </w:r>
      <w:r w:rsidR="00DE5DB8">
        <w:t>eines b</w:t>
      </w:r>
      <w:r w:rsidR="00DE5DB8" w:rsidRPr="00806ACB">
        <w:t>inären</w:t>
      </w:r>
      <w:r w:rsidR="00DE5DB8">
        <w:t xml:space="preserve"> </w:t>
      </w:r>
      <w:r w:rsidR="00DE5DB8" w:rsidRPr="00806ACB">
        <w:t>Suchbaums</w:t>
      </w:r>
      <w:r w:rsidR="00793086">
        <w:t>.</w:t>
      </w:r>
    </w:p>
    <w:p w14:paraId="4D2C15BB" w14:textId="70D40E99" w:rsidR="00953C44" w:rsidRPr="00806ACB" w:rsidRDefault="00524661" w:rsidP="00340849">
      <w:pPr>
        <w:ind w:left="3540"/>
      </w:pPr>
      <w:r>
        <w:rPr>
          <w:noProof/>
        </w:rPr>
        <w:pict w14:anchorId="26494A3E">
          <v:shapetype id="_x0000_t202" coordsize="21600,21600" o:spt="202" path="m,l,21600r21600,l21600,xe">
            <v:stroke joinstyle="miter"/>
            <v:path gradientshapeok="t" o:connecttype="rect"/>
          </v:shapetype>
          <v:shape id="Textfeld 39" o:spid="_x0000_s1036" type="#_x0000_t202" style="position:absolute;left:0;text-align:left;margin-left:-.05pt;margin-top:54.7pt;width:213pt;height:20.3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wrapcoords="-76 0 -76 21073 21600 21073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" stroked="f">
            <v:textbox style="mso-fit-shape-to-text:t" inset="0,0,0,0">
              <w:txbxContent>
                <w:bookmarkStart w:id="10" w:name="_Ref79156946"/>
                <w:bookmarkStart w:id="11" w:name="_Ref79156778"/>
                <w:p w14:paraId="68661A3E" w14:textId="7DB84611" w:rsidR="0022541D" w:rsidRPr="00D7548F" w:rsidRDefault="00255458" w:rsidP="0022541D">
                  <w:pPr>
                    <w:pStyle w:val="Beschriftung"/>
                    <w:rPr>
                      <w:sz w:val="24"/>
                    </w:rPr>
                  </w:pPr>
                  <w:r>
                    <w:fldChar w:fldCharType="begin"/>
                  </w:r>
                  <w:r>
                    <w:instrText xml:space="preserve"> SEQ Abbildung \* ARABIC </w:instrText>
                  </w:r>
                  <w:r>
                    <w:fldChar w:fldCharType="separate"/>
                  </w:r>
                  <w:bookmarkStart w:id="12" w:name="_Toc80015053"/>
                  <w:r w:rsidR="00550B8F">
                    <w:rPr>
                      <w:noProof/>
                    </w:rPr>
                    <w:t>1</w:t>
                  </w:r>
                  <w:r>
                    <w:fldChar w:fldCharType="end"/>
                  </w:r>
                  <w:bookmarkEnd w:id="10"/>
                  <w:r w:rsidR="0022541D">
                    <w:t xml:space="preserve"> Abb</w:t>
                  </w:r>
                  <w:r w:rsidR="00A86031">
                    <w:t>.</w:t>
                  </w:r>
                  <w:r w:rsidR="0022541D">
                    <w:t xml:space="preserve">: </w:t>
                  </w:r>
                  <w:r w:rsidR="00274F5B">
                    <w:t>Schematische Darstellung von einem</w:t>
                  </w:r>
                  <w:r w:rsidR="0022541D">
                    <w:t xml:space="preserve"> Finger</w:t>
                  </w:r>
                  <w:r w:rsidR="00A86031">
                    <w:t xml:space="preserve"> in einem Baum</w:t>
                  </w:r>
                  <w:bookmarkEnd w:id="11"/>
                  <w:bookmarkEnd w:id="12"/>
                </w:p>
              </w:txbxContent>
            </v:textbox>
            <w10:wrap type="tight" anchorx="margin"/>
          </v:shape>
        </w:pict>
      </w:r>
      <w:r w:rsidR="00257781" w:rsidRPr="00806ACB">
        <w:t>Finger</w:t>
      </w:r>
      <w:r w:rsidR="00340849">
        <w:t xml:space="preserve"> sind </w:t>
      </w:r>
      <w:r w:rsidR="00257781" w:rsidRPr="00806ACB">
        <w:t xml:space="preserve">externe Pointer, welche genutzt werden, um von </w:t>
      </w:r>
      <w:r w:rsidR="001C14EE">
        <w:t>ihrer jeweiligen</w:t>
      </w:r>
      <w:r w:rsidR="00A86031">
        <w:t xml:space="preserve"> </w:t>
      </w:r>
      <w:r w:rsidR="00257781" w:rsidRPr="00806ACB">
        <w:t>Startposition</w:t>
      </w:r>
      <w:r w:rsidR="001C14EE">
        <w:t xml:space="preserve"> -</w:t>
      </w:r>
      <w:r w:rsidR="00257781" w:rsidRPr="00806ACB">
        <w:t xml:space="preserve"> statt von der</w:t>
      </w:r>
      <w:r w:rsidR="00340849">
        <w:t xml:space="preserve"> </w:t>
      </w:r>
      <w:r w:rsidR="00257781" w:rsidRPr="00806ACB">
        <w:t>Wurzel aus</w:t>
      </w:r>
      <w:r w:rsidR="00DB0E66" w:rsidRPr="00806ACB">
        <w:t xml:space="preserve"> </w:t>
      </w:r>
      <w:r w:rsidR="00257781" w:rsidRPr="00806ACB">
        <w:t>zu</w:t>
      </w:r>
      <w:r w:rsidR="001C53BF" w:rsidRPr="00806ACB">
        <w:t xml:space="preserve"> </w:t>
      </w:r>
      <w:r w:rsidR="00257781" w:rsidRPr="00806ACB">
        <w:t>suchen</w:t>
      </w:r>
      <w:r w:rsidR="00340849">
        <w:t xml:space="preserve"> </w:t>
      </w:r>
      <w:sdt>
        <w:sdtPr>
          <w:id w:val="-1821579365"/>
          <w:citation/>
        </w:sdtPr>
        <w:sdtEndPr/>
        <w:sdtContent>
          <w:r w:rsidR="00340849" w:rsidRPr="00806ACB">
            <w:fldChar w:fldCharType="begin"/>
          </w:r>
          <w:r w:rsidR="00092CAF">
            <w:instrText xml:space="preserve">CITATION Ger20 \l 1033 </w:instrText>
          </w:r>
          <w:r w:rsidR="00340849" w:rsidRPr="00806ACB">
            <w:fldChar w:fldCharType="separate"/>
          </w:r>
          <w:r w:rsidR="00607FBD" w:rsidRPr="00607FBD">
            <w:rPr>
              <w:noProof/>
            </w:rPr>
            <w:t>[1]</w:t>
          </w:r>
          <w:r w:rsidR="00340849" w:rsidRPr="00806ACB">
            <w:fldChar w:fldCharType="end"/>
          </w:r>
        </w:sdtContent>
      </w:sdt>
      <w:r w:rsidR="00793086">
        <w:t>.</w:t>
      </w:r>
      <w:r w:rsidR="00340849">
        <w:t xml:space="preserve"> </w:t>
      </w:r>
    </w:p>
    <w:p w14:paraId="52C80B93" w14:textId="645D50E5" w:rsidR="00257781" w:rsidRPr="00806ACB" w:rsidRDefault="00793086" w:rsidP="00340849">
      <w:r w:rsidRPr="00806ACB">
        <w:rPr>
          <w:noProof/>
        </w:rPr>
        <w:drawing>
          <wp:anchor distT="0" distB="0" distL="114300" distR="114300" simplePos="0" relativeHeight="251648512" behindDoc="1" locked="0" layoutInCell="1" allowOverlap="1" wp14:anchorId="1F9CA4E7" wp14:editId="4AA8E72A">
            <wp:simplePos x="0" y="0"/>
            <wp:positionH relativeFrom="margin">
              <wp:align>right</wp:align>
            </wp:positionH>
            <wp:positionV relativeFrom="paragraph">
              <wp:posOffset>779145</wp:posOffset>
            </wp:positionV>
            <wp:extent cx="2660015" cy="1781175"/>
            <wp:effectExtent l="0" t="0" r="6985" b="9525"/>
            <wp:wrapTight wrapText="bothSides">
              <wp:wrapPolygon edited="0">
                <wp:start x="0" y="0"/>
                <wp:lineTo x="0" y="21484"/>
                <wp:lineTo x="21502" y="21484"/>
                <wp:lineTo x="2150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001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F15" w:rsidRPr="00806ACB">
        <w:t xml:space="preserve">Hier wird </w:t>
      </w:r>
      <w:r w:rsidR="003E38A7" w:rsidRPr="00806ACB">
        <w:t>vorausgesetzt</w:t>
      </w:r>
      <w:r w:rsidR="00332F15" w:rsidRPr="00806ACB">
        <w:t xml:space="preserve">, dass </w:t>
      </w:r>
      <w:r w:rsidR="001C53BF" w:rsidRPr="00806ACB">
        <w:t>der</w:t>
      </w:r>
      <w:r w:rsidR="00332F15" w:rsidRPr="00806ACB">
        <w:t xml:space="preserve"> </w:t>
      </w:r>
      <w:r w:rsidR="00257781" w:rsidRPr="00806ACB">
        <w:t>Finger schon so</w:t>
      </w:r>
      <w:r w:rsidR="00A86031">
        <w:t xml:space="preserve"> </w:t>
      </w:r>
      <w:r w:rsidR="00257781" w:rsidRPr="00806ACB">
        <w:t xml:space="preserve">positioniert ist, dass die </w:t>
      </w:r>
      <w:r w:rsidR="00DB0E66" w:rsidRPr="00806ACB">
        <w:t>Finger</w:t>
      </w:r>
      <w:r w:rsidR="00257781" w:rsidRPr="00806ACB">
        <w:t>-Position</w:t>
      </w:r>
      <w:r w:rsidR="001C53BF" w:rsidRPr="00806ACB">
        <w:t xml:space="preserve"> </w:t>
      </w:r>
      <w:r w:rsidR="003E38A7" w:rsidRPr="00806ACB">
        <w:t>näher</w:t>
      </w:r>
      <w:r w:rsidR="00257781" w:rsidRPr="00806ACB">
        <w:t xml:space="preserve"> zum </w:t>
      </w:r>
      <w:r w:rsidR="003E38A7" w:rsidRPr="00806ACB">
        <w:t>Ergebnis</w:t>
      </w:r>
      <w:r w:rsidR="00D96321" w:rsidRPr="00806ACB">
        <w:t xml:space="preserve"> </w:t>
      </w:r>
      <w:r w:rsidR="00953C44" w:rsidRPr="00806ACB">
        <w:t>liegt</w:t>
      </w:r>
      <w:r w:rsidR="00D96321" w:rsidRPr="00806ACB">
        <w:t>, als die Wurzelsuche</w:t>
      </w:r>
      <w:r w:rsidR="00332F15" w:rsidRPr="00806ACB">
        <w:t xml:space="preserve"> und</w:t>
      </w:r>
      <w:r w:rsidR="00D96321" w:rsidRPr="00806ACB">
        <w:t xml:space="preserve"> </w:t>
      </w:r>
      <w:r w:rsidR="00B7711F" w:rsidRPr="00806ACB">
        <w:t>somit</w:t>
      </w:r>
      <w:r w:rsidR="00A86031">
        <w:t xml:space="preserve"> </w:t>
      </w:r>
      <w:r w:rsidR="00B7711F" w:rsidRPr="00806ACB">
        <w:t>das</w:t>
      </w:r>
      <w:r w:rsidR="00D96321" w:rsidRPr="00806ACB">
        <w:t xml:space="preserve"> Lokalitätsprinzip für das Such</w:t>
      </w:r>
      <w:r w:rsidR="003E38A7">
        <w:t>e</w:t>
      </w:r>
      <w:r w:rsidR="003E38A7" w:rsidRPr="00806ACB">
        <w:t>rgebnis</w:t>
      </w:r>
      <w:r w:rsidR="00D96321" w:rsidRPr="00806ACB">
        <w:t xml:space="preserve"> und den Finger gilt.</w:t>
      </w:r>
    </w:p>
    <w:p w14:paraId="48C831B8" w14:textId="5F1E6E17" w:rsidR="00F834CC" w:rsidRDefault="00524661" w:rsidP="00257781">
      <w:r>
        <w:rPr>
          <w:noProof/>
        </w:rPr>
        <w:pict w14:anchorId="62896F86">
          <v:shape id="Textfeld 66" o:spid="_x0000_s1035" type="#_x0000_t202" style="position:absolute;left:0;text-align:left;margin-left:461.25pt;margin-top:141.5pt;width:204.95pt;height:.0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" stroked="f">
            <v:textbox style="mso-fit-shape-to-text:t" inset="0,0,0,0">
              <w:txbxContent>
                <w:bookmarkStart w:id="13" w:name="_Ref79060712"/>
                <w:p w14:paraId="37200B64" w14:textId="328DE9A5" w:rsidR="00B970FF" w:rsidRPr="004611C3" w:rsidRDefault="00255458" w:rsidP="00B970FF">
                  <w:pPr>
                    <w:pStyle w:val="Beschriftung"/>
                    <w:rPr>
                      <w:noProof/>
                      <w:sz w:val="24"/>
                    </w:rPr>
                  </w:pPr>
                  <w:r>
                    <w:rPr>
                      <w:noProof/>
                    </w:rPr>
                    <w:fldChar w:fldCharType="begin"/>
                  </w:r>
                  <w:r>
                    <w:rPr>
                      <w:noProof/>
                    </w:rPr>
                    <w:instrText xml:space="preserve"> SEQ Abbildung \* ARABIC </w:instrText>
                  </w:r>
                  <w:r>
                    <w:rPr>
                      <w:noProof/>
                    </w:rPr>
                    <w:fldChar w:fldCharType="separate"/>
                  </w:r>
                  <w:bookmarkStart w:id="14" w:name="_Toc80015054"/>
                  <w:r w:rsidR="00550B8F">
                    <w:rPr>
                      <w:noProof/>
                    </w:rPr>
                    <w:t>2</w:t>
                  </w:r>
                  <w:r>
                    <w:rPr>
                      <w:noProof/>
                    </w:rPr>
                    <w:fldChar w:fldCharType="end"/>
                  </w:r>
                  <w:bookmarkEnd w:id="13"/>
                  <w:r w:rsidR="00B970FF">
                    <w:t xml:space="preserve"> Abb</w:t>
                  </w:r>
                  <w:r w:rsidR="00340849">
                    <w:t>.</w:t>
                  </w:r>
                  <w:r w:rsidR="00B970FF">
                    <w:t xml:space="preserve">: </w:t>
                  </w:r>
                  <w:r w:rsidR="007F359C">
                    <w:t xml:space="preserve">Schematische Darstellung: </w:t>
                  </w:r>
                  <w:r w:rsidR="00B970FF">
                    <w:t>Distanzsuche</w:t>
                  </w:r>
                  <w:r w:rsidR="00340849">
                    <w:t xml:space="preserve"> mit Startposition</w:t>
                  </w:r>
                  <w:bookmarkEnd w:id="14"/>
                </w:p>
              </w:txbxContent>
            </v:textbox>
            <w10:wrap type="square" anchorx="margin"/>
          </v:shape>
        </w:pict>
      </w:r>
      <w:r w:rsidR="00D96321" w:rsidRPr="00806ACB">
        <w:t>Das führt zur Überlegung, dass die Wurzelsuch</w:t>
      </w:r>
      <w:r w:rsidR="00C36F06" w:rsidRPr="00806ACB">
        <w:t>e</w:t>
      </w:r>
      <w:r w:rsidR="00F834CC">
        <w:t>,</w:t>
      </w:r>
      <w:r w:rsidR="00ED793A">
        <w:t xml:space="preserve"> wie </w:t>
      </w:r>
      <w:r w:rsidR="00F834CC">
        <w:t>zu sehen in</w:t>
      </w:r>
      <w:r w:rsidR="00A265DA" w:rsidRPr="00806ACB">
        <w:t xml:space="preserve"> </w:t>
      </w:r>
      <w:r w:rsidR="008B1D64" w:rsidRPr="00806ACB">
        <w:t>Abb</w:t>
      </w:r>
      <w:r w:rsidR="003E0E91">
        <w:t>.</w:t>
      </w:r>
      <w:r w:rsidR="00B970FF" w:rsidRPr="00806ACB">
        <w:t xml:space="preserve"> </w:t>
      </w:r>
      <w:r w:rsidR="00B970FF" w:rsidRPr="00806ACB">
        <w:fldChar w:fldCharType="begin"/>
      </w:r>
      <w:r w:rsidR="00B970FF" w:rsidRPr="00806ACB">
        <w:instrText xml:space="preserve"> REF _Ref79060712 \h </w:instrText>
      </w:r>
      <w:r w:rsidR="00B970FF" w:rsidRPr="00806ACB">
        <w:fldChar w:fldCharType="separate"/>
      </w:r>
      <w:r w:rsidR="00B970FF" w:rsidRPr="00806ACB">
        <w:t>2</w:t>
      </w:r>
      <w:r w:rsidR="00B970FF" w:rsidRPr="00806ACB">
        <w:noBreakHyphen/>
        <w:t>2</w:t>
      </w:r>
      <w:r w:rsidR="00B970FF" w:rsidRPr="00806ACB">
        <w:fldChar w:fldCharType="end"/>
      </w:r>
      <w:r w:rsidR="00ED793A">
        <w:t xml:space="preserve"> mit</w:t>
      </w:r>
      <w:r w:rsidR="00B970FF" w:rsidRPr="00806ACB">
        <w:t xml:space="preserve"> rot </w:t>
      </w:r>
      <w:r w:rsidR="00ED793A">
        <w:t>markierte</w:t>
      </w:r>
      <w:r w:rsidR="00F834CC">
        <w:t>m</w:t>
      </w:r>
      <w:r w:rsidR="00ED793A">
        <w:t xml:space="preserve"> Startpunk</w:t>
      </w:r>
      <w:r w:rsidR="00F834CC">
        <w:t>t</w:t>
      </w:r>
      <w:r w:rsidR="00ED793A">
        <w:t xml:space="preserve"> (</w:t>
      </w:r>
      <w:r w:rsidR="00A265DA" w:rsidRPr="00806ACB">
        <w:t>genannt Root-Finger</w:t>
      </w:r>
      <w:r w:rsidR="00ED793A">
        <w:t>)</w:t>
      </w:r>
      <w:r w:rsidR="00F834CC">
        <w:t>,</w:t>
      </w:r>
      <w:hyperlink r:id="rId25" w:history="1"/>
      <w:r w:rsidR="006664DD" w:rsidRPr="00806ACB">
        <w:t xml:space="preserve"> </w:t>
      </w:r>
      <w:r w:rsidR="00D96321" w:rsidRPr="00806ACB">
        <w:t xml:space="preserve">in einem Binärbaum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00D96321" w:rsidRPr="00806ACB">
        <w:t xml:space="preserve"> Elemente </w:t>
      </w:r>
      <w:r w:rsidR="00B7711F" w:rsidRPr="00806ACB">
        <w:t>durchsuchen kann</w:t>
      </w:r>
      <w:r w:rsidR="00F834CC">
        <w:t>,</w:t>
      </w:r>
      <w:r w:rsidR="00D96321" w:rsidRPr="00806ACB">
        <w:t xml:space="preserve"> </w:t>
      </w:r>
      <w:r w:rsidR="001C53BF" w:rsidRPr="00806ACB">
        <w:t xml:space="preserve">um das </w:t>
      </w:r>
      <w:r w:rsidR="008B1D64" w:rsidRPr="00806ACB">
        <w:t>Ergebnis</w:t>
      </w:r>
      <w:r w:rsidR="001C53BF" w:rsidRPr="00806ACB">
        <w:t xml:space="preserve"> zu</w:t>
      </w:r>
      <w:r w:rsidR="00F834CC">
        <w:t xml:space="preserve"> </w:t>
      </w:r>
      <w:r w:rsidR="001C53BF" w:rsidRPr="00806ACB">
        <w:t>liefern</w:t>
      </w:r>
      <w:sdt>
        <w:sdtPr>
          <w:id w:val="951060160"/>
          <w:citation/>
        </w:sdtPr>
        <w:sdtEndPr/>
        <w:sdtContent>
          <w:r w:rsidR="00ED793A">
            <w:fldChar w:fldCharType="begin"/>
          </w:r>
          <w:r w:rsidR="008E5D07">
            <w:instrText xml:space="preserve">CITATION Hee20 \l 1033 </w:instrText>
          </w:r>
          <w:r w:rsidR="00ED793A">
            <w:fldChar w:fldCharType="separate"/>
          </w:r>
          <w:r w:rsidR="00607FBD">
            <w:rPr>
              <w:noProof/>
            </w:rPr>
            <w:t xml:space="preserve"> </w:t>
          </w:r>
          <w:r w:rsidR="00607FBD" w:rsidRPr="00607FBD">
            <w:rPr>
              <w:noProof/>
            </w:rPr>
            <w:t>[3]</w:t>
          </w:r>
          <w:r w:rsidR="00ED793A">
            <w:fldChar w:fldCharType="end"/>
          </w:r>
        </w:sdtContent>
      </w:sdt>
      <w:r w:rsidR="00ED793A">
        <w:t xml:space="preserve">. </w:t>
      </w:r>
    </w:p>
    <w:p w14:paraId="4D9D4AA0" w14:textId="632E1EC7" w:rsidR="00ED793A" w:rsidRDefault="00F834CC" w:rsidP="00257781">
      <w:r>
        <w:t>Innerhalb des gelben</w:t>
      </w:r>
      <w:r w:rsidR="00D96321" w:rsidRPr="00806ACB">
        <w:t xml:space="preserve"> Ausschnitt</w:t>
      </w:r>
      <w:r>
        <w:t>es</w:t>
      </w:r>
      <w:r w:rsidR="000D6026" w:rsidRPr="00806ACB">
        <w:t>,</w:t>
      </w:r>
      <w:r w:rsidR="001C53BF" w:rsidRPr="00806ACB">
        <w:t xml:space="preserve"> welcher </w:t>
      </w:r>
      <w:r w:rsidR="00D96321" w:rsidRPr="00806ACB">
        <w:t xml:space="preserve">durch </w:t>
      </w:r>
      <w:r>
        <w:t>die</w:t>
      </w:r>
      <w:r w:rsidR="00D96321" w:rsidRPr="00806ACB">
        <w:t xml:space="preserve"> Finger</w:t>
      </w:r>
      <w:r w:rsidR="000D6026" w:rsidRPr="00806ACB">
        <w:t>-Startposition</w:t>
      </w:r>
      <w:r w:rsidR="00D96321" w:rsidRPr="00806ACB">
        <w:t xml:space="preserve"> </w:t>
      </w:r>
      <w:r w:rsidR="005D0F55" w:rsidRPr="00806ACB">
        <w:t xml:space="preserve">d </w:t>
      </w:r>
      <w:r w:rsidR="001C53BF" w:rsidRPr="00806ACB">
        <w:t>begrenzt wird</w:t>
      </w:r>
      <w:r>
        <w:t>,</w:t>
      </w:r>
      <w:r w:rsidR="000D6026" w:rsidRPr="00806ACB">
        <w:t xml:space="preserve"> </w:t>
      </w:r>
      <w:r>
        <w:t xml:space="preserve">kann das zu suchende </w:t>
      </w:r>
      <w:proofErr w:type="spellStart"/>
      <w:r>
        <w:t>Node</w:t>
      </w:r>
      <w:proofErr w:type="spellEnd"/>
      <w:r>
        <w:t xml:space="preserve"> </w:t>
      </w:r>
      <w:r w:rsidR="000D6026" w:rsidRPr="00806ACB">
        <w:t xml:space="preserve">nach schon </w:t>
      </w:r>
      <m:oMath>
        <m:sSup>
          <m:sSupPr>
            <m:ctrlPr>
              <w:rPr>
                <w:rFonts w:ascii="Cambria Math" w:hAnsi="Cambria Math"/>
                <w:i/>
              </w:rPr>
            </m:ctrlPr>
          </m:sSupPr>
          <m:e>
            <m:r>
              <w:rPr>
                <w:rFonts w:ascii="Cambria Math" w:hAnsi="Cambria Math"/>
              </w:rPr>
              <m:t>2</m:t>
            </m:r>
          </m:e>
          <m:sup>
            <m:r>
              <w:rPr>
                <w:rFonts w:ascii="Cambria Math" w:hAnsi="Cambria Math"/>
              </w:rPr>
              <m:t>ⅈ-1</m:t>
            </m:r>
          </m:sup>
        </m:sSup>
      </m:oMath>
      <w:r w:rsidR="006664DD" w:rsidRPr="00806ACB">
        <w:rPr>
          <w:rFonts w:eastAsiaTheme="minorEastAsia"/>
        </w:rPr>
        <w:t xml:space="preserve"> </w:t>
      </w:r>
      <w:r>
        <w:t>Vergleichen</w:t>
      </w:r>
      <w:r w:rsidR="00D96321" w:rsidRPr="00806ACB">
        <w:t xml:space="preserve"> </w:t>
      </w:r>
      <w:r>
        <w:t>gefunden werden.</w:t>
      </w:r>
      <w:r w:rsidR="001C53BF" w:rsidRPr="00806ACB">
        <w:t xml:space="preserve"> </w:t>
      </w:r>
    </w:p>
    <w:p w14:paraId="0008248A" w14:textId="536E681F" w:rsidR="00ED793A" w:rsidRDefault="00DB0E66" w:rsidP="00257781">
      <w:r w:rsidRPr="00806ACB">
        <w:t xml:space="preserve">Da i kleiner ist als n, kann man von einem Vorteil sprechen. </w:t>
      </w:r>
    </w:p>
    <w:p w14:paraId="25E87782" w14:textId="2FCA5413" w:rsidR="00D96321" w:rsidRPr="00806ACB" w:rsidRDefault="00DB0E66" w:rsidP="00257781">
      <w:r w:rsidRPr="00806ACB">
        <w:lastRenderedPageBreak/>
        <w:t>Man könnte sogar sagen</w:t>
      </w:r>
      <w:r w:rsidR="000D6026" w:rsidRPr="00806ACB">
        <w:t>,</w:t>
      </w:r>
      <w:r w:rsidRPr="00806ACB">
        <w:t xml:space="preserve"> je näher der Finger am Such</w:t>
      </w:r>
      <w:r w:rsidR="006F6A1B" w:rsidRPr="00806ACB">
        <w:t>e</w:t>
      </w:r>
      <w:r w:rsidRPr="00806ACB">
        <w:t xml:space="preserve">rgebnis ist, desto </w:t>
      </w:r>
      <w:r w:rsidR="00CB4EBA" w:rsidRPr="00806ACB">
        <w:t>exponentiell</w:t>
      </w:r>
      <w:r w:rsidRPr="00806ACB">
        <w:t xml:space="preserve"> stärker ist dieser Effekt</w:t>
      </w:r>
      <w:r w:rsidR="000D6026" w:rsidRPr="00806ACB">
        <w:t xml:space="preserve"> - veranschaulicht bedeutet das, dass die Fläche von dem gelben Bereich kleiner werden würde.</w:t>
      </w:r>
    </w:p>
    <w:p w14:paraId="5C7D67ED" w14:textId="5D8D4EB3" w:rsidR="00BB2CEC" w:rsidRPr="00806ACB" w:rsidRDefault="00BB2CEC" w:rsidP="00332F15">
      <w:r w:rsidRPr="00806ACB">
        <w:t>Formal</w:t>
      </w:r>
      <w:r w:rsidR="00DB0E66" w:rsidRPr="00806ACB">
        <w:t xml:space="preserve"> </w:t>
      </w:r>
      <w:r w:rsidR="005640C7">
        <w:t>ausgedrückt</w:t>
      </w:r>
      <w:r w:rsidR="00DB0E66" w:rsidRPr="00806ACB">
        <w:t xml:space="preserve"> </w:t>
      </w:r>
      <w:r w:rsidR="005640C7">
        <w:t>arbeitet die</w:t>
      </w:r>
      <w:r w:rsidR="00DB0E66" w:rsidRPr="00806ACB">
        <w:t xml:space="preserve"> Wurzelsuche in der Laufzeitklasse </w:t>
      </w:r>
      <w:proofErr w:type="gramStart"/>
      <w:r w:rsidRPr="00806ACB">
        <w:t>O(</w:t>
      </w:r>
      <w:proofErr w:type="gramEnd"/>
      <w:r w:rsidRPr="00806ACB">
        <w:t>log n), während die Distanz</w:t>
      </w:r>
      <w:r w:rsidR="005D0F55" w:rsidRPr="00806ACB">
        <w:t>s</w:t>
      </w:r>
      <w:r w:rsidRPr="00806ACB">
        <w:t>uche auf i-Elementen arbeitet</w:t>
      </w:r>
      <w:r w:rsidR="00F834CC">
        <w:t>, d.h. bei Verwendung eines Fingers</w:t>
      </w:r>
      <w:r w:rsidRPr="00806ACB">
        <w:t>:</w:t>
      </w:r>
    </w:p>
    <w:p w14:paraId="7CB03865" w14:textId="1C259F05" w:rsidR="00BB2CEC" w:rsidRPr="00376C63" w:rsidRDefault="00BB2CEC" w:rsidP="00BB2CEC">
      <w:pPr>
        <w:ind w:firstLine="360"/>
        <w:rPr>
          <w:lang w:val="en-US"/>
        </w:rPr>
      </w:pPr>
      <w:r w:rsidRPr="00376C63">
        <w:rPr>
          <w:lang w:val="en-US"/>
        </w:rPr>
        <w:t xml:space="preserve">n &gt; </w:t>
      </w:r>
      <w:proofErr w:type="spellStart"/>
      <w:r w:rsidRPr="00376C63">
        <w:rPr>
          <w:lang w:val="en-US"/>
        </w:rPr>
        <w:t>i</w:t>
      </w:r>
      <w:proofErr w:type="spellEnd"/>
      <w:r w:rsidRPr="00376C63">
        <w:rPr>
          <w:lang w:val="en-US"/>
        </w:rPr>
        <w:tab/>
        <w:t xml:space="preserve"> = &gt; </w:t>
      </w:r>
      <w:r w:rsidRPr="00376C63">
        <w:rPr>
          <w:lang w:val="en-US"/>
        </w:rPr>
        <w:tab/>
      </w:r>
      <w:proofErr w:type="gramStart"/>
      <w:r w:rsidR="00DB0E66" w:rsidRPr="00376C63">
        <w:rPr>
          <w:lang w:val="en-US"/>
        </w:rPr>
        <w:t>O(</w:t>
      </w:r>
      <w:proofErr w:type="gramEnd"/>
      <w:r w:rsidR="00DB0E66" w:rsidRPr="00376C63">
        <w:rPr>
          <w:lang w:val="en-US"/>
        </w:rPr>
        <w:t>log n)</w:t>
      </w:r>
      <w:r w:rsidRPr="00376C63">
        <w:rPr>
          <w:lang w:val="en-US"/>
        </w:rPr>
        <w:t xml:space="preserve"> &gt; </w:t>
      </w:r>
      <w:r w:rsidR="00DB0E66" w:rsidRPr="00376C63">
        <w:rPr>
          <w:lang w:val="en-US"/>
        </w:rPr>
        <w:t xml:space="preserve">O(log </w:t>
      </w:r>
      <w:proofErr w:type="spellStart"/>
      <w:r w:rsidR="00953C44" w:rsidRPr="00376C63">
        <w:rPr>
          <w:lang w:val="en-US"/>
        </w:rPr>
        <w:t>i</w:t>
      </w:r>
      <w:proofErr w:type="spellEnd"/>
      <w:r w:rsidR="00DB0E66" w:rsidRPr="00376C63">
        <w:rPr>
          <w:lang w:val="en-US"/>
        </w:rPr>
        <w:t>).</w:t>
      </w:r>
    </w:p>
    <w:p w14:paraId="21DE552C" w14:textId="04DD32E0" w:rsidR="002860FC" w:rsidRDefault="00B31FA6" w:rsidP="00B31FA6">
      <w:pPr>
        <w:pStyle w:val="berschrift2"/>
      </w:pPr>
      <w:bookmarkStart w:id="15" w:name="_Toc79686302"/>
      <w:r w:rsidRPr="00B31FA6">
        <w:rPr>
          <w:lang w:val="de-DE"/>
        </w:rPr>
        <w:t>Min-Max-Fingersuche</w:t>
      </w:r>
      <w:bookmarkEnd w:id="15"/>
      <w:r w:rsidRPr="00B31FA6">
        <w:rPr>
          <w:lang w:val="de-DE"/>
        </w:rPr>
        <w:t xml:space="preserve">  </w:t>
      </w:r>
    </w:p>
    <w:p w14:paraId="5E7CB0CF" w14:textId="583A9681" w:rsidR="00A06A7F" w:rsidRPr="00806ACB" w:rsidRDefault="00B1669F" w:rsidP="00B31FA6">
      <w:r w:rsidRPr="00B31FA6">
        <w:t>Das</w:t>
      </w:r>
      <w:r w:rsidR="00BB2CEC" w:rsidRPr="00B31FA6">
        <w:t xml:space="preserve"> </w:t>
      </w:r>
      <w:r w:rsidR="001D7537" w:rsidRPr="00B31FA6">
        <w:t>Fast</w:t>
      </w:r>
      <w:r w:rsidR="006F6B2F" w:rsidRPr="00B31FA6">
        <w:t>-</w:t>
      </w:r>
      <w:r w:rsidR="001D7537" w:rsidRPr="00B31FA6">
        <w:t>Finger</w:t>
      </w:r>
      <w:r w:rsidR="006F6B2F" w:rsidRPr="00B31FA6">
        <w:t>-</w:t>
      </w:r>
      <w:r w:rsidR="001D7537" w:rsidRPr="00B31FA6">
        <w:t>Search</w:t>
      </w:r>
      <w:r w:rsidRPr="00B31FA6">
        <w:t xml:space="preserve"> </w:t>
      </w:r>
      <w:r w:rsidR="00A06A7F" w:rsidRPr="00B31FA6">
        <w:t>Konzept beinhaltet</w:t>
      </w:r>
      <w:r w:rsidR="001D7537" w:rsidRPr="00B31FA6">
        <w:t xml:space="preserve">, dass einfach von allen externen Fingern die Suche </w:t>
      </w:r>
      <w:r w:rsidR="00A06A7F" w:rsidRPr="00B31FA6">
        <w:t xml:space="preserve">gleichzeitig </w:t>
      </w:r>
      <w:r w:rsidR="001D7537" w:rsidRPr="00B31FA6">
        <w:t xml:space="preserve">gestartet werden soll. </w:t>
      </w:r>
      <w:r w:rsidR="001D7537" w:rsidRPr="00806ACB">
        <w:t xml:space="preserve">Wenn einer der Finger ein </w:t>
      </w:r>
      <w:r w:rsidR="00D7384C" w:rsidRPr="00806ACB">
        <w:t>Ergebnis</w:t>
      </w:r>
      <w:r w:rsidR="001D7537" w:rsidRPr="00806ACB">
        <w:t xml:space="preserve"> findet</w:t>
      </w:r>
      <w:r w:rsidR="00C36F06" w:rsidRPr="00806ACB">
        <w:t xml:space="preserve">, </w:t>
      </w:r>
      <w:r w:rsidR="001D7537" w:rsidRPr="00806ACB">
        <w:t xml:space="preserve">soll die Suche </w:t>
      </w:r>
      <w:r w:rsidR="006F6B2F" w:rsidRPr="00806ACB">
        <w:t>terminieren</w:t>
      </w:r>
      <w:r w:rsidR="001D7537" w:rsidRPr="00806ACB">
        <w:t xml:space="preserve">.  </w:t>
      </w:r>
      <w:sdt>
        <w:sdtPr>
          <w:id w:val="-971744529"/>
          <w:citation/>
        </w:sdtPr>
        <w:sdtEndPr/>
        <w:sdtContent>
          <w:r w:rsidRPr="00806ACB">
            <w:fldChar w:fldCharType="begin"/>
          </w:r>
          <w:r w:rsidR="008E5D07">
            <w:instrText xml:space="preserve">CITATION RSe20 \l 1033 </w:instrText>
          </w:r>
          <w:r w:rsidRPr="00806ACB">
            <w:fldChar w:fldCharType="separate"/>
          </w:r>
          <w:r w:rsidR="00607FBD" w:rsidRPr="00607FBD">
            <w:rPr>
              <w:noProof/>
            </w:rPr>
            <w:t>[4]</w:t>
          </w:r>
          <w:r w:rsidRPr="00806ACB">
            <w:fldChar w:fldCharType="end"/>
          </w:r>
        </w:sdtContent>
      </w:sdt>
    </w:p>
    <w:p w14:paraId="6FE5F68C" w14:textId="77777777" w:rsidR="0074462B" w:rsidRDefault="001D7537" w:rsidP="001D7537">
      <w:r w:rsidRPr="00806ACB">
        <w:t xml:space="preserve">Als </w:t>
      </w:r>
      <w:r w:rsidR="00C36F06" w:rsidRPr="00806ACB">
        <w:t>Spezialfall</w:t>
      </w:r>
      <w:r w:rsidRPr="00806ACB">
        <w:t xml:space="preserve"> wird der Min-Finger und der Max-Finger genannt. </w:t>
      </w:r>
      <w:r w:rsidR="00FB7C73" w:rsidRPr="00806ACB">
        <w:rPr>
          <w:noProof/>
        </w:rPr>
        <w:drawing>
          <wp:anchor distT="0" distB="0" distL="114300" distR="114300" simplePos="0" relativeHeight="251654656" behindDoc="0" locked="0" layoutInCell="1" allowOverlap="1" wp14:anchorId="450CBC76" wp14:editId="4CB91B43">
            <wp:simplePos x="0" y="0"/>
            <wp:positionH relativeFrom="column">
              <wp:posOffset>4445</wp:posOffset>
            </wp:positionH>
            <wp:positionV relativeFrom="paragraph">
              <wp:posOffset>1048385</wp:posOffset>
            </wp:positionV>
            <wp:extent cx="2423160" cy="219456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194560"/>
                    </a:xfrm>
                    <a:prstGeom prst="rect">
                      <a:avLst/>
                    </a:prstGeom>
                    <a:noFill/>
                    <a:ln>
                      <a:noFill/>
                    </a:ln>
                  </pic:spPr>
                </pic:pic>
              </a:graphicData>
            </a:graphic>
          </wp:anchor>
        </w:drawing>
      </w:r>
      <w:r w:rsidRPr="00806ACB">
        <w:t xml:space="preserve">Der Min-Finger steht </w:t>
      </w:r>
      <w:r w:rsidR="00C36F06" w:rsidRPr="00806ACB">
        <w:t xml:space="preserve">immer </w:t>
      </w:r>
      <w:r w:rsidRPr="00806ACB">
        <w:t xml:space="preserve">auf dem minimalen </w:t>
      </w:r>
      <w:proofErr w:type="spellStart"/>
      <w:r w:rsidRPr="00806ACB">
        <w:t>Node</w:t>
      </w:r>
      <w:proofErr w:type="spellEnd"/>
      <w:r w:rsidRPr="00806ACB">
        <w:t xml:space="preserve"> im Tree und der Max-Finger steht </w:t>
      </w:r>
      <w:r w:rsidR="00C36F06" w:rsidRPr="00806ACB">
        <w:t xml:space="preserve">immer </w:t>
      </w:r>
      <w:r w:rsidRPr="00806ACB">
        <w:t xml:space="preserve">auf dem größten </w:t>
      </w:r>
      <w:proofErr w:type="spellStart"/>
      <w:r w:rsidRPr="00806ACB">
        <w:t>Node</w:t>
      </w:r>
      <w:proofErr w:type="spellEnd"/>
      <w:r w:rsidRPr="00806ACB">
        <w:t xml:space="preserve"> im Tree. </w:t>
      </w:r>
      <w:r w:rsidR="0074462B" w:rsidRPr="00806ACB">
        <w:t>Die Fingersuche beginnt zeitgleich</w:t>
      </w:r>
      <w:r w:rsidR="0074462B">
        <w:t xml:space="preserve">. Eine Schematische Darstellung dieses Konzeptes ist in Abb. </w:t>
      </w:r>
      <w:r w:rsidR="0074462B">
        <w:fldChar w:fldCharType="begin"/>
      </w:r>
      <w:r w:rsidR="0074462B">
        <w:instrText xml:space="preserve"> REF _Ref79060632 \h </w:instrText>
      </w:r>
      <w:r w:rsidR="0074462B">
        <w:fldChar w:fldCharType="separate"/>
      </w:r>
      <w:r w:rsidR="0074462B">
        <w:rPr>
          <w:noProof/>
        </w:rPr>
        <w:t>2</w:t>
      </w:r>
      <w:r w:rsidR="0074462B">
        <w:noBreakHyphen/>
      </w:r>
      <w:r w:rsidR="0074462B">
        <w:rPr>
          <w:noProof/>
        </w:rPr>
        <w:t>3</w:t>
      </w:r>
      <w:r w:rsidR="0074462B">
        <w:fldChar w:fldCharType="end"/>
      </w:r>
      <w:r w:rsidR="0074462B">
        <w:t xml:space="preserve"> dargestellt</w:t>
      </w:r>
      <w:r w:rsidRPr="00806ACB">
        <w:t xml:space="preserve">. </w:t>
      </w:r>
      <w:r w:rsidR="0074462B">
        <w:tab/>
      </w:r>
    </w:p>
    <w:p w14:paraId="39945E15" w14:textId="1D8AC64B" w:rsidR="001D7537" w:rsidRPr="00806ACB" w:rsidRDefault="001D7537" w:rsidP="001D7537">
      <w:r w:rsidRPr="00806ACB">
        <w:t xml:space="preserve">Diese Laufzeit ergibt </w:t>
      </w:r>
      <w:r w:rsidR="00D7384C" w:rsidRPr="00806ACB">
        <w:t>deshalb</w:t>
      </w:r>
      <w:r w:rsidR="00A06A7F" w:rsidRPr="00806ACB">
        <w:t>:</w:t>
      </w:r>
    </w:p>
    <w:p w14:paraId="0BEA13A3" w14:textId="77777777" w:rsidR="001D7537" w:rsidRPr="00806ACB" w:rsidRDefault="001D7537" w:rsidP="001D7537">
      <w:proofErr w:type="gramStart"/>
      <w:r w:rsidRPr="00806ACB">
        <w:t>O(</w:t>
      </w:r>
      <w:proofErr w:type="gramEnd"/>
      <w:r w:rsidRPr="00806ACB">
        <w:t>log min{d, n - d})</w:t>
      </w:r>
    </w:p>
    <w:p w14:paraId="23F6B094" w14:textId="0EEDC151" w:rsidR="008F65E3" w:rsidRDefault="00524661" w:rsidP="007F359C">
      <w:pPr>
        <w:ind w:left="2832"/>
      </w:pPr>
      <w:r>
        <w:rPr>
          <w:noProof/>
        </w:rPr>
        <w:pict w14:anchorId="5B688092">
          <v:shape id="Textfeld 41" o:spid="_x0000_s1034" type="#_x0000_t202" style="position:absolute;left:0;text-align:left;margin-left:-19.8pt;margin-top:104.9pt;width:3in;height:20.35pt;z-index:-25165619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wrapcoords="-75 0 -75 20800 21600 208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EdLgIAAGYEAAAOAAAAZHJzL2Uyb0RvYy54bWysVFFv2yAQfp+0/4B4X5ykX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" stroked="f">
            <v:textbox style="mso-fit-shape-to-text:t" inset="0,0,0,0">
              <w:txbxContent>
                <w:bookmarkStart w:id="16" w:name="_Ref79060632"/>
                <w:p w14:paraId="09271167" w14:textId="7D110196" w:rsidR="0022541D" w:rsidRPr="007F359C" w:rsidRDefault="00255458" w:rsidP="007F359C">
                  <w:pPr>
                    <w:pStyle w:val="Beschriftung"/>
                  </w:pPr>
                  <w:r>
                    <w:fldChar w:fldCharType="begin"/>
                  </w:r>
                  <w:r>
                    <w:instrText xml:space="preserve"> SEQ Abbildung \* ARABIC </w:instrText>
                  </w:r>
                  <w:r>
                    <w:fldChar w:fldCharType="separate"/>
                  </w:r>
                  <w:bookmarkStart w:id="17" w:name="_Toc80015055"/>
                  <w:r w:rsidR="00550B8F">
                    <w:rPr>
                      <w:noProof/>
                    </w:rPr>
                    <w:t>3</w:t>
                  </w:r>
                  <w:r>
                    <w:fldChar w:fldCharType="end"/>
                  </w:r>
                  <w:bookmarkEnd w:id="16"/>
                  <w:r w:rsidR="0022541D">
                    <w:t xml:space="preserve"> Abb</w:t>
                  </w:r>
                  <w:r w:rsidR="00B1669F">
                    <w:t>.</w:t>
                  </w:r>
                  <w:r w:rsidR="0022541D">
                    <w:t xml:space="preserve">: </w:t>
                  </w:r>
                  <w:r w:rsidR="007F359C">
                    <w:t xml:space="preserve">Schematische Darstellung, </w:t>
                  </w:r>
                  <w:r w:rsidR="0022541D">
                    <w:t>Min-Max Finger</w:t>
                  </w:r>
                  <w:bookmarkEnd w:id="17"/>
                </w:p>
              </w:txbxContent>
            </v:textbox>
            <w10:wrap type="tight" anchorx="margin"/>
          </v:shape>
        </w:pict>
      </w:r>
      <w:r w:rsidR="0074462B">
        <w:t>In</w:t>
      </w:r>
      <w:r w:rsidR="006F73A8" w:rsidRPr="00806ACB">
        <w:t xml:space="preserve"> </w:t>
      </w:r>
      <w:sdt>
        <w:sdtPr>
          <w:id w:val="-828668744"/>
          <w:citation/>
        </w:sdtPr>
        <w:sdtEndPr/>
        <w:sdtContent>
          <w:r w:rsidR="006F73A8" w:rsidRPr="00806ACB">
            <w:fldChar w:fldCharType="begin"/>
          </w:r>
          <w:r w:rsidR="008E5D07">
            <w:instrText xml:space="preserve">CITATION Platzhalter1 \l 1033 </w:instrText>
          </w:r>
          <w:r w:rsidR="006F73A8" w:rsidRPr="00806ACB">
            <w:fldChar w:fldCharType="separate"/>
          </w:r>
          <w:r w:rsidR="00607FBD" w:rsidRPr="00607FBD">
            <w:rPr>
              <w:noProof/>
            </w:rPr>
            <w:t>[5]</w:t>
          </w:r>
          <w:r w:rsidR="006F73A8" w:rsidRPr="00806ACB">
            <w:fldChar w:fldCharType="end"/>
          </w:r>
        </w:sdtContent>
      </w:sdt>
      <w:r w:rsidR="001D7537" w:rsidRPr="00806ACB">
        <w:t xml:space="preserve"> wird </w:t>
      </w:r>
      <w:r w:rsidR="0074462B">
        <w:t>dargestellt</w:t>
      </w:r>
      <w:r w:rsidR="001D7537" w:rsidRPr="00806ACB">
        <w:t>, dass versteckte Suchen wie</w:t>
      </w:r>
      <w:r w:rsidR="0074462B">
        <w:t xml:space="preserve"> jene</w:t>
      </w:r>
      <w:r w:rsidR="001D7537" w:rsidRPr="00806ACB">
        <w:t xml:space="preserve"> in der </w:t>
      </w:r>
      <w:proofErr w:type="spellStart"/>
      <w:r w:rsidR="001D7537" w:rsidRPr="00806ACB">
        <w:t>Join</w:t>
      </w:r>
      <w:proofErr w:type="spellEnd"/>
      <w:r w:rsidR="0074462B">
        <w:t>-Operation</w:t>
      </w:r>
      <w:r w:rsidR="001D7537" w:rsidRPr="00806ACB">
        <w:t xml:space="preserve"> oder </w:t>
      </w:r>
      <w:r w:rsidR="006E0EB3" w:rsidRPr="00806ACB">
        <w:t>Teile</w:t>
      </w:r>
      <w:r w:rsidR="001D7537" w:rsidRPr="00806ACB">
        <w:t xml:space="preserve"> der Split-Operation auch von der Min-Max</w:t>
      </w:r>
      <w:r w:rsidR="00B31FA6">
        <w:t>-</w:t>
      </w:r>
      <w:r w:rsidR="001D7537" w:rsidRPr="00806ACB">
        <w:t xml:space="preserve">Fingersuche profitieren können, da sie schon auf Teilbäume zugreifen und man </w:t>
      </w:r>
      <w:r w:rsidR="00EC4463" w:rsidRPr="00806ACB">
        <w:t>deshalb</w:t>
      </w:r>
      <w:r w:rsidR="001D7537" w:rsidRPr="00806ACB">
        <w:t xml:space="preserve"> </w:t>
      </w:r>
      <w:r w:rsidR="00B4682C" w:rsidRPr="00806ACB">
        <w:t>keine temporären Wurzeln</w:t>
      </w:r>
      <w:r w:rsidR="00A06A7F" w:rsidRPr="00806ACB">
        <w:t xml:space="preserve"> von Teilbäumen </w:t>
      </w:r>
      <w:r w:rsidR="00C36F06" w:rsidRPr="00806ACB">
        <w:t>zusetzen</w:t>
      </w:r>
      <w:r w:rsidR="001D7537" w:rsidRPr="00806ACB">
        <w:t xml:space="preserve"> braucht.</w:t>
      </w:r>
      <w:r w:rsidR="006F73A8" w:rsidRPr="00806ACB">
        <w:t xml:space="preserve"> </w:t>
      </w:r>
    </w:p>
    <w:p w14:paraId="5197303D" w14:textId="432EC0F1" w:rsidR="007A0294" w:rsidRDefault="007A0294" w:rsidP="007F359C">
      <w:pPr>
        <w:ind w:left="2832"/>
      </w:pPr>
    </w:p>
    <w:p w14:paraId="73ACC2DA" w14:textId="57DDBF72" w:rsidR="007A0294" w:rsidRDefault="007A0294" w:rsidP="007F359C">
      <w:pPr>
        <w:ind w:left="2832"/>
      </w:pPr>
    </w:p>
    <w:p w14:paraId="710664AF" w14:textId="77777777" w:rsidR="007A0294" w:rsidRPr="00806ACB" w:rsidRDefault="007A0294" w:rsidP="007F359C">
      <w:pPr>
        <w:ind w:left="2832"/>
      </w:pPr>
    </w:p>
    <w:p w14:paraId="2B33E629" w14:textId="2EC68E26" w:rsidR="00F303FB" w:rsidRPr="00806ACB" w:rsidRDefault="00332F15" w:rsidP="00F303FB">
      <w:pPr>
        <w:pStyle w:val="berschrift2"/>
        <w:rPr>
          <w:lang w:val="de-DE"/>
        </w:rPr>
      </w:pPr>
      <w:bookmarkStart w:id="18" w:name="_Toc79686303"/>
      <w:r w:rsidRPr="00806ACB">
        <w:rPr>
          <w:lang w:val="de-DE"/>
        </w:rPr>
        <w:lastRenderedPageBreak/>
        <w:t>Fingersuche</w:t>
      </w:r>
      <w:r w:rsidR="00417863" w:rsidRPr="00806ACB">
        <w:rPr>
          <w:lang w:val="de-DE"/>
        </w:rPr>
        <w:t xml:space="preserve"> mit Direktion</w:t>
      </w:r>
      <w:bookmarkEnd w:id="18"/>
    </w:p>
    <w:p w14:paraId="12480792" w14:textId="77777777" w:rsidR="009C73A7" w:rsidRPr="00806ACB" w:rsidRDefault="009C73A7" w:rsidP="009C73A7"/>
    <w:p w14:paraId="430D5867" w14:textId="4C56D68A" w:rsidR="00332F15" w:rsidRPr="00806ACB" w:rsidRDefault="00524661" w:rsidP="00332F15">
      <w:r>
        <w:rPr>
          <w:noProof/>
        </w:rPr>
        <w:pict w14:anchorId="10477B09">
          <v:shape id="Textfeld 42" o:spid="_x0000_s1033" type="#_x0000_t202" style="position:absolute;left:0;text-align:left;margin-left:7.85pt;margin-top:192.25pt;width:19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zLwIAAGYEAAAOAAAAZHJzL2Uyb0RvYy54bWysVFFv2yAQfp+0/4B4X5ykXbR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" stroked="f">
            <v:textbox style="mso-fit-shape-to-text:t" inset="0,0,0,0">
              <w:txbxContent>
                <w:p w14:paraId="2B9D8E2B" w14:textId="4D043D31" w:rsidR="00917A99" w:rsidRPr="00EA157F" w:rsidRDefault="00255458" w:rsidP="00917A99">
                  <w:pPr>
                    <w:pStyle w:val="Beschriftung"/>
                    <w:jc w:val="both"/>
                    <w:rPr>
                      <w:noProof/>
                      <w:sz w:val="24"/>
                    </w:rPr>
                  </w:pPr>
                  <w:r>
                    <w:rPr>
                      <w:noProof/>
                    </w:rPr>
                    <w:fldChar w:fldCharType="begin"/>
                  </w:r>
                  <w:r>
                    <w:rPr>
                      <w:noProof/>
                    </w:rPr>
                    <w:instrText xml:space="preserve"> SEQ Abbildung \* ARABIC </w:instrText>
                  </w:r>
                  <w:r>
                    <w:rPr>
                      <w:noProof/>
                    </w:rPr>
                    <w:fldChar w:fldCharType="separate"/>
                  </w:r>
                  <w:bookmarkStart w:id="19" w:name="_Toc80015056"/>
                  <w:r w:rsidR="00550B8F">
                    <w:rPr>
                      <w:noProof/>
                    </w:rPr>
                    <w:t>4</w:t>
                  </w:r>
                  <w:r>
                    <w:rPr>
                      <w:noProof/>
                    </w:rPr>
                    <w:fldChar w:fldCharType="end"/>
                  </w:r>
                  <w:r w:rsidR="00917A99">
                    <w:t xml:space="preserve"> Abb</w:t>
                  </w:r>
                  <w:r w:rsidR="00B1669F">
                    <w:t>.</w:t>
                  </w:r>
                  <w:r w:rsidR="00917A99">
                    <w:t xml:space="preserve">: </w:t>
                  </w:r>
                  <w:r w:rsidR="00013F40">
                    <w:t xml:space="preserve">Schematische Darstellung, </w:t>
                  </w:r>
                  <w:r w:rsidR="00917A99">
                    <w:t>Finger und Beweglichkeit</w:t>
                  </w:r>
                  <w:bookmarkEnd w:id="19"/>
                </w:p>
              </w:txbxContent>
            </v:textbox>
            <w10:wrap type="square"/>
          </v:shape>
        </w:pict>
      </w:r>
      <w:r w:rsidR="00F000F4" w:rsidRPr="00806ACB">
        <w:rPr>
          <w:noProof/>
        </w:rPr>
        <w:drawing>
          <wp:anchor distT="0" distB="0" distL="114300" distR="114300" simplePos="0" relativeHeight="251652608" behindDoc="0" locked="0" layoutInCell="1" allowOverlap="1" wp14:anchorId="604B6E9B" wp14:editId="7457AD7B">
            <wp:simplePos x="0" y="0"/>
            <wp:positionH relativeFrom="column">
              <wp:posOffset>99695</wp:posOffset>
            </wp:positionH>
            <wp:positionV relativeFrom="paragraph">
              <wp:posOffset>898525</wp:posOffset>
            </wp:positionV>
            <wp:extent cx="2499571" cy="14859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9571" cy="1485900"/>
                    </a:xfrm>
                    <a:prstGeom prst="rect">
                      <a:avLst/>
                    </a:prstGeom>
                    <a:noFill/>
                    <a:ln>
                      <a:noFill/>
                    </a:ln>
                  </pic:spPr>
                </pic:pic>
              </a:graphicData>
            </a:graphic>
          </wp:anchor>
        </w:drawing>
      </w:r>
      <w:r w:rsidR="007F359C">
        <w:t>Schon</w:t>
      </w:r>
      <w:r w:rsidR="00712F69" w:rsidRPr="00806ACB">
        <w:t xml:space="preserve"> 1977 </w:t>
      </w:r>
      <w:sdt>
        <w:sdtPr>
          <w:id w:val="-1951696941"/>
          <w:citation/>
        </w:sdtPr>
        <w:sdtEndPr/>
        <w:sdtContent>
          <w:r w:rsidR="00720263" w:rsidRPr="00806ACB">
            <w:fldChar w:fldCharType="begin"/>
          </w:r>
          <w:r w:rsidR="00F479E8">
            <w:instrText xml:space="preserve">CITATION Leo77 \l 1033 </w:instrText>
          </w:r>
          <w:r w:rsidR="00720263" w:rsidRPr="00806ACB">
            <w:fldChar w:fldCharType="separate"/>
          </w:r>
          <w:r w:rsidR="00607FBD" w:rsidRPr="00607FBD">
            <w:rPr>
              <w:noProof/>
            </w:rPr>
            <w:t>[6]</w:t>
          </w:r>
          <w:r w:rsidR="00720263" w:rsidRPr="00806ACB">
            <w:fldChar w:fldCharType="end"/>
          </w:r>
        </w:sdtContent>
      </w:sdt>
      <w:r w:rsidR="00720263" w:rsidRPr="00806ACB">
        <w:t xml:space="preserve"> </w:t>
      </w:r>
      <w:r w:rsidR="00332F15" w:rsidRPr="00806ACB">
        <w:t>wird eine Fingersuche vorgestellt, welche eine Suchrichtung besitzt.</w:t>
      </w:r>
      <w:r w:rsidR="00F000F4" w:rsidRPr="00806ACB">
        <w:t xml:space="preserve"> Wenn der Finger auf einer Position steht, kann es passieren, dass seine Nachbar-Nodes </w:t>
      </w:r>
      <w:r w:rsidR="002860FC">
        <w:t>durchsucht werden müssen</w:t>
      </w:r>
      <w:r w:rsidR="00F000F4" w:rsidRPr="00806ACB">
        <w:t xml:space="preserve">, bevor eine </w:t>
      </w:r>
      <w:r w:rsidR="007F359C">
        <w:t>nach unten</w:t>
      </w:r>
      <w:r w:rsidR="007F359C" w:rsidRPr="00806ACB">
        <w:t xml:space="preserve"> gerichtete</w:t>
      </w:r>
      <w:r w:rsidR="00F000F4" w:rsidRPr="00806ACB">
        <w:t xml:space="preserve"> Such</w:t>
      </w:r>
      <w:r w:rsidR="00A11F94" w:rsidRPr="00806ACB">
        <w:t>e</w:t>
      </w:r>
      <w:r w:rsidR="00074FD5">
        <w:t xml:space="preserve"> Distanzsuche</w:t>
      </w:r>
      <w:r w:rsidR="00F000F4" w:rsidRPr="00806ACB">
        <w:t xml:space="preserve"> - wie bei der Wurzelsuche - im Baum </w:t>
      </w:r>
      <w:r w:rsidR="002860FC">
        <w:t>geschehen</w:t>
      </w:r>
      <w:r w:rsidR="007F359C">
        <w:t xml:space="preserve"> kann</w:t>
      </w:r>
      <w:r w:rsidR="00F000F4" w:rsidRPr="00806ACB">
        <w:t>.</w:t>
      </w:r>
    </w:p>
    <w:p w14:paraId="04B60952" w14:textId="52383028" w:rsidR="00553C98" w:rsidRDefault="00A11F94" w:rsidP="00332F15">
      <w:r w:rsidRPr="00806ACB">
        <w:t xml:space="preserve">Finger werden in diesem Paper </w:t>
      </w:r>
      <w:r w:rsidR="00B32A32" w:rsidRPr="00806ACB">
        <w:t>vor allem</w:t>
      </w:r>
      <w:r w:rsidRPr="00806ACB">
        <w:t xml:space="preserve"> dazu genutzt</w:t>
      </w:r>
      <w:r w:rsidR="007F359C">
        <w:t>,</w:t>
      </w:r>
      <w:r w:rsidRPr="00806ACB">
        <w:t xml:space="preserve"> um auf einzelne Nodes</w:t>
      </w:r>
      <w:r w:rsidR="00712F69" w:rsidRPr="00806ACB">
        <w:t xml:space="preserve"> in Binären</w:t>
      </w:r>
      <w:r w:rsidR="008F41DA" w:rsidRPr="00806ACB">
        <w:t>-</w:t>
      </w:r>
      <w:r w:rsidR="00712F69" w:rsidRPr="00806ACB">
        <w:t>Suchbäumen</w:t>
      </w:r>
      <w:r w:rsidRPr="00806ACB">
        <w:t>, welche Listen enthalten</w:t>
      </w:r>
      <w:r w:rsidR="00712F69" w:rsidRPr="00806ACB">
        <w:t xml:space="preserve">, </w:t>
      </w:r>
      <w:r w:rsidR="001C53BF" w:rsidRPr="00806ACB">
        <w:t>zuzugreifen</w:t>
      </w:r>
      <w:r w:rsidR="00712F69" w:rsidRPr="00806ACB">
        <w:t xml:space="preserve">. </w:t>
      </w:r>
      <w:r w:rsidR="007D0977">
        <w:t xml:space="preserve">So kann es vorkommen, dass wenn ein Finger z.B. auf dem </w:t>
      </w:r>
      <w:r w:rsidR="002D0B06">
        <w:t>kleinsten</w:t>
      </w:r>
      <w:r w:rsidR="007D0977">
        <w:t xml:space="preserve"> Element der Liste im aktuellen </w:t>
      </w:r>
      <w:proofErr w:type="spellStart"/>
      <w:r w:rsidR="007D0977">
        <w:t>Node</w:t>
      </w:r>
      <w:proofErr w:type="spellEnd"/>
      <w:r w:rsidR="007D0977">
        <w:t xml:space="preserve"> steht, dass das </w:t>
      </w:r>
      <w:proofErr w:type="gramStart"/>
      <w:r w:rsidR="007D0977">
        <w:t>nächst bekannte</w:t>
      </w:r>
      <w:proofErr w:type="gramEnd"/>
      <w:r w:rsidR="007D0977">
        <w:t xml:space="preserve"> kleinere Element das Maximum der </w:t>
      </w:r>
      <w:proofErr w:type="spellStart"/>
      <w:r w:rsidR="007D0977">
        <w:t>Nachbar</w:t>
      </w:r>
      <w:r w:rsidR="002D0B06">
        <w:t>n</w:t>
      </w:r>
      <w:r w:rsidR="007D0977">
        <w:t>ode</w:t>
      </w:r>
      <w:proofErr w:type="spellEnd"/>
      <w:r w:rsidR="007D0977">
        <w:t>-Liste ist</w:t>
      </w:r>
      <w:r w:rsidR="002D0B06">
        <w:t xml:space="preserve"> – also geht der Finger in den Nachbar-</w:t>
      </w:r>
      <w:proofErr w:type="spellStart"/>
      <w:r w:rsidR="002D0B06">
        <w:t>Node</w:t>
      </w:r>
      <w:proofErr w:type="spellEnd"/>
      <w:r w:rsidR="002D0B06">
        <w:t xml:space="preserve"> auf der gleichen Ebene. </w:t>
      </w:r>
      <w:r w:rsidR="00B7711F" w:rsidRPr="00806ACB">
        <w:t>In dieser Binärbaum</w:t>
      </w:r>
      <w:r w:rsidR="00D02345" w:rsidRPr="00806ACB">
        <w:t>-</w:t>
      </w:r>
      <w:r w:rsidR="001C53BF" w:rsidRPr="00806ACB">
        <w:t>Finger</w:t>
      </w:r>
      <w:r w:rsidR="009C73A7" w:rsidRPr="00806ACB">
        <w:t>-</w:t>
      </w:r>
      <w:r w:rsidR="00D02345" w:rsidRPr="00806ACB">
        <w:t>I</w:t>
      </w:r>
      <w:r w:rsidR="00B7711F" w:rsidRPr="00806ACB">
        <w:t xml:space="preserve">mplementierung kann man also auf einer Ebene </w:t>
      </w:r>
      <w:r w:rsidR="00C427C7">
        <w:t>benachbarte</w:t>
      </w:r>
      <w:r w:rsidR="00B7711F" w:rsidRPr="00806ACB">
        <w:t xml:space="preserve"> Nodes durchsuchen</w:t>
      </w:r>
      <w:r w:rsidR="001C53BF" w:rsidRPr="00806ACB">
        <w:t xml:space="preserve">, </w:t>
      </w:r>
      <w:r w:rsidR="002D0B06">
        <w:t xml:space="preserve">man könnte sogar sagen die Listen auf jeder Ebene sind </w:t>
      </w:r>
      <w:proofErr w:type="spellStart"/>
      <w:r w:rsidR="002D0B06">
        <w:t>verlinked</w:t>
      </w:r>
      <w:proofErr w:type="spellEnd"/>
      <w:r w:rsidR="002D0B06">
        <w:t>.</w:t>
      </w:r>
    </w:p>
    <w:p w14:paraId="18A83EF3" w14:textId="08EF4CFC" w:rsidR="007D0977" w:rsidRPr="00806ACB" w:rsidRDefault="007D0977" w:rsidP="00332F15">
      <w:r w:rsidRPr="00806ACB">
        <w:t>Es wird auch der Fall betrachtet, dass Finger verschoben, also ein Update verlangen; am Beispiel von einer Insert</w:t>
      </w:r>
      <w:r>
        <w:t>-</w:t>
      </w:r>
      <w:r w:rsidRPr="00806ACB">
        <w:t>Operation wird festgestellt, dass Finger unter Umständen zu nahe beieinander liegen.</w:t>
      </w:r>
    </w:p>
    <w:p w14:paraId="63BFF725" w14:textId="5F6914F8" w:rsidR="00200325" w:rsidRDefault="001C53BF" w:rsidP="00200325">
      <w:pPr>
        <w:pStyle w:val="berschrift2"/>
        <w:rPr>
          <w:lang w:val="de-DE"/>
        </w:rPr>
      </w:pPr>
      <w:bookmarkStart w:id="20" w:name="_Ref78981309"/>
      <w:bookmarkStart w:id="21" w:name="_Toc79686304"/>
      <w:r w:rsidRPr="00806ACB">
        <w:rPr>
          <w:lang w:val="de-DE"/>
        </w:rPr>
        <w:t xml:space="preserve">Finger </w:t>
      </w:r>
      <w:r w:rsidR="00F303FB" w:rsidRPr="00806ACB">
        <w:rPr>
          <w:lang w:val="de-DE"/>
        </w:rPr>
        <w:t xml:space="preserve">verwalten oder </w:t>
      </w:r>
      <w:r w:rsidR="00F77BAC" w:rsidRPr="00806ACB">
        <w:rPr>
          <w:lang w:val="de-DE"/>
        </w:rPr>
        <w:t xml:space="preserve">mit </w:t>
      </w:r>
      <w:r w:rsidR="00F303FB" w:rsidRPr="00806ACB">
        <w:rPr>
          <w:lang w:val="de-DE"/>
        </w:rPr>
        <w:t>Finger</w:t>
      </w:r>
      <w:r w:rsidR="00F77BAC" w:rsidRPr="00806ACB">
        <w:rPr>
          <w:lang w:val="de-DE"/>
        </w:rPr>
        <w:t xml:space="preserve">n </w:t>
      </w:r>
      <w:r w:rsidR="00F303FB" w:rsidRPr="00806ACB">
        <w:rPr>
          <w:lang w:val="de-DE"/>
        </w:rPr>
        <w:t>suche</w:t>
      </w:r>
      <w:r w:rsidR="00F77BAC" w:rsidRPr="00806ACB">
        <w:rPr>
          <w:lang w:val="de-DE"/>
        </w:rPr>
        <w:t>n</w:t>
      </w:r>
      <w:bookmarkEnd w:id="20"/>
      <w:bookmarkEnd w:id="21"/>
    </w:p>
    <w:p w14:paraId="5D565B7D" w14:textId="77777777" w:rsidR="00783285" w:rsidRPr="00783285" w:rsidRDefault="00783285" w:rsidP="00783285"/>
    <w:p w14:paraId="3941F81A" w14:textId="7DC061E9" w:rsidR="00D57F85" w:rsidRPr="00806ACB" w:rsidRDefault="001C53BF" w:rsidP="001C53BF">
      <w:r w:rsidRPr="00806ACB">
        <w:t>In</w:t>
      </w:r>
      <w:r w:rsidR="00200325">
        <w:t xml:space="preserve"> einem Konzept aus</w:t>
      </w:r>
      <w:r w:rsidRPr="00806ACB">
        <w:t xml:space="preserve"> </w:t>
      </w:r>
      <w:r w:rsidR="00200325">
        <w:t>dem Jahr 1982</w:t>
      </w:r>
      <w:r w:rsidRPr="00806ACB">
        <w:t xml:space="preserve"> </w:t>
      </w:r>
      <w:sdt>
        <w:sdtPr>
          <w:id w:val="-676114706"/>
          <w:citation/>
        </w:sdtPr>
        <w:sdtEndPr/>
        <w:sdtContent>
          <w:r w:rsidR="00471E60" w:rsidRPr="00806ACB">
            <w:fldChar w:fldCharType="begin"/>
          </w:r>
          <w:r w:rsidR="008E5D07">
            <w:instrText xml:space="preserve">CITATION Sco82 \l 1033 </w:instrText>
          </w:r>
          <w:r w:rsidR="00471E60" w:rsidRPr="00806ACB">
            <w:fldChar w:fldCharType="separate"/>
          </w:r>
          <w:r w:rsidR="00607FBD" w:rsidRPr="00607FBD">
            <w:rPr>
              <w:noProof/>
            </w:rPr>
            <w:t>[7]</w:t>
          </w:r>
          <w:r w:rsidR="00471E60" w:rsidRPr="00806ACB">
            <w:fldChar w:fldCharType="end"/>
          </w:r>
        </w:sdtContent>
      </w:sdt>
      <w:r w:rsidR="00471E60" w:rsidRPr="00806ACB">
        <w:t xml:space="preserve"> </w:t>
      </w:r>
      <w:r w:rsidRPr="00806ACB">
        <w:t>werden auf</w:t>
      </w:r>
      <w:r w:rsidR="0084090F" w:rsidRPr="00806ACB">
        <w:t xml:space="preserve"> </w:t>
      </w:r>
      <w:r w:rsidRPr="00806ACB">
        <w:t>Level-</w:t>
      </w:r>
      <w:proofErr w:type="spellStart"/>
      <w:r w:rsidRPr="00806ACB">
        <w:t>Linked</w:t>
      </w:r>
      <w:proofErr w:type="spellEnd"/>
      <w:r w:rsidR="00D57F85" w:rsidRPr="00806ACB">
        <w:t>-Binärb</w:t>
      </w:r>
      <w:r w:rsidRPr="00806ACB">
        <w:t>äumen Finger immer nur auf Leafs gesetzt.</w:t>
      </w:r>
      <w:r w:rsidR="00D57F85" w:rsidRPr="00806ACB">
        <w:t xml:space="preserve"> </w:t>
      </w:r>
      <w:r w:rsidR="00200325">
        <w:t xml:space="preserve">Die Autoren </w:t>
      </w:r>
      <w:r w:rsidR="00096E34">
        <w:t>s</w:t>
      </w:r>
      <w:r w:rsidR="00200325">
        <w:t>tellen fest,</w:t>
      </w:r>
      <w:r w:rsidR="00D57F85" w:rsidRPr="00806ACB">
        <w:t xml:space="preserve"> dass in der </w:t>
      </w:r>
      <w:r w:rsidR="00ED5B78" w:rsidRPr="00806ACB">
        <w:t>amortisierten</w:t>
      </w:r>
      <w:r w:rsidR="00D57F85" w:rsidRPr="00806ACB">
        <w:t xml:space="preserve"> Laufzeit die </w:t>
      </w:r>
      <w:r w:rsidR="009C73A7" w:rsidRPr="00806ACB">
        <w:t>l</w:t>
      </w:r>
      <w:r w:rsidR="00D57F85" w:rsidRPr="00806ACB">
        <w:t>ogarithmische Suche deutlich stärker zu</w:t>
      </w:r>
      <w:r w:rsidR="00096E34">
        <w:t xml:space="preserve"> </w:t>
      </w:r>
      <w:r w:rsidR="00D57F85" w:rsidRPr="00806ACB">
        <w:t xml:space="preserve">tragen </w:t>
      </w:r>
      <w:r w:rsidR="00A8638D" w:rsidRPr="00806ACB">
        <w:t>kommt</w:t>
      </w:r>
      <w:r w:rsidR="00D57F85" w:rsidRPr="00806ACB">
        <w:t xml:space="preserve"> als die </w:t>
      </w:r>
      <w:r w:rsidR="00ED5B78" w:rsidRPr="00806ACB">
        <w:t>konstante</w:t>
      </w:r>
      <w:r w:rsidR="00D57F85" w:rsidRPr="00806ACB">
        <w:t xml:space="preserve"> Laufzeit für die Erzeugung und Änderung der Finger.</w:t>
      </w:r>
    </w:p>
    <w:p w14:paraId="059B33FB" w14:textId="1227B432" w:rsidR="00F10161" w:rsidRPr="00806ACB" w:rsidRDefault="00AF6A07" w:rsidP="001C53BF">
      <w:r w:rsidRPr="00806ACB">
        <w:t xml:space="preserve">Damit </w:t>
      </w:r>
      <w:r w:rsidR="00200325">
        <w:t>schlussfolgern die Autoren</w:t>
      </w:r>
      <w:r w:rsidRPr="00806ACB">
        <w:t xml:space="preserve">, dass der wichtige </w:t>
      </w:r>
      <w:proofErr w:type="gramStart"/>
      <w:r w:rsidR="00A8638D" w:rsidRPr="00806ACB">
        <w:t>zu betrachtende Aspekt</w:t>
      </w:r>
      <w:proofErr w:type="gramEnd"/>
      <w:r w:rsidRPr="00806ACB">
        <w:t xml:space="preserve"> in der Laufzeit </w:t>
      </w:r>
      <w:r w:rsidR="00E415CA" w:rsidRPr="00806ACB">
        <w:t xml:space="preserve">der Fingernutzung, </w:t>
      </w:r>
      <w:r w:rsidRPr="00806ACB">
        <w:t>die Fingersuche an sich ist</w:t>
      </w:r>
      <w:r w:rsidR="00807F97" w:rsidRPr="00806ACB">
        <w:t xml:space="preserve"> </w:t>
      </w:r>
      <w:r w:rsidR="00E415CA" w:rsidRPr="00806ACB">
        <w:t xml:space="preserve">und nicht die Verwaltung der Finger. </w:t>
      </w:r>
    </w:p>
    <w:p w14:paraId="5D1B0A7C" w14:textId="21460675" w:rsidR="00F77BAC" w:rsidRPr="00806ACB" w:rsidRDefault="0084090F" w:rsidP="00F77BAC">
      <w:pPr>
        <w:pStyle w:val="berschrift2"/>
        <w:rPr>
          <w:lang w:val="de-DE"/>
        </w:rPr>
      </w:pPr>
      <w:bookmarkStart w:id="22" w:name="_Ref79159284"/>
      <w:bookmarkStart w:id="23" w:name="_Toc79686305"/>
      <w:proofErr w:type="spellStart"/>
      <w:r w:rsidRPr="00806ACB">
        <w:rPr>
          <w:lang w:val="de-DE"/>
        </w:rPr>
        <w:lastRenderedPageBreak/>
        <w:t>Lazy</w:t>
      </w:r>
      <w:proofErr w:type="spellEnd"/>
      <w:r w:rsidRPr="00806ACB">
        <w:rPr>
          <w:lang w:val="de-DE"/>
        </w:rPr>
        <w:t xml:space="preserve"> Finger in Binär</w:t>
      </w:r>
      <w:r w:rsidR="001B6FA1" w:rsidRPr="00806ACB">
        <w:rPr>
          <w:lang w:val="de-DE"/>
        </w:rPr>
        <w:t>-S</w:t>
      </w:r>
      <w:r w:rsidRPr="00806ACB">
        <w:rPr>
          <w:lang w:val="de-DE"/>
        </w:rPr>
        <w:t>uch</w:t>
      </w:r>
      <w:r w:rsidR="001B6FA1" w:rsidRPr="00806ACB">
        <w:rPr>
          <w:lang w:val="de-DE"/>
        </w:rPr>
        <w:t>b</w:t>
      </w:r>
      <w:r w:rsidRPr="00806ACB">
        <w:rPr>
          <w:lang w:val="de-DE"/>
        </w:rPr>
        <w:t>äumen</w:t>
      </w:r>
      <w:bookmarkEnd w:id="22"/>
      <w:bookmarkEnd w:id="23"/>
    </w:p>
    <w:p w14:paraId="167284F5" w14:textId="77777777" w:rsidR="009C73A7" w:rsidRPr="00806ACB" w:rsidRDefault="009C73A7" w:rsidP="009C73A7"/>
    <w:p w14:paraId="29B70C77" w14:textId="3F1AB9A3" w:rsidR="009C2467" w:rsidRDefault="00524661" w:rsidP="0084090F">
      <w:r>
        <w:rPr>
          <w:noProof/>
        </w:rPr>
        <w:pict w14:anchorId="2A2606DC">
          <v:shape id="Textfeld 43" o:spid="_x0000_s1032" type="#_x0000_t202" style="position:absolute;left:0;text-align:left;margin-left:0;margin-top:180.15pt;width:20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f3MQIAAGY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MNJZYZ&#10;1GgnuiiFrgm6kJ/WhRLTtg4TY/cZOtR58Ad0Jtid9CZ9ERDBODJ9vrKL1QhH53Q2+zS/nVHCMTa/&#10;ma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" stroked="f">
            <v:textbox style="mso-fit-shape-to-text:t" inset="0,0,0,0">
              <w:txbxContent>
                <w:bookmarkStart w:id="24" w:name="_Ref79158326"/>
                <w:p w14:paraId="793024D7" w14:textId="07F139EE" w:rsidR="00917A99" w:rsidRPr="00D63D6B" w:rsidRDefault="00255458" w:rsidP="00917A99">
                  <w:pPr>
                    <w:pStyle w:val="Beschriftung"/>
                    <w:rPr>
                      <w:noProof/>
                      <w:sz w:val="24"/>
                    </w:rPr>
                  </w:pPr>
                  <w:r>
                    <w:rPr>
                      <w:noProof/>
                    </w:rPr>
                    <w:fldChar w:fldCharType="begin"/>
                  </w:r>
                  <w:r>
                    <w:rPr>
                      <w:noProof/>
                    </w:rPr>
                    <w:instrText xml:space="preserve"> SEQ Abbildung \* ARABIC </w:instrText>
                  </w:r>
                  <w:r>
                    <w:rPr>
                      <w:noProof/>
                    </w:rPr>
                    <w:fldChar w:fldCharType="separate"/>
                  </w:r>
                  <w:bookmarkStart w:id="25" w:name="_Toc80015057"/>
                  <w:r w:rsidR="00550B8F">
                    <w:rPr>
                      <w:noProof/>
                    </w:rPr>
                    <w:t>5</w:t>
                  </w:r>
                  <w:r>
                    <w:rPr>
                      <w:noProof/>
                    </w:rPr>
                    <w:fldChar w:fldCharType="end"/>
                  </w:r>
                  <w:bookmarkEnd w:id="24"/>
                  <w:r w:rsidR="00917A99">
                    <w:t xml:space="preserve"> Abb</w:t>
                  </w:r>
                  <w:r w:rsidR="009C2467">
                    <w:t>.</w:t>
                  </w:r>
                  <w:r w:rsidR="00917A99">
                    <w:t>:</w:t>
                  </w:r>
                  <w:r w:rsidR="009C2467" w:rsidRPr="009C2467">
                    <w:t xml:space="preserve"> </w:t>
                  </w:r>
                  <w:r w:rsidR="009C2467">
                    <w:t>Schematische Darstellung,</w:t>
                  </w:r>
                  <w:r w:rsidR="00917A99">
                    <w:t xml:space="preserve"> </w:t>
                  </w:r>
                  <w:proofErr w:type="spellStart"/>
                  <w:r w:rsidR="00917A99">
                    <w:t>Lazy</w:t>
                  </w:r>
                  <w:proofErr w:type="spellEnd"/>
                  <w:r w:rsidR="00917A99">
                    <w:t>-Finger</w:t>
                  </w:r>
                  <w:bookmarkEnd w:id="25"/>
                </w:p>
              </w:txbxContent>
            </v:textbox>
            <w10:wrap type="square"/>
          </v:shape>
        </w:pict>
      </w:r>
      <w:r w:rsidR="00FB7C73" w:rsidRPr="00806ACB">
        <w:rPr>
          <w:noProof/>
        </w:rPr>
        <w:drawing>
          <wp:anchor distT="0" distB="0" distL="114300" distR="114300" simplePos="0" relativeHeight="251656704" behindDoc="0" locked="0" layoutInCell="1" allowOverlap="1" wp14:anchorId="135B73D4" wp14:editId="62A74736">
            <wp:simplePos x="0" y="0"/>
            <wp:positionH relativeFrom="margin">
              <wp:align>left</wp:align>
            </wp:positionH>
            <wp:positionV relativeFrom="paragraph">
              <wp:posOffset>525780</wp:posOffset>
            </wp:positionV>
            <wp:extent cx="2559685" cy="1704975"/>
            <wp:effectExtent l="0" t="0" r="0"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8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90F" w:rsidRPr="00806ACB">
        <w:t>In einem Conference Paper</w:t>
      </w:r>
      <w:r w:rsidR="009C2467">
        <w:t xml:space="preserve"> aus dem Jahr 2014</w:t>
      </w:r>
      <w:r w:rsidR="0084090F" w:rsidRPr="00806ACB">
        <w:t xml:space="preserve"> </w:t>
      </w:r>
      <w:sdt>
        <w:sdtPr>
          <w:id w:val="1446588788"/>
          <w:citation/>
        </w:sdtPr>
        <w:sdtEndPr/>
        <w:sdtContent>
          <w:r w:rsidR="00847A97" w:rsidRPr="00806ACB">
            <w:fldChar w:fldCharType="begin"/>
          </w:r>
          <w:r w:rsidR="008E5D07">
            <w:instrText xml:space="preserve">CITATION Hee14 \l 1033 </w:instrText>
          </w:r>
          <w:r w:rsidR="00847A97" w:rsidRPr="00806ACB">
            <w:fldChar w:fldCharType="separate"/>
          </w:r>
          <w:r w:rsidR="00607FBD" w:rsidRPr="00607FBD">
            <w:rPr>
              <w:noProof/>
            </w:rPr>
            <w:t>[8]</w:t>
          </w:r>
          <w:r w:rsidR="00847A97" w:rsidRPr="00806ACB">
            <w:fldChar w:fldCharType="end"/>
          </w:r>
        </w:sdtContent>
      </w:sdt>
      <w:r w:rsidR="00847A97" w:rsidRPr="00806ACB">
        <w:t xml:space="preserve"> </w:t>
      </w:r>
      <w:r w:rsidR="0084090F" w:rsidRPr="00806ACB">
        <w:t xml:space="preserve">werden die </w:t>
      </w:r>
      <w:r w:rsidR="001B6FA1" w:rsidRPr="00806ACB">
        <w:t>La</w:t>
      </w:r>
      <w:r w:rsidR="00AF6A07" w:rsidRPr="00806ACB">
        <w:t>u</w:t>
      </w:r>
      <w:r w:rsidR="001B6FA1" w:rsidRPr="00806ACB">
        <w:t>fzeiten</w:t>
      </w:r>
      <w:r w:rsidR="0084090F" w:rsidRPr="00806ACB">
        <w:t xml:space="preserve"> von </w:t>
      </w:r>
      <w:proofErr w:type="spellStart"/>
      <w:r w:rsidR="0084090F" w:rsidRPr="00806ACB">
        <w:t>Lazy</w:t>
      </w:r>
      <w:proofErr w:type="spellEnd"/>
      <w:r w:rsidR="009C2467">
        <w:t>-</w:t>
      </w:r>
      <w:r w:rsidR="0084090F" w:rsidRPr="00806ACB">
        <w:t>Fingern vorgestellt.</w:t>
      </w:r>
      <w:r w:rsidR="00A265DA" w:rsidRPr="00806ACB">
        <w:t xml:space="preserve"> Ein </w:t>
      </w:r>
      <w:proofErr w:type="spellStart"/>
      <w:r w:rsidR="00A265DA" w:rsidRPr="00806ACB">
        <w:t>Lazy</w:t>
      </w:r>
      <w:proofErr w:type="spellEnd"/>
      <w:r w:rsidR="00A265DA" w:rsidRPr="00806ACB">
        <w:t xml:space="preserve"> Finger ist ein </w:t>
      </w:r>
      <w:r w:rsidR="005A331D" w:rsidRPr="00806ACB">
        <w:t>Finger,</w:t>
      </w:r>
      <w:r w:rsidR="00A265DA" w:rsidRPr="00806ACB">
        <w:t xml:space="preserve"> der sich </w:t>
      </w:r>
      <w:r w:rsidR="00C36F06" w:rsidRPr="00806ACB">
        <w:t xml:space="preserve">immer </w:t>
      </w:r>
      <w:r w:rsidR="00A265DA" w:rsidRPr="00806ACB">
        <w:t>auf das zuletzt gesuchte Element im Baum stellt</w:t>
      </w:r>
      <w:r w:rsidR="00C36F06" w:rsidRPr="00806ACB">
        <w:t>. G</w:t>
      </w:r>
      <w:r w:rsidR="00A265DA" w:rsidRPr="00806ACB">
        <w:t>enau von diesem zuletzt gesuchten Element beginnt die neue Suchanfrage</w:t>
      </w:r>
      <w:r w:rsidR="009C2467">
        <w:t xml:space="preserve"> – wie in der Abb. </w:t>
      </w:r>
      <w:r w:rsidR="009C2467">
        <w:fldChar w:fldCharType="begin"/>
      </w:r>
      <w:r w:rsidR="009C2467">
        <w:instrText xml:space="preserve"> REF _Ref79158326 \h </w:instrText>
      </w:r>
      <w:r w:rsidR="009C2467">
        <w:fldChar w:fldCharType="separate"/>
      </w:r>
      <w:r w:rsidR="009C2467">
        <w:rPr>
          <w:noProof/>
        </w:rPr>
        <w:t>2</w:t>
      </w:r>
      <w:r w:rsidR="009C2467">
        <w:rPr>
          <w:noProof/>
        </w:rPr>
        <w:noBreakHyphen/>
        <w:t>5</w:t>
      </w:r>
      <w:r w:rsidR="009C2467">
        <w:fldChar w:fldCharType="end"/>
      </w:r>
      <w:r w:rsidR="009C2467">
        <w:t xml:space="preserve"> schematisch dargestellt.</w:t>
      </w:r>
    </w:p>
    <w:p w14:paraId="1E6F2717" w14:textId="3A172F41" w:rsidR="003255C4" w:rsidRPr="00806ACB" w:rsidRDefault="009C2467" w:rsidP="00CB350F">
      <w:r>
        <w:t>Die</w:t>
      </w:r>
      <w:r w:rsidR="00A265DA" w:rsidRPr="00806ACB">
        <w:t xml:space="preserve"> Fragestellung der Abstände vo</w:t>
      </w:r>
      <w:r>
        <w:t>m</w:t>
      </w:r>
      <w:r w:rsidR="00A265DA" w:rsidRPr="00806ACB">
        <w:t xml:space="preserve"> Suchergebnis und </w:t>
      </w:r>
      <w:proofErr w:type="spellStart"/>
      <w:r w:rsidR="00A265DA" w:rsidRPr="00806ACB">
        <w:t>Lazy</w:t>
      </w:r>
      <w:proofErr w:type="spellEnd"/>
      <w:r w:rsidR="00ED5B78">
        <w:t>-F</w:t>
      </w:r>
      <w:r w:rsidR="00A265DA" w:rsidRPr="00806ACB">
        <w:t xml:space="preserve">inger </w:t>
      </w:r>
      <w:r>
        <w:t xml:space="preserve">wird </w:t>
      </w:r>
      <w:r w:rsidR="00A265DA" w:rsidRPr="00806ACB">
        <w:t>im Zusammenhang von Entropien (Informationstheorie)</w:t>
      </w:r>
      <w:r>
        <w:t xml:space="preserve"> diskutiert: </w:t>
      </w:r>
      <w:r w:rsidR="00382EB5" w:rsidRPr="009C2467">
        <w:rPr>
          <w:i/>
          <w:iCs/>
        </w:rPr>
        <w:t xml:space="preserve">“Given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pairwise</w:t>
      </w:r>
      <w:proofErr w:type="spellEnd"/>
      <w:r w:rsidR="00382EB5" w:rsidRPr="009C2467">
        <w:rPr>
          <w:i/>
          <w:iCs/>
        </w:rPr>
        <w:t xml:space="preserve"> </w:t>
      </w:r>
      <w:proofErr w:type="spellStart"/>
      <w:r w:rsidR="00382EB5" w:rsidRPr="009C2467">
        <w:rPr>
          <w:i/>
          <w:iCs/>
        </w:rPr>
        <w:t>frequencies</w:t>
      </w:r>
      <w:proofErr w:type="spellEnd"/>
      <w:r w:rsidR="00382EB5" w:rsidRPr="009C2467">
        <w:rPr>
          <w:i/>
          <w:iCs/>
        </w:rPr>
        <w:t xml:space="preserve"> </w:t>
      </w:r>
      <w:r>
        <w:rPr>
          <w:i/>
          <w:iCs/>
        </w:rPr>
        <w:t>[…]</w:t>
      </w:r>
      <w:r w:rsidR="00382EB5" w:rsidRPr="009C2467">
        <w:rPr>
          <w:i/>
          <w:iCs/>
        </w:rPr>
        <w:t xml:space="preserve"> </w:t>
      </w:r>
      <w:proofErr w:type="spellStart"/>
      <w:r w:rsidR="00382EB5" w:rsidRPr="009C2467">
        <w:rPr>
          <w:i/>
          <w:iCs/>
        </w:rPr>
        <w:t>finding</w:t>
      </w:r>
      <w:proofErr w:type="spellEnd"/>
      <w:r w:rsidR="00382EB5" w:rsidRPr="009C2467">
        <w:rPr>
          <w:i/>
          <w:iCs/>
        </w:rPr>
        <w:t xml:space="preserve">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tree</w:t>
      </w:r>
      <w:proofErr w:type="spellEnd"/>
      <w:r w:rsidR="00382EB5" w:rsidRPr="009C2467">
        <w:rPr>
          <w:i/>
          <w:iCs/>
        </w:rPr>
        <w:t xml:space="preserve"> </w:t>
      </w:r>
      <w:proofErr w:type="spellStart"/>
      <w:r w:rsidR="00382EB5" w:rsidRPr="009C2467">
        <w:rPr>
          <w:i/>
          <w:iCs/>
        </w:rPr>
        <w:t>that</w:t>
      </w:r>
      <w:proofErr w:type="spellEnd"/>
      <w:r w:rsidR="00382EB5" w:rsidRPr="009C2467">
        <w:rPr>
          <w:i/>
          <w:iCs/>
        </w:rPr>
        <w:t xml:space="preserve"> </w:t>
      </w:r>
      <w:proofErr w:type="spellStart"/>
      <w:r w:rsidR="00382EB5" w:rsidRPr="009C2467">
        <w:rPr>
          <w:i/>
          <w:iCs/>
        </w:rPr>
        <w:t>minimizes</w:t>
      </w:r>
      <w:proofErr w:type="spellEnd"/>
      <w:r w:rsidR="00382EB5" w:rsidRPr="009C2467">
        <w:rPr>
          <w:i/>
          <w:iCs/>
        </w:rPr>
        <w:t xml:space="preserve">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execution</w:t>
      </w:r>
      <w:proofErr w:type="spellEnd"/>
      <w:r w:rsidR="00382EB5" w:rsidRPr="009C2467">
        <w:rPr>
          <w:i/>
          <w:iCs/>
        </w:rPr>
        <w:t xml:space="preserve"> time </w:t>
      </w:r>
      <w:proofErr w:type="spellStart"/>
      <w:r w:rsidR="00382EB5" w:rsidRPr="009C2467">
        <w:rPr>
          <w:i/>
          <w:iCs/>
        </w:rPr>
        <w:t>of</w:t>
      </w:r>
      <w:proofErr w:type="spellEnd"/>
      <w:r w:rsidR="00382EB5" w:rsidRPr="009C2467">
        <w:rPr>
          <w:i/>
          <w:iCs/>
        </w:rPr>
        <w:t xml:space="preserve"> </w:t>
      </w:r>
      <w:proofErr w:type="spellStart"/>
      <w:r w:rsidR="00382EB5" w:rsidRPr="009C2467">
        <w:rPr>
          <w:i/>
          <w:iCs/>
        </w:rPr>
        <w:t>search</w:t>
      </w:r>
      <w:proofErr w:type="spellEnd"/>
      <w:r w:rsidR="00382EB5" w:rsidRPr="009C2467">
        <w:rPr>
          <w:i/>
          <w:iCs/>
        </w:rPr>
        <w:t xml:space="preserve"> </w:t>
      </w:r>
      <w:proofErr w:type="spellStart"/>
      <w:r w:rsidR="00382EB5" w:rsidRPr="009C2467">
        <w:rPr>
          <w:i/>
          <w:iCs/>
        </w:rPr>
        <w:t>sequence</w:t>
      </w:r>
      <w:proofErr w:type="spellEnd"/>
      <w:r w:rsidR="00382EB5" w:rsidRPr="009C2467">
        <w:rPr>
          <w:i/>
          <w:iCs/>
        </w:rPr>
        <w:t xml:space="preserve"> X </w:t>
      </w:r>
      <w:proofErr w:type="spellStart"/>
      <w:r w:rsidR="00382EB5" w:rsidRPr="009C2467">
        <w:rPr>
          <w:i/>
          <w:iCs/>
        </w:rPr>
        <w:t>using</w:t>
      </w:r>
      <w:proofErr w:type="spellEnd"/>
      <w:r w:rsidR="00382EB5" w:rsidRPr="009C2467">
        <w:rPr>
          <w:i/>
          <w:iCs/>
        </w:rPr>
        <w:t xml:space="preserve"> </w:t>
      </w:r>
      <w:proofErr w:type="spellStart"/>
      <w:r w:rsidR="00382EB5" w:rsidRPr="009C2467">
        <w:rPr>
          <w:i/>
          <w:iCs/>
        </w:rPr>
        <w:t>lazy</w:t>
      </w:r>
      <w:proofErr w:type="spellEnd"/>
      <w:r w:rsidR="00382EB5" w:rsidRPr="009C2467">
        <w:rPr>
          <w:i/>
          <w:iCs/>
        </w:rPr>
        <w:t xml:space="preserve"> </w:t>
      </w:r>
      <w:proofErr w:type="spellStart"/>
      <w:r w:rsidR="00382EB5" w:rsidRPr="009C2467">
        <w:rPr>
          <w:i/>
          <w:iCs/>
        </w:rPr>
        <w:t>finger</w:t>
      </w:r>
      <w:proofErr w:type="spellEnd"/>
      <w:r w:rsidR="00382EB5" w:rsidRPr="009C2467">
        <w:rPr>
          <w:i/>
          <w:iCs/>
        </w:rPr>
        <w:t xml:space="preserve"> </w:t>
      </w:r>
      <w:proofErr w:type="spellStart"/>
      <w:r w:rsidR="00382EB5" w:rsidRPr="009C2467">
        <w:rPr>
          <w:i/>
          <w:iCs/>
        </w:rPr>
        <w:t>takes</w:t>
      </w:r>
      <w:proofErr w:type="spellEnd"/>
      <w:r w:rsidR="00382EB5" w:rsidRPr="009C2467">
        <w:rPr>
          <w:i/>
          <w:iCs/>
        </w:rPr>
        <w:t xml:space="preserve"> time</w:t>
      </w:r>
      <w:r w:rsidR="00807F97" w:rsidRPr="009C2467">
        <w:rPr>
          <w:i/>
          <w:iCs/>
        </w:rPr>
        <w:t xml:space="preserve">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3</m:t>
                </m:r>
              </m:sup>
            </m:sSup>
          </m:e>
        </m:d>
      </m:oMath>
      <w:r w:rsidR="00382EB5" w:rsidRPr="009C2467">
        <w:rPr>
          <w:i/>
          <w:iCs/>
        </w:rPr>
        <w:t>”</w:t>
      </w:r>
      <w:r w:rsidR="00382EB5" w:rsidRPr="009C2467">
        <w:t xml:space="preserve"> </w:t>
      </w:r>
      <w:r>
        <w:t>- d</w:t>
      </w:r>
      <w:r w:rsidR="00382EB5" w:rsidRPr="00806ACB">
        <w:t xml:space="preserve">as </w:t>
      </w:r>
      <w:r>
        <w:t xml:space="preserve">ist </w:t>
      </w:r>
      <w:r w:rsidR="00382EB5" w:rsidRPr="00806ACB">
        <w:t xml:space="preserve">die </w:t>
      </w:r>
      <w:r w:rsidRPr="00806ACB">
        <w:t>Laufzeit,</w:t>
      </w:r>
      <w:r w:rsidR="00382EB5" w:rsidRPr="00806ACB">
        <w:t xml:space="preserve"> um eine </w:t>
      </w:r>
      <w:r w:rsidR="00807F97" w:rsidRPr="00806ACB">
        <w:t>o</w:t>
      </w:r>
      <w:r w:rsidR="00382EB5" w:rsidRPr="00806ACB">
        <w:t xml:space="preserve">ptimale </w:t>
      </w:r>
      <w:proofErr w:type="spellStart"/>
      <w:r w:rsidR="00382EB5" w:rsidRPr="00806ACB">
        <w:t>Lazy</w:t>
      </w:r>
      <w:proofErr w:type="spellEnd"/>
      <w:r w:rsidR="00382EB5" w:rsidRPr="00806ACB">
        <w:t xml:space="preserve">-Finger </w:t>
      </w:r>
      <w:r w:rsidR="005A331D" w:rsidRPr="00806ACB">
        <w:t>Position in einem Binär</w:t>
      </w:r>
      <w:r w:rsidR="009C73A7" w:rsidRPr="00806ACB">
        <w:t>en</w:t>
      </w:r>
      <w:r w:rsidR="005A331D" w:rsidRPr="00806ACB">
        <w:t xml:space="preserve">-Baum </w:t>
      </w:r>
      <w:r w:rsidR="00ED5B78" w:rsidRPr="00806ACB">
        <w:t>zu berechnen</w:t>
      </w:r>
      <w:r w:rsidR="00382EB5" w:rsidRPr="00806ACB">
        <w:t xml:space="preserve"> </w:t>
      </w:r>
      <w:sdt>
        <w:sdtPr>
          <w:id w:val="1525826779"/>
          <w:citation/>
        </w:sdtPr>
        <w:sdtEndPr/>
        <w:sdtContent>
          <w:r w:rsidR="00847A97" w:rsidRPr="00806ACB">
            <w:fldChar w:fldCharType="begin"/>
          </w:r>
          <w:r w:rsidR="008E5D07">
            <w:instrText xml:space="preserve">CITATION Hee14 \l 1033 </w:instrText>
          </w:r>
          <w:r w:rsidR="00847A97" w:rsidRPr="00806ACB">
            <w:fldChar w:fldCharType="separate"/>
          </w:r>
          <w:r w:rsidR="00607FBD" w:rsidRPr="00607FBD">
            <w:rPr>
              <w:noProof/>
            </w:rPr>
            <w:t>[8]</w:t>
          </w:r>
          <w:r w:rsidR="00847A97" w:rsidRPr="00806ACB">
            <w:fldChar w:fldCharType="end"/>
          </w:r>
        </w:sdtContent>
      </w:sdt>
      <w:r w:rsidR="009C73A7" w:rsidRPr="00806ACB">
        <w:t>.</w:t>
      </w:r>
    </w:p>
    <w:p w14:paraId="7F02D253" w14:textId="13DE3493" w:rsidR="003255C4" w:rsidRPr="00806ACB" w:rsidRDefault="003255C4" w:rsidP="003255C4">
      <w:pPr>
        <w:pStyle w:val="berschrift2"/>
        <w:rPr>
          <w:lang w:val="de-DE"/>
        </w:rPr>
      </w:pPr>
      <w:bookmarkStart w:id="26" w:name="_Ref77255773"/>
      <w:bookmarkStart w:id="27" w:name="_Ref77255813"/>
      <w:bookmarkStart w:id="28" w:name="_Ref78806479"/>
      <w:bookmarkStart w:id="29" w:name="_Ref78806484"/>
      <w:bookmarkStart w:id="30" w:name="_Toc79686306"/>
      <w:r w:rsidRPr="00806ACB">
        <w:rPr>
          <w:lang w:val="de-DE"/>
        </w:rPr>
        <w:t>Splay</w:t>
      </w:r>
      <w:r w:rsidR="002F1451">
        <w:rPr>
          <w:lang w:val="de-DE"/>
        </w:rPr>
        <w:t>-T</w:t>
      </w:r>
      <w:r w:rsidRPr="00806ACB">
        <w:rPr>
          <w:lang w:val="de-DE"/>
        </w:rPr>
        <w:t>ree und Fingersuche</w:t>
      </w:r>
      <w:bookmarkEnd w:id="26"/>
      <w:bookmarkEnd w:id="27"/>
      <w:bookmarkEnd w:id="28"/>
      <w:bookmarkEnd w:id="29"/>
      <w:bookmarkEnd w:id="30"/>
    </w:p>
    <w:p w14:paraId="55CA8ADB" w14:textId="77777777" w:rsidR="004D0AD7" w:rsidRPr="00806ACB" w:rsidRDefault="004D0AD7" w:rsidP="003255C4"/>
    <w:p w14:paraId="7CBE7DAE" w14:textId="6EA6EC6F" w:rsidR="004D0AD7" w:rsidRPr="00806ACB" w:rsidRDefault="00AA3A09" w:rsidP="003255C4">
      <w:r>
        <w:t>Hier</w:t>
      </w:r>
      <w:r w:rsidR="003255C4" w:rsidRPr="00806ACB">
        <w:t xml:space="preserve"> </w:t>
      </w:r>
      <w:sdt>
        <w:sdtPr>
          <w:id w:val="-993642648"/>
          <w:citation/>
        </w:sdtPr>
        <w:sdtEndPr/>
        <w:sdtContent>
          <w:r w:rsidR="00425B91" w:rsidRPr="00806ACB">
            <w:fldChar w:fldCharType="begin"/>
          </w:r>
          <w:r w:rsidR="008E5D07">
            <w:instrText xml:space="preserve">CITATION Cha18 \l 1033 </w:instrText>
          </w:r>
          <w:r w:rsidR="00425B91" w:rsidRPr="00806ACB">
            <w:fldChar w:fldCharType="separate"/>
          </w:r>
          <w:r w:rsidR="00607FBD" w:rsidRPr="00607FBD">
            <w:rPr>
              <w:noProof/>
            </w:rPr>
            <w:t>[9]</w:t>
          </w:r>
          <w:r w:rsidR="00425B91" w:rsidRPr="00806ACB">
            <w:fldChar w:fldCharType="end"/>
          </w:r>
        </w:sdtContent>
      </w:sdt>
      <w:r w:rsidR="00425B91" w:rsidRPr="00806ACB">
        <w:t xml:space="preserve"> </w:t>
      </w:r>
      <w:r w:rsidR="003255C4" w:rsidRPr="00806ACB">
        <w:t>steht in der Einleitung übersetzt: “Im Jahr 2000 haben Cole [</w:t>
      </w:r>
      <w:r w:rsidR="004D0AD7" w:rsidRPr="00806ACB">
        <w:t>..</w:t>
      </w:r>
      <w:r w:rsidR="003255C4" w:rsidRPr="00806ACB">
        <w:t>] gezeigt, dass Splay</w:t>
      </w:r>
      <w:r w:rsidR="002F1451">
        <w:t>-</w:t>
      </w:r>
      <w:proofErr w:type="spellStart"/>
      <w:r w:rsidR="002F1451">
        <w:t>T</w:t>
      </w:r>
      <w:r w:rsidR="003255C4" w:rsidRPr="00806ACB">
        <w:t>rees</w:t>
      </w:r>
      <w:proofErr w:type="spellEnd"/>
      <w:r w:rsidR="003255C4" w:rsidRPr="00806ACB">
        <w:t xml:space="preserve"> (asymptotisch) mit der Effizienz der Fingersuche übereinstimmt, die in diesem Zusammenhang als dynamische Fingereigenschaft bezeichnet wird. Dies ist bemerkenswert, da Splay keine expliziten Finger verwendet“ </w:t>
      </w:r>
    </w:p>
    <w:p w14:paraId="69552AD3" w14:textId="1F611F25" w:rsidR="006A1783" w:rsidRPr="00806ACB" w:rsidRDefault="006A1783" w:rsidP="00BC1E19"/>
    <w:p w14:paraId="60B4626D" w14:textId="36B8559E" w:rsidR="006A1783" w:rsidRPr="00806ACB" w:rsidRDefault="002F1451" w:rsidP="006A1783">
      <w:pPr>
        <w:pStyle w:val="berschrift2"/>
        <w:rPr>
          <w:lang w:val="de-DE"/>
        </w:rPr>
      </w:pPr>
      <w:bookmarkStart w:id="31" w:name="_Ref79061633"/>
      <w:bookmarkStart w:id="32" w:name="_Toc79686307"/>
      <w:r w:rsidRPr="00806ACB">
        <w:rPr>
          <w:lang w:val="de-DE"/>
        </w:rPr>
        <w:t>Splay</w:t>
      </w:r>
      <w:r>
        <w:rPr>
          <w:lang w:val="de-DE"/>
        </w:rPr>
        <w:t>-</w:t>
      </w:r>
      <w:proofErr w:type="spellStart"/>
      <w:r>
        <w:rPr>
          <w:lang w:val="de-DE"/>
        </w:rPr>
        <w:t>T</w:t>
      </w:r>
      <w:r w:rsidRPr="00806ACB">
        <w:rPr>
          <w:lang w:val="de-DE"/>
        </w:rPr>
        <w:t>rees</w:t>
      </w:r>
      <w:proofErr w:type="spellEnd"/>
      <w:r w:rsidR="00D224ED" w:rsidRPr="00806ACB">
        <w:rPr>
          <w:lang w:val="de-DE"/>
        </w:rPr>
        <w:t xml:space="preserve">, </w:t>
      </w:r>
      <w:r w:rsidR="006A1783" w:rsidRPr="00806ACB">
        <w:rPr>
          <w:lang w:val="de-DE"/>
        </w:rPr>
        <w:t>Zufall</w:t>
      </w:r>
      <w:r w:rsidR="00D224ED" w:rsidRPr="00806ACB">
        <w:rPr>
          <w:lang w:val="de-DE"/>
        </w:rPr>
        <w:t xml:space="preserve"> und Optimalität</w:t>
      </w:r>
      <w:bookmarkEnd w:id="31"/>
      <w:bookmarkEnd w:id="32"/>
    </w:p>
    <w:p w14:paraId="02235DD4" w14:textId="77777777" w:rsidR="008D7E0A" w:rsidRDefault="008D7E0A" w:rsidP="006A1783"/>
    <w:p w14:paraId="03788AAC" w14:textId="566CF2F0" w:rsidR="006A1783" w:rsidRPr="00806ACB" w:rsidRDefault="006A1783" w:rsidP="006A1783">
      <w:r w:rsidRPr="00806ACB">
        <w:t>Für</w:t>
      </w:r>
      <w:r w:rsidR="00425B91" w:rsidRPr="00806ACB">
        <w:t xml:space="preserve"> </w:t>
      </w:r>
      <w:r w:rsidRPr="00806ACB">
        <w:t xml:space="preserve">viele Sequenzen </w:t>
      </w:r>
      <w:r w:rsidR="004D0AD7" w:rsidRPr="00806ACB">
        <w:t xml:space="preserve">in </w:t>
      </w:r>
      <w:r w:rsidR="009C73A7" w:rsidRPr="00806ACB">
        <w:t>S</w:t>
      </w:r>
      <w:r w:rsidR="004D0AD7" w:rsidRPr="00806ACB">
        <w:t xml:space="preserve">uchanfragen </w:t>
      </w:r>
      <w:r w:rsidRPr="00806ACB">
        <w:t xml:space="preserve">von nicht-zufälligen Operationen arbeiten </w:t>
      </w:r>
      <w:r w:rsidR="008E1498" w:rsidRPr="00806ACB">
        <w:t>Splay</w:t>
      </w:r>
      <w:r w:rsidR="008E1498">
        <w:t>-T</w:t>
      </w:r>
      <w:r w:rsidR="008E1498" w:rsidRPr="00806ACB">
        <w:t>ree</w:t>
      </w:r>
      <w:r w:rsidR="008D7E0A">
        <w:t>- Datenstrukturen</w:t>
      </w:r>
      <w:r w:rsidR="008E1498" w:rsidRPr="00806ACB">
        <w:t xml:space="preserve"> </w:t>
      </w:r>
      <w:r w:rsidRPr="00806ACB">
        <w:t xml:space="preserve">besser als andere </w:t>
      </w:r>
      <w:proofErr w:type="spellStart"/>
      <w:r w:rsidRPr="00806ACB">
        <w:t>S</w:t>
      </w:r>
      <w:r w:rsidR="00A15C76" w:rsidRPr="00806ACB">
        <w:t>earch</w:t>
      </w:r>
      <w:r w:rsidR="00D312F0">
        <w:t>t</w:t>
      </w:r>
      <w:r w:rsidR="00A15C76" w:rsidRPr="00806ACB">
        <w:t>ree</w:t>
      </w:r>
      <w:r w:rsidR="00D312F0">
        <w:t>s</w:t>
      </w:r>
      <w:proofErr w:type="spellEnd"/>
      <w:r w:rsidR="008D7E0A">
        <w:t xml:space="preserve"> -</w:t>
      </w:r>
      <w:r w:rsidRPr="00806ACB">
        <w:t xml:space="preserve"> sogar besser als </w:t>
      </w:r>
      <w:proofErr w:type="gramStart"/>
      <w:r w:rsidRPr="00806ACB">
        <w:t>O(</w:t>
      </w:r>
      <w:proofErr w:type="gramEnd"/>
      <w:r w:rsidRPr="00806ACB">
        <w:t>log n) für ausreichend nicht-zufällige Muster</w:t>
      </w:r>
      <w:r w:rsidR="00DF26C8">
        <w:t xml:space="preserve">, selbst </w:t>
      </w:r>
      <w:r w:rsidRPr="00806ACB">
        <w:t xml:space="preserve">ohne </w:t>
      </w:r>
      <w:r w:rsidR="00A15C76" w:rsidRPr="00806ACB">
        <w:t xml:space="preserve">das </w:t>
      </w:r>
      <w:r w:rsidRPr="00806ACB">
        <w:t xml:space="preserve">vorherige </w:t>
      </w:r>
      <w:r w:rsidR="00D312F0">
        <w:t>K</w:t>
      </w:r>
      <w:r w:rsidR="00A15C76" w:rsidRPr="00806ACB">
        <w:t>ennen</w:t>
      </w:r>
      <w:r w:rsidRPr="00806ACB">
        <w:t xml:space="preserve"> des </w:t>
      </w:r>
      <w:r w:rsidR="00A15C76" w:rsidRPr="00806ACB">
        <w:t>Suchmusters</w:t>
      </w:r>
      <w:r w:rsidRPr="00806ACB">
        <w:t>.</w:t>
      </w:r>
      <w:r w:rsidR="009C73A7" w:rsidRPr="00806ACB">
        <w:t xml:space="preserve"> </w:t>
      </w:r>
      <w:sdt>
        <w:sdtPr>
          <w:id w:val="620421445"/>
          <w:citation/>
        </w:sdtPr>
        <w:sdtEndPr/>
        <w:sdtContent>
          <w:r w:rsidR="009C73A7" w:rsidRPr="00806ACB">
            <w:fldChar w:fldCharType="begin"/>
          </w:r>
          <w:r w:rsidR="00092CAF">
            <w:instrText xml:space="preserve">CITATION Wik21 \l 1033 </w:instrText>
          </w:r>
          <w:r w:rsidR="009C73A7" w:rsidRPr="00806ACB">
            <w:fldChar w:fldCharType="separate"/>
          </w:r>
          <w:r w:rsidR="00607FBD" w:rsidRPr="00607FBD">
            <w:rPr>
              <w:noProof/>
            </w:rPr>
            <w:t>[10]</w:t>
          </w:r>
          <w:r w:rsidR="009C73A7" w:rsidRPr="00806ACB">
            <w:fldChar w:fldCharType="end"/>
          </w:r>
        </w:sdtContent>
      </w:sdt>
      <w:r w:rsidR="00425B91" w:rsidRPr="00806ACB">
        <w:t xml:space="preserve"> </w:t>
      </w:r>
    </w:p>
    <w:p w14:paraId="1C14BD03" w14:textId="63E31416" w:rsidR="00E36590" w:rsidRPr="00806ACB" w:rsidRDefault="00840D1D" w:rsidP="006A5C25">
      <w:r w:rsidRPr="00806ACB">
        <w:lastRenderedPageBreak/>
        <w:t xml:space="preserve">Die Eigenschaft von </w:t>
      </w:r>
      <w:r w:rsidR="008E1498" w:rsidRPr="00806ACB">
        <w:t>Splay</w:t>
      </w:r>
      <w:r w:rsidR="008E1498">
        <w:t>-</w:t>
      </w:r>
      <w:proofErr w:type="spellStart"/>
      <w:r w:rsidR="008E1498">
        <w:t>T</w:t>
      </w:r>
      <w:r w:rsidR="008E1498" w:rsidRPr="00806ACB">
        <w:t>ree</w:t>
      </w:r>
      <w:r w:rsidR="00E2289E">
        <w:t>s</w:t>
      </w:r>
      <w:proofErr w:type="spellEnd"/>
      <w:r w:rsidR="00E2289E">
        <w:t>,</w:t>
      </w:r>
      <w:r w:rsidR="00E36590" w:rsidRPr="00806ACB">
        <w:t xml:space="preserve"> </w:t>
      </w:r>
      <w:r w:rsidRPr="00806ACB">
        <w:t xml:space="preserve">wie eine </w:t>
      </w:r>
      <w:r w:rsidR="005872FD" w:rsidRPr="00806ACB">
        <w:t>s</w:t>
      </w:r>
      <w:r w:rsidRPr="00806ACB">
        <w:t xml:space="preserve">tatische Datenstruktur </w:t>
      </w:r>
      <w:r w:rsidR="005872FD" w:rsidRPr="00806ACB">
        <w:t>–</w:t>
      </w:r>
      <w:r w:rsidR="004D0AD7" w:rsidRPr="00806ACB">
        <w:t xml:space="preserve"> </w:t>
      </w:r>
      <w:r w:rsidR="005872FD" w:rsidRPr="00806ACB">
        <w:t xml:space="preserve">z.B. </w:t>
      </w:r>
      <w:r w:rsidRPr="00806ACB">
        <w:t>Binärbaum</w:t>
      </w:r>
      <w:r w:rsidR="005872FD" w:rsidRPr="00806ACB">
        <w:t xml:space="preserve"> </w:t>
      </w:r>
      <w:r w:rsidRPr="00806ACB">
        <w:t xml:space="preserve">verhalten </w:t>
      </w:r>
      <w:r w:rsidR="00E2289E">
        <w:t>zu können</w:t>
      </w:r>
      <w:r w:rsidRPr="00806ACB">
        <w:t>, bezeichnet man als „statische Optimalität“</w:t>
      </w:r>
      <w:r w:rsidR="00BB09D5">
        <w:t xml:space="preserve"> (siehe</w:t>
      </w:r>
      <w:r w:rsidR="00BB09D5" w:rsidRPr="00806ACB">
        <w:t xml:space="preserve"> Kapitel „</w:t>
      </w:r>
      <w:r w:rsidR="00BB09D5" w:rsidRPr="00806ACB">
        <w:fldChar w:fldCharType="begin"/>
      </w:r>
      <w:r w:rsidR="00BB09D5" w:rsidRPr="00806ACB">
        <w:instrText xml:space="preserve"> REF _Ref77255773 \h </w:instrText>
      </w:r>
      <w:r w:rsidR="00BB09D5" w:rsidRPr="00806ACB">
        <w:fldChar w:fldCharType="separate"/>
      </w:r>
      <w:r w:rsidR="00BB09D5" w:rsidRPr="00806ACB">
        <w:t>Splay</w:t>
      </w:r>
      <w:r w:rsidR="00BB09D5">
        <w:t>-</w:t>
      </w:r>
      <w:proofErr w:type="spellStart"/>
      <w:r w:rsidR="00BB09D5">
        <w:t>T</w:t>
      </w:r>
      <w:r w:rsidR="00BB09D5" w:rsidRPr="00806ACB">
        <w:t>rees</w:t>
      </w:r>
      <w:proofErr w:type="spellEnd"/>
      <w:r w:rsidR="00BB09D5" w:rsidRPr="00806ACB">
        <w:t xml:space="preserve"> und Fingersuche</w:t>
      </w:r>
      <w:r w:rsidR="00BB09D5" w:rsidRPr="00806ACB">
        <w:fldChar w:fldCharType="end"/>
      </w:r>
      <w:r w:rsidR="00BB09D5" w:rsidRPr="00806ACB">
        <w:t>“</w:t>
      </w:r>
      <w:r w:rsidR="00BB09D5">
        <w:t>)</w:t>
      </w:r>
      <w:r w:rsidRPr="00806ACB">
        <w:t xml:space="preserve"> </w:t>
      </w:r>
      <w:sdt>
        <w:sdtPr>
          <w:id w:val="891997017"/>
          <w:citation/>
        </w:sdtPr>
        <w:sdtEndPr/>
        <w:sdtContent>
          <w:r w:rsidR="00425B91" w:rsidRPr="00806ACB">
            <w:fldChar w:fldCharType="begin"/>
          </w:r>
          <w:r w:rsidR="00092CAF">
            <w:instrText xml:space="preserve">CITATION Wik21 \l 1033 </w:instrText>
          </w:r>
          <w:r w:rsidR="00425B91" w:rsidRPr="00806ACB">
            <w:fldChar w:fldCharType="separate"/>
          </w:r>
          <w:r w:rsidR="00607FBD" w:rsidRPr="00607FBD">
            <w:rPr>
              <w:noProof/>
            </w:rPr>
            <w:t>[10]</w:t>
          </w:r>
          <w:r w:rsidR="00425B91" w:rsidRPr="00806ACB">
            <w:fldChar w:fldCharType="end"/>
          </w:r>
        </w:sdtContent>
      </w:sdt>
      <w:r w:rsidR="00BB09D5">
        <w:t>.</w:t>
      </w:r>
    </w:p>
    <w:p w14:paraId="2AAB38AD" w14:textId="514B0228" w:rsidR="00840D1D" w:rsidRPr="00806ACB" w:rsidRDefault="00840D1D" w:rsidP="006A5C25">
      <w:r w:rsidRPr="00806ACB">
        <w:t>Eine ähnliche Vermutung gibt es für dynamische Datenstrukturen</w:t>
      </w:r>
      <w:r w:rsidR="006A5C25" w:rsidRPr="00806ACB">
        <w:t xml:space="preserve"> – also </w:t>
      </w:r>
      <w:r w:rsidR="00E36590" w:rsidRPr="00806ACB">
        <w:t>D</w:t>
      </w:r>
      <w:r w:rsidR="006A5C25" w:rsidRPr="00806ACB">
        <w:t xml:space="preserve">atenstrukturen, welche </w:t>
      </w:r>
      <w:r w:rsidR="007C0628">
        <w:t>sich</w:t>
      </w:r>
      <w:r w:rsidR="006A5C25" w:rsidRPr="00806ACB">
        <w:t xml:space="preserve"> zur Laufzeit des Programms ändern.</w:t>
      </w:r>
      <w:r w:rsidRPr="00806ACB">
        <w:t xml:space="preserve"> </w:t>
      </w:r>
      <w:r w:rsidR="006A5C25" w:rsidRPr="00806ACB">
        <w:t>„</w:t>
      </w:r>
      <w:r w:rsidRPr="00806ACB">
        <w:t xml:space="preserve">Diese Vermutung ist als </w:t>
      </w:r>
      <w:r w:rsidR="007C0628">
        <w:t>‚</w:t>
      </w:r>
      <w:r w:rsidRPr="00806ACB">
        <w:t>dynamische Optimalität</w:t>
      </w:r>
      <w:r w:rsidR="007C0628">
        <w:t>‘</w:t>
      </w:r>
      <w:r w:rsidRPr="00806ACB">
        <w:t xml:space="preserve"> bekannt und gilt als eines der bekanntesten offenen Probleme auf dem Gebiet der Datenstrukturen</w:t>
      </w:r>
      <w:r w:rsidR="006A5C25" w:rsidRPr="00806ACB">
        <w:t>“</w:t>
      </w:r>
      <w:r w:rsidR="00425B91" w:rsidRPr="00806ACB">
        <w:t xml:space="preserve"> </w:t>
      </w:r>
      <w:sdt>
        <w:sdtPr>
          <w:id w:val="-138343392"/>
          <w:citation/>
        </w:sdtPr>
        <w:sdtEndPr/>
        <w:sdtContent>
          <w:r w:rsidR="00425B91" w:rsidRPr="00806ACB">
            <w:fldChar w:fldCharType="begin"/>
          </w:r>
          <w:r w:rsidR="00092CAF">
            <w:instrText xml:space="preserve">CITATION Wik211 \l 1033 </w:instrText>
          </w:r>
          <w:r w:rsidR="00425B91" w:rsidRPr="00806ACB">
            <w:fldChar w:fldCharType="separate"/>
          </w:r>
          <w:r w:rsidR="00607FBD" w:rsidRPr="00607FBD">
            <w:rPr>
              <w:noProof/>
            </w:rPr>
            <w:t>[11]</w:t>
          </w:r>
          <w:r w:rsidR="00425B91" w:rsidRPr="00806ACB">
            <w:fldChar w:fldCharType="end"/>
          </w:r>
        </w:sdtContent>
      </w:sdt>
      <w:r w:rsidR="009C73A7" w:rsidRPr="00806ACB">
        <w:t>.</w:t>
      </w:r>
    </w:p>
    <w:p w14:paraId="1F03907A" w14:textId="5EA126C1" w:rsidR="004D0AD7" w:rsidRPr="00806ACB" w:rsidRDefault="004D0AD7" w:rsidP="004D0AD7">
      <w:r w:rsidRPr="00806ACB">
        <w:t xml:space="preserve">Wenn man annimmt, dass die Suchanfragen an eine Datenstruktur nicht chaotisch sind, </w:t>
      </w:r>
      <w:r w:rsidR="00252169">
        <w:t>liegt es nahe</w:t>
      </w:r>
      <w:r w:rsidR="0028294E">
        <w:t>,</w:t>
      </w:r>
      <w:r w:rsidR="004E7AEF">
        <w:t xml:space="preserve"> </w:t>
      </w:r>
      <w:r w:rsidR="00E30861" w:rsidRPr="00806ACB">
        <w:t>Splay-</w:t>
      </w:r>
      <w:proofErr w:type="spellStart"/>
      <w:r w:rsidR="00E30861" w:rsidRPr="00806ACB">
        <w:t>Trees</w:t>
      </w:r>
      <w:proofErr w:type="spellEnd"/>
      <w:r w:rsidR="00E30861" w:rsidRPr="00806ACB">
        <w:t>,</w:t>
      </w:r>
      <w:r w:rsidRPr="00806ACB">
        <w:t xml:space="preserve"> statt </w:t>
      </w:r>
      <w:r w:rsidR="0028294E">
        <w:t>b</w:t>
      </w:r>
      <w:r w:rsidRPr="00806ACB">
        <w:t>inäre</w:t>
      </w:r>
      <w:r w:rsidR="0028294E">
        <w:t xml:space="preserve">n </w:t>
      </w:r>
      <w:r w:rsidRPr="00806ACB">
        <w:t>Suchbäume</w:t>
      </w:r>
      <w:r w:rsidR="0089431F">
        <w:t>n</w:t>
      </w:r>
      <w:r w:rsidRPr="00806ACB">
        <w:t xml:space="preserve"> einzusetzen. </w:t>
      </w:r>
    </w:p>
    <w:p w14:paraId="7072D152" w14:textId="77777777" w:rsidR="009522C2" w:rsidRPr="00806ACB" w:rsidRDefault="009522C2" w:rsidP="006A5C25"/>
    <w:p w14:paraId="6E605CFC" w14:textId="1240F973" w:rsidR="009522C2" w:rsidRPr="00806ACB" w:rsidRDefault="00255458" w:rsidP="009522C2">
      <w:pPr>
        <w:pStyle w:val="berschrift2"/>
        <w:rPr>
          <w:lang w:val="de-DE"/>
        </w:rPr>
      </w:pPr>
      <w:bookmarkStart w:id="33" w:name="_Toc79686308"/>
      <w:r>
        <w:rPr>
          <w:lang w:val="de-DE"/>
        </w:rPr>
        <w:t xml:space="preserve"> </w:t>
      </w:r>
      <w:r w:rsidR="009522C2" w:rsidRPr="00806ACB">
        <w:rPr>
          <w:lang w:val="de-DE"/>
        </w:rPr>
        <w:t>Fingersuche und weitere Datenstrukturen</w:t>
      </w:r>
      <w:bookmarkEnd w:id="33"/>
    </w:p>
    <w:p w14:paraId="0AA1961F" w14:textId="77777777" w:rsidR="009C73A7" w:rsidRPr="00806ACB" w:rsidRDefault="009C73A7" w:rsidP="009C73A7"/>
    <w:p w14:paraId="01DC299C" w14:textId="0CCA4398" w:rsidR="009522C2" w:rsidRPr="00806ACB" w:rsidRDefault="009522C2" w:rsidP="009522C2">
      <w:r w:rsidRPr="00806ACB">
        <w:t>Das Konzept der Finger</w:t>
      </w:r>
      <w:r w:rsidR="00DB5CFB" w:rsidRPr="00806ACB">
        <w:t xml:space="preserve"> -</w:t>
      </w:r>
      <w:r w:rsidRPr="00806ACB">
        <w:t xml:space="preserve"> als externe Pointer</w:t>
      </w:r>
      <w:r w:rsidR="00DB5CFB" w:rsidRPr="00806ACB">
        <w:t xml:space="preserve"> -</w:t>
      </w:r>
      <w:r w:rsidRPr="00806ACB">
        <w:t xml:space="preserve"> hat keine Einschränkung für spezielle Datenstrukturen. </w:t>
      </w:r>
      <w:r w:rsidR="006B0E75">
        <w:t xml:space="preserve">Daher zählt dieses </w:t>
      </w:r>
      <w:r w:rsidRPr="00806ACB">
        <w:t>Kapitel, welche weitere Datenstrukturen bei der Recherche im Zusammenhang mit der Fingersuche</w:t>
      </w:r>
      <w:r w:rsidR="00CA0E62" w:rsidRPr="00806ACB">
        <w:t xml:space="preserve"> aufgefallen sind</w:t>
      </w:r>
      <w:r w:rsidRPr="00806ACB">
        <w:t>:</w:t>
      </w:r>
    </w:p>
    <w:p w14:paraId="7634F519" w14:textId="14A4A6C4" w:rsidR="009522C2" w:rsidRPr="00806ACB" w:rsidRDefault="009522C2" w:rsidP="009522C2">
      <w:pPr>
        <w:pStyle w:val="Listenabsatz"/>
        <w:numPr>
          <w:ilvl w:val="0"/>
          <w:numId w:val="15"/>
        </w:numPr>
      </w:pPr>
      <w:r w:rsidRPr="00806ACB">
        <w:t>List</w:t>
      </w:r>
      <w:r w:rsidR="00460279">
        <w:t>en</w:t>
      </w:r>
      <w:r w:rsidRPr="00806ACB">
        <w:t xml:space="preserve"> (2 Finger auf den Extremwerten, um schneller List</w:t>
      </w:r>
      <w:r w:rsidR="00460279">
        <w:t>en O</w:t>
      </w:r>
      <w:r w:rsidRPr="00806ACB">
        <w:t xml:space="preserve">perationen auszuführen, u.a. auch </w:t>
      </w:r>
      <w:proofErr w:type="spellStart"/>
      <w:r w:rsidRPr="00806ACB">
        <w:t>merge</w:t>
      </w:r>
      <w:proofErr w:type="spellEnd"/>
      <w:r w:rsidRPr="00806ACB">
        <w:t xml:space="preserve">-Operation) </w:t>
      </w:r>
      <w:sdt>
        <w:sdtPr>
          <w:id w:val="-1625221956"/>
          <w:citation/>
        </w:sdtPr>
        <w:sdtEndPr/>
        <w:sdtContent>
          <w:r w:rsidR="00F3303C" w:rsidRPr="00806ACB">
            <w:fldChar w:fldCharType="begin"/>
          </w:r>
          <w:r w:rsidR="00F479E8">
            <w:instrText xml:space="preserve">CITATION Bri05 \l 1033 </w:instrText>
          </w:r>
          <w:r w:rsidR="00F3303C" w:rsidRPr="00806ACB">
            <w:fldChar w:fldCharType="separate"/>
          </w:r>
          <w:r w:rsidR="00607FBD" w:rsidRPr="00607FBD">
            <w:rPr>
              <w:noProof/>
            </w:rPr>
            <w:t>[12]</w:t>
          </w:r>
          <w:r w:rsidR="00F3303C" w:rsidRPr="00806ACB">
            <w:fldChar w:fldCharType="end"/>
          </w:r>
        </w:sdtContent>
      </w:sdt>
    </w:p>
    <w:p w14:paraId="1FDCFAB2" w14:textId="52D9EC85" w:rsidR="009522C2" w:rsidRPr="004D0461" w:rsidRDefault="009522C2" w:rsidP="009522C2">
      <w:pPr>
        <w:pStyle w:val="Listenabsatz"/>
        <w:numPr>
          <w:ilvl w:val="0"/>
          <w:numId w:val="15"/>
        </w:numPr>
        <w:rPr>
          <w:lang w:val="en-US"/>
        </w:rPr>
      </w:pPr>
      <w:proofErr w:type="spellStart"/>
      <w:r w:rsidRPr="004D0461">
        <w:rPr>
          <w:lang w:val="en-US"/>
        </w:rPr>
        <w:t>Treaps</w:t>
      </w:r>
      <w:proofErr w:type="spellEnd"/>
      <w:sdt>
        <w:sdtPr>
          <w:id w:val="-666708389"/>
          <w:citation/>
        </w:sdtPr>
        <w:sdtEndPr/>
        <w:sdtContent>
          <w:r w:rsidR="0065758E" w:rsidRPr="00806ACB">
            <w:fldChar w:fldCharType="begin"/>
          </w:r>
          <w:r w:rsidR="00F479E8">
            <w:rPr>
              <w:lang w:val="en-US"/>
            </w:rPr>
            <w:instrText xml:space="preserve">CITATION Ger05 \l 1033 </w:instrText>
          </w:r>
          <w:r w:rsidR="0065758E" w:rsidRPr="00806ACB">
            <w:fldChar w:fldCharType="separate"/>
          </w:r>
          <w:r w:rsidR="00607FBD">
            <w:rPr>
              <w:noProof/>
              <w:lang w:val="en-US"/>
            </w:rPr>
            <w:t xml:space="preserve"> </w:t>
          </w:r>
          <w:r w:rsidR="00607FBD" w:rsidRPr="00607FBD">
            <w:rPr>
              <w:noProof/>
              <w:lang w:val="en-US"/>
            </w:rPr>
            <w:t>[2]</w:t>
          </w:r>
          <w:r w:rsidR="0065758E" w:rsidRPr="00806ACB">
            <w:fldChar w:fldCharType="end"/>
          </w:r>
        </w:sdtContent>
      </w:sdt>
    </w:p>
    <w:p w14:paraId="7A0CD10F" w14:textId="0A337D57" w:rsidR="0065758E" w:rsidRPr="00806ACB" w:rsidRDefault="009522C2" w:rsidP="002E64D4">
      <w:pPr>
        <w:pStyle w:val="Listenabsatz"/>
        <w:numPr>
          <w:ilvl w:val="0"/>
          <w:numId w:val="15"/>
        </w:numPr>
      </w:pPr>
      <w:r w:rsidRPr="00806ACB">
        <w:t xml:space="preserve">Skip-List nur mit 1 Finger </w:t>
      </w:r>
      <w:sdt>
        <w:sdtPr>
          <w:id w:val="894931011"/>
          <w:citation/>
        </w:sdtPr>
        <w:sdtEndPr/>
        <w:sdtContent>
          <w:r w:rsidR="0065758E" w:rsidRPr="00806ACB">
            <w:fldChar w:fldCharType="begin"/>
          </w:r>
          <w:r w:rsidR="00F479E8">
            <w:instrText xml:space="preserve">CITATION Ger05 \l 1033 </w:instrText>
          </w:r>
          <w:r w:rsidR="0065758E" w:rsidRPr="00806ACB">
            <w:fldChar w:fldCharType="separate"/>
          </w:r>
          <w:r w:rsidR="00607FBD" w:rsidRPr="00607FBD">
            <w:rPr>
              <w:noProof/>
            </w:rPr>
            <w:t>[2]</w:t>
          </w:r>
          <w:r w:rsidR="0065758E" w:rsidRPr="00806ACB">
            <w:fldChar w:fldCharType="end"/>
          </w:r>
        </w:sdtContent>
      </w:sdt>
      <w:r w:rsidR="0065758E" w:rsidRPr="00806ACB">
        <w:t xml:space="preserve"> </w:t>
      </w:r>
    </w:p>
    <w:p w14:paraId="005BF920" w14:textId="3F1B216F" w:rsidR="009522C2" w:rsidRPr="004D0461" w:rsidRDefault="009522C2" w:rsidP="002E64D4">
      <w:pPr>
        <w:pStyle w:val="Listenabsatz"/>
        <w:numPr>
          <w:ilvl w:val="0"/>
          <w:numId w:val="15"/>
        </w:numPr>
        <w:rPr>
          <w:lang w:val="en-US"/>
        </w:rPr>
      </w:pPr>
      <w:r w:rsidRPr="004D0461">
        <w:rPr>
          <w:lang w:val="en-US"/>
        </w:rPr>
        <w:t>(2,4) Level Linked Tree</w:t>
      </w:r>
      <w:sdt>
        <w:sdtPr>
          <w:id w:val="-731470836"/>
          <w:citation/>
        </w:sdtPr>
        <w:sdtEndPr/>
        <w:sdtContent>
          <w:r w:rsidR="0065758E" w:rsidRPr="00806ACB">
            <w:fldChar w:fldCharType="begin"/>
          </w:r>
          <w:r w:rsidR="00F479E8">
            <w:rPr>
              <w:lang w:val="en-US"/>
            </w:rPr>
            <w:instrText xml:space="preserve">CITATION Ger05 \l 1033 </w:instrText>
          </w:r>
          <w:r w:rsidR="0065758E" w:rsidRPr="00806ACB">
            <w:fldChar w:fldCharType="separate"/>
          </w:r>
          <w:r w:rsidR="00607FBD">
            <w:rPr>
              <w:noProof/>
              <w:lang w:val="en-US"/>
            </w:rPr>
            <w:t xml:space="preserve"> </w:t>
          </w:r>
          <w:r w:rsidR="00607FBD" w:rsidRPr="00607FBD">
            <w:rPr>
              <w:noProof/>
              <w:lang w:val="en-US"/>
            </w:rPr>
            <w:t>[2]</w:t>
          </w:r>
          <w:r w:rsidR="0065758E" w:rsidRPr="00806ACB">
            <w:fldChar w:fldCharType="end"/>
          </w:r>
        </w:sdtContent>
      </w:sdt>
    </w:p>
    <w:p w14:paraId="6370E6C3" w14:textId="7DA28214" w:rsidR="009522C2" w:rsidRPr="00806ACB" w:rsidRDefault="009522C2" w:rsidP="009522C2">
      <w:r w:rsidRPr="00806ACB">
        <w:t>Die (2,</w:t>
      </w:r>
      <w:proofErr w:type="gramStart"/>
      <w:r w:rsidRPr="00806ACB">
        <w:t>4)</w:t>
      </w:r>
      <w:r w:rsidR="00F23B4E">
        <w:t>-</w:t>
      </w:r>
      <w:proofErr w:type="gramEnd"/>
      <w:r w:rsidRPr="00806ACB">
        <w:t>Level</w:t>
      </w:r>
      <w:r w:rsidR="00F23B4E">
        <w:t>-</w:t>
      </w:r>
      <w:proofErr w:type="spellStart"/>
      <w:r w:rsidRPr="00806ACB">
        <w:t>Linked</w:t>
      </w:r>
      <w:proofErr w:type="spellEnd"/>
      <w:r w:rsidR="00F23B4E">
        <w:t>-</w:t>
      </w:r>
      <w:proofErr w:type="spellStart"/>
      <w:r w:rsidRPr="00806ACB">
        <w:t>Trees</w:t>
      </w:r>
      <w:proofErr w:type="spellEnd"/>
      <w:r w:rsidRPr="00806ACB">
        <w:t xml:space="preserve"> sind besonders hervorzuheben</w:t>
      </w:r>
      <w:r w:rsidR="005872FD" w:rsidRPr="00806ACB">
        <w:t>,</w:t>
      </w:r>
      <w:r w:rsidRPr="00806ACB">
        <w:t xml:space="preserve"> da sie maximal ausgebaut im Hinblick auf die Erreichbarkeit aller Nodes ist. </w:t>
      </w:r>
      <w:r w:rsidR="005872FD" w:rsidRPr="00806ACB">
        <w:t>Somit</w:t>
      </w:r>
      <w:r w:rsidRPr="00806ACB">
        <w:t xml:space="preserve"> wird eine besonders flexible und auch effiziente Fingersuche ermöglicht.</w:t>
      </w:r>
      <w:r w:rsidR="00043275" w:rsidRPr="00043275">
        <w:t xml:space="preserve"> </w:t>
      </w:r>
      <w:sdt>
        <w:sdtPr>
          <w:id w:val="1804811062"/>
          <w:citation/>
        </w:sdtPr>
        <w:sdtEndPr/>
        <w:sdtContent>
          <w:r w:rsidR="00043275" w:rsidRPr="00806ACB">
            <w:fldChar w:fldCharType="begin"/>
          </w:r>
          <w:r w:rsidR="00F479E8">
            <w:instrText xml:space="preserve">CITATION Ger05 \l 1033 </w:instrText>
          </w:r>
          <w:r w:rsidR="00043275" w:rsidRPr="00806ACB">
            <w:fldChar w:fldCharType="separate"/>
          </w:r>
          <w:r w:rsidR="00607FBD" w:rsidRPr="00607FBD">
            <w:rPr>
              <w:noProof/>
            </w:rPr>
            <w:t>[2]</w:t>
          </w:r>
          <w:r w:rsidR="00043275" w:rsidRPr="00806ACB">
            <w:fldChar w:fldCharType="end"/>
          </w:r>
        </w:sdtContent>
      </w:sdt>
      <w:commentRangeStart w:id="34"/>
      <w:commentRangeEnd w:id="34"/>
      <w:r w:rsidR="00460279">
        <w:rPr>
          <w:rStyle w:val="Kommentarzeichen"/>
        </w:rPr>
        <w:commentReference w:id="34"/>
      </w:r>
    </w:p>
    <w:p w14:paraId="422BD523" w14:textId="6DBE9CFA" w:rsidR="009522C2" w:rsidRPr="00806ACB" w:rsidRDefault="009522C2" w:rsidP="009522C2">
      <w:pPr>
        <w:pStyle w:val="berschrift3"/>
      </w:pPr>
      <w:r w:rsidRPr="00806ACB">
        <w:t xml:space="preserve"> </w:t>
      </w:r>
      <w:bookmarkStart w:id="35" w:name="_Toc79686309"/>
      <w:r w:rsidRPr="00806ACB">
        <w:t>K-server Problem und multiple Finger</w:t>
      </w:r>
      <w:bookmarkEnd w:id="35"/>
    </w:p>
    <w:p w14:paraId="6665F19D" w14:textId="77777777" w:rsidR="00E04D4F" w:rsidRDefault="00E04D4F" w:rsidP="009522C2"/>
    <w:p w14:paraId="269C7343" w14:textId="4280E88B" w:rsidR="009522C2" w:rsidRPr="00806ACB" w:rsidRDefault="00524661" w:rsidP="009522C2">
      <w:r>
        <w:rPr>
          <w:noProof/>
        </w:rPr>
        <w:lastRenderedPageBreak/>
        <w:pict w14:anchorId="38B4D70E">
          <v:shape id="Textfeld 44" o:spid="_x0000_s1031" type="#_x0000_t202" style="position:absolute;left:0;text-align:left;margin-left:0;margin-top:205.7pt;width:16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" stroked="f">
            <v:textbox style="mso-fit-shape-to-text:t" inset="0,0,0,0">
              <w:txbxContent>
                <w:p w14:paraId="562CDDD8" w14:textId="4DCD9E66" w:rsidR="00917A99" w:rsidRPr="007878BF" w:rsidRDefault="00255458" w:rsidP="00917A99">
                  <w:pPr>
                    <w:pStyle w:val="Beschriftung"/>
                    <w:rPr>
                      <w:noProof/>
                      <w:sz w:val="24"/>
                    </w:rPr>
                  </w:pPr>
                  <w:r>
                    <w:rPr>
                      <w:noProof/>
                    </w:rPr>
                    <w:fldChar w:fldCharType="begin"/>
                  </w:r>
                  <w:r>
                    <w:rPr>
                      <w:noProof/>
                    </w:rPr>
                    <w:instrText xml:space="preserve"> SEQ Abbildung \* ARABIC </w:instrText>
                  </w:r>
                  <w:r>
                    <w:rPr>
                      <w:noProof/>
                    </w:rPr>
                    <w:fldChar w:fldCharType="separate"/>
                  </w:r>
                  <w:bookmarkStart w:id="36" w:name="_Toc80015058"/>
                  <w:r w:rsidR="00550B8F">
                    <w:rPr>
                      <w:noProof/>
                    </w:rPr>
                    <w:t>6</w:t>
                  </w:r>
                  <w:r>
                    <w:rPr>
                      <w:noProof/>
                    </w:rPr>
                    <w:fldChar w:fldCharType="end"/>
                  </w:r>
                  <w:r w:rsidR="00917A99">
                    <w:t xml:space="preserve"> Abb</w:t>
                  </w:r>
                  <w:r w:rsidR="00BF1F3F">
                    <w:t xml:space="preserve">.: Schematische Darstellung, </w:t>
                  </w:r>
                  <w:r w:rsidR="00917A99">
                    <w:t>k-Server mit k -Fingern</w:t>
                  </w:r>
                  <w:bookmarkEnd w:id="36"/>
                </w:p>
              </w:txbxContent>
            </v:textbox>
            <w10:wrap type="square"/>
          </v:shape>
        </w:pict>
      </w:r>
      <w:r w:rsidR="009522C2" w:rsidRPr="00806ACB">
        <w:rPr>
          <w:noProof/>
        </w:rPr>
        <w:drawing>
          <wp:anchor distT="0" distB="0" distL="114300" distR="114300" simplePos="0" relativeHeight="251658752" behindDoc="1" locked="0" layoutInCell="1" allowOverlap="1" wp14:anchorId="7445148C" wp14:editId="4663C273">
            <wp:simplePos x="0" y="0"/>
            <wp:positionH relativeFrom="margin">
              <wp:align>left</wp:align>
            </wp:positionH>
            <wp:positionV relativeFrom="paragraph">
              <wp:posOffset>393065</wp:posOffset>
            </wp:positionV>
            <wp:extent cx="2141220" cy="2162175"/>
            <wp:effectExtent l="0" t="0" r="0" b="95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122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2C2" w:rsidRPr="00806ACB">
        <w:t xml:space="preserve">In diesem Paper </w:t>
      </w:r>
      <w:sdt>
        <w:sdtPr>
          <w:id w:val="-1906140408"/>
          <w:citation/>
        </w:sdtPr>
        <w:sdtEndPr/>
        <w:sdtContent>
          <w:r w:rsidR="00722376" w:rsidRPr="00806ACB">
            <w:fldChar w:fldCharType="begin"/>
          </w:r>
          <w:r w:rsidR="008E5D07">
            <w:instrText xml:space="preserve">CITATION Cha181 \l 1033 </w:instrText>
          </w:r>
          <w:r w:rsidR="00722376" w:rsidRPr="00806ACB">
            <w:fldChar w:fldCharType="separate"/>
          </w:r>
          <w:r w:rsidR="00607FBD" w:rsidRPr="00607FBD">
            <w:rPr>
              <w:noProof/>
            </w:rPr>
            <w:t>[13]</w:t>
          </w:r>
          <w:r w:rsidR="00722376" w:rsidRPr="00806ACB">
            <w:fldChar w:fldCharType="end"/>
          </w:r>
        </w:sdtContent>
      </w:sdt>
      <w:r w:rsidR="00722376" w:rsidRPr="00806ACB">
        <w:t xml:space="preserve"> </w:t>
      </w:r>
      <w:r w:rsidR="009522C2" w:rsidRPr="00806ACB">
        <w:t xml:space="preserve">wird versucht dem k-server Problem mit k </w:t>
      </w:r>
      <w:r w:rsidR="0088383A" w:rsidRPr="00806ACB">
        <w:t xml:space="preserve">vielen </w:t>
      </w:r>
      <w:r w:rsidR="009522C2" w:rsidRPr="00806ACB">
        <w:t xml:space="preserve">Fingern </w:t>
      </w:r>
      <w:r w:rsidR="00505933" w:rsidRPr="00806ACB">
        <w:t>zu begegnen</w:t>
      </w:r>
      <w:r w:rsidR="009522C2" w:rsidRPr="00806ACB">
        <w:t>.  Es wird davon ausgegangen, dass alle Server und alle Clients eine „Karte aller Nodes“, also die komplette Information zum Entscheiden haben.</w:t>
      </w:r>
    </w:p>
    <w:p w14:paraId="6F3D14F4" w14:textId="04FA020F" w:rsidR="00175999" w:rsidRPr="00806ACB" w:rsidRDefault="009522C2" w:rsidP="009522C2">
      <w:r w:rsidRPr="00806ACB">
        <w:t xml:space="preserve">Die </w:t>
      </w:r>
      <w:r w:rsidR="00920E31">
        <w:t>g</w:t>
      </w:r>
      <w:r w:rsidRPr="00806ACB">
        <w:t xml:space="preserve">rundsätzliche Idee ist, dass jedem Server ein Finger zugewiesen wird und </w:t>
      </w:r>
      <w:r w:rsidR="00920E31">
        <w:t>a</w:t>
      </w:r>
      <w:r w:rsidRPr="00806ACB">
        <w:t>nhand dies</w:t>
      </w:r>
      <w:r w:rsidR="00920E31">
        <w:t>er</w:t>
      </w:r>
      <w:r w:rsidRPr="00806ACB">
        <w:t xml:space="preserve"> Finger die nächstmöglichen Clients gefunden </w:t>
      </w:r>
      <w:r w:rsidR="00920E31">
        <w:t>(Fingersuche) und</w:t>
      </w:r>
      <w:r w:rsidRPr="00806ACB">
        <w:t xml:space="preserve"> bedient werden. </w:t>
      </w:r>
    </w:p>
    <w:p w14:paraId="6475068F" w14:textId="062D99BF" w:rsidR="00A15C76" w:rsidRDefault="009522C2" w:rsidP="00BC1E19">
      <w:r w:rsidRPr="00806ACB">
        <w:t>Der Algorithmus gibt also die Information zurück</w:t>
      </w:r>
      <w:r w:rsidR="00920E31">
        <w:t>,</w:t>
      </w:r>
      <w:r w:rsidRPr="00806ACB">
        <w:t xml:space="preserve"> welcher Finger für welchen Client benutzt wurde. Das ist eine alternative Anwendung der Fingersuche.</w:t>
      </w:r>
    </w:p>
    <w:p w14:paraId="56624DF0" w14:textId="77777777" w:rsidR="00BF1F3F" w:rsidRPr="00806ACB" w:rsidRDefault="00BF1F3F" w:rsidP="00BC1E19"/>
    <w:p w14:paraId="637933D0" w14:textId="5CAFBBC9" w:rsidR="009522C2" w:rsidRPr="00806ACB" w:rsidRDefault="009C2A8A" w:rsidP="009522C2">
      <w:pPr>
        <w:pStyle w:val="berschrift3"/>
      </w:pPr>
      <w:r w:rsidRPr="00806ACB">
        <w:t xml:space="preserve"> </w:t>
      </w:r>
      <w:bookmarkStart w:id="37" w:name="_Toc79686310"/>
      <w:proofErr w:type="spellStart"/>
      <w:r w:rsidR="00AA534B" w:rsidRPr="00806ACB">
        <w:t>Splay</w:t>
      </w:r>
      <w:r w:rsidR="000F5F53" w:rsidRPr="00806ACB">
        <w:t>N</w:t>
      </w:r>
      <w:r w:rsidR="00AA534B" w:rsidRPr="00806ACB">
        <w:t>ets</w:t>
      </w:r>
      <w:proofErr w:type="spellEnd"/>
      <w:r w:rsidR="000F5F53" w:rsidRPr="00806ACB">
        <w:t xml:space="preserve"> – Netzwerk</w:t>
      </w:r>
      <w:r w:rsidR="00C541CD" w:rsidRPr="00806ACB">
        <w:t xml:space="preserve"> K</w:t>
      </w:r>
      <w:r w:rsidR="000F5F53" w:rsidRPr="00806ACB">
        <w:t>ommunikation</w:t>
      </w:r>
      <w:bookmarkEnd w:id="37"/>
      <w:r w:rsidR="000F5F53" w:rsidRPr="00806ACB">
        <w:t xml:space="preserve"> </w:t>
      </w:r>
    </w:p>
    <w:p w14:paraId="69BEC9E7" w14:textId="69D10011" w:rsidR="000F5F53" w:rsidRPr="00806ACB" w:rsidRDefault="00AA534B" w:rsidP="001554B2">
      <w:r w:rsidRPr="00806ACB">
        <w:t xml:space="preserve">In dieser </w:t>
      </w:r>
      <w:r w:rsidR="00505933" w:rsidRPr="00806ACB">
        <w:t>Doktorarbeit</w:t>
      </w:r>
      <w:r w:rsidRPr="00806ACB">
        <w:t xml:space="preserve"> </w:t>
      </w:r>
      <w:sdt>
        <w:sdtPr>
          <w:id w:val="-1865748041"/>
          <w:citation/>
        </w:sdtPr>
        <w:sdtEndPr/>
        <w:sdtContent>
          <w:r w:rsidR="00722376" w:rsidRPr="00806ACB">
            <w:fldChar w:fldCharType="begin"/>
          </w:r>
          <w:r w:rsidR="008E5D07">
            <w:instrText xml:space="preserve">CITATION Bel17 \l 1033 </w:instrText>
          </w:r>
          <w:r w:rsidR="00722376" w:rsidRPr="00806ACB">
            <w:fldChar w:fldCharType="separate"/>
          </w:r>
          <w:r w:rsidR="00607FBD" w:rsidRPr="00607FBD">
            <w:rPr>
              <w:noProof/>
            </w:rPr>
            <w:t>[14]</w:t>
          </w:r>
          <w:r w:rsidR="00722376" w:rsidRPr="00806ACB">
            <w:fldChar w:fldCharType="end"/>
          </w:r>
        </w:sdtContent>
      </w:sdt>
      <w:r w:rsidR="00722376" w:rsidRPr="00806ACB">
        <w:t xml:space="preserve"> </w:t>
      </w:r>
      <w:r w:rsidRPr="00806ACB">
        <w:t xml:space="preserve">wird das Konzept der </w:t>
      </w:r>
      <w:proofErr w:type="spellStart"/>
      <w:r w:rsidRPr="00806ACB">
        <w:t>Splay</w:t>
      </w:r>
      <w:r w:rsidR="000F5F53" w:rsidRPr="00806ACB">
        <w:t>N</w:t>
      </w:r>
      <w:r w:rsidRPr="00806ACB">
        <w:t>ets</w:t>
      </w:r>
      <w:proofErr w:type="spellEnd"/>
      <w:r w:rsidRPr="00806ACB">
        <w:t xml:space="preserve"> präsentiert. </w:t>
      </w:r>
      <w:proofErr w:type="spellStart"/>
      <w:r w:rsidRPr="00806ACB">
        <w:t>Splay</w:t>
      </w:r>
      <w:r w:rsidR="000F5F53" w:rsidRPr="00806ACB">
        <w:t>N</w:t>
      </w:r>
      <w:r w:rsidRPr="00806ACB">
        <w:t>ets</w:t>
      </w:r>
      <w:proofErr w:type="spellEnd"/>
      <w:r w:rsidRPr="00806ACB">
        <w:t xml:space="preserve"> arbeiten laut der Arbeit auf </w:t>
      </w:r>
      <w:proofErr w:type="spellStart"/>
      <w:r w:rsidRPr="00806ACB">
        <w:t>P2P</w:t>
      </w:r>
      <w:proofErr w:type="spellEnd"/>
      <w:r w:rsidRPr="00806ACB">
        <w:t xml:space="preserve"> Netzwerken und versuchen </w:t>
      </w:r>
      <w:r w:rsidR="000F5F53" w:rsidRPr="00806ACB">
        <w:t>die optimalen Kommunikationswege</w:t>
      </w:r>
      <w:r w:rsidRPr="00806ACB">
        <w:t xml:space="preserve"> mit Hilfe von </w:t>
      </w:r>
      <w:r w:rsidR="00505933" w:rsidRPr="00806ACB">
        <w:t>Splay</w:t>
      </w:r>
      <w:r w:rsidR="00505933">
        <w:t>-</w:t>
      </w:r>
      <w:r w:rsidR="000F0776">
        <w:t>T</w:t>
      </w:r>
      <w:r w:rsidR="000F0776" w:rsidRPr="00806ACB">
        <w:t>ree</w:t>
      </w:r>
      <w:r w:rsidR="00505933" w:rsidRPr="00806ACB">
        <w:t xml:space="preserve"> </w:t>
      </w:r>
      <w:r w:rsidR="000F5F53" w:rsidRPr="00806ACB">
        <w:t>als</w:t>
      </w:r>
      <w:r w:rsidRPr="00806ACB">
        <w:t xml:space="preserve"> Fingersuchen zu sogenannten </w:t>
      </w:r>
      <w:proofErr w:type="spellStart"/>
      <w:r w:rsidRPr="00806ACB">
        <w:t>SplayNets</w:t>
      </w:r>
      <w:proofErr w:type="spellEnd"/>
      <w:r w:rsidRPr="00806ACB">
        <w:t xml:space="preserve"> </w:t>
      </w:r>
      <w:r w:rsidR="00505933" w:rsidRPr="00806ACB">
        <w:t>zu vereinfachen</w:t>
      </w:r>
      <w:r w:rsidRPr="00806ACB">
        <w:t>.</w:t>
      </w:r>
      <w:r w:rsidR="000F5F53" w:rsidRPr="00806ACB">
        <w:t xml:space="preserve"> Jeder </w:t>
      </w:r>
      <w:proofErr w:type="spellStart"/>
      <w:r w:rsidR="000F5F53" w:rsidRPr="00806ACB">
        <w:t>Node</w:t>
      </w:r>
      <w:proofErr w:type="spellEnd"/>
      <w:r w:rsidR="000F5F53" w:rsidRPr="00806ACB">
        <w:t xml:space="preserve"> erhält also einen Finger</w:t>
      </w:r>
      <w:r w:rsidR="00175999" w:rsidRPr="00806ACB">
        <w:t>/</w:t>
      </w:r>
      <w:r w:rsidR="000F5F53" w:rsidRPr="00806ACB">
        <w:t>Pointer</w:t>
      </w:r>
      <w:r w:rsidR="00BF1F3F">
        <w:t>. D</w:t>
      </w:r>
      <w:r w:rsidR="00175999" w:rsidRPr="00806ACB">
        <w:t xml:space="preserve">ie Verbindungen </w:t>
      </w:r>
      <w:r w:rsidR="000F5F53" w:rsidRPr="00806ACB">
        <w:t xml:space="preserve">zwischen den Fingern werden gewichtet und mit </w:t>
      </w:r>
      <w:r w:rsidR="00505933" w:rsidRPr="00806ACB">
        <w:t>Splay</w:t>
      </w:r>
      <w:r w:rsidR="00505933">
        <w:t>-</w:t>
      </w:r>
      <w:proofErr w:type="spellStart"/>
      <w:r w:rsidR="000F0776">
        <w:t>T</w:t>
      </w:r>
      <w:r w:rsidR="000F0776" w:rsidRPr="00806ACB">
        <w:t>ree</w:t>
      </w:r>
      <w:r w:rsidR="00D6624B">
        <w:t>s</w:t>
      </w:r>
      <w:proofErr w:type="spellEnd"/>
      <w:r w:rsidR="00505933" w:rsidRPr="00806ACB">
        <w:t xml:space="preserve"> </w:t>
      </w:r>
      <w:r w:rsidR="000F5F53" w:rsidRPr="00806ACB">
        <w:t>optimiert aufgespannt.</w:t>
      </w:r>
    </w:p>
    <w:p w14:paraId="6353A331" w14:textId="31D7C2F9" w:rsidR="005872FD" w:rsidRPr="00806ACB" w:rsidRDefault="000F5F53" w:rsidP="001554B2">
      <w:r w:rsidRPr="00806ACB">
        <w:t xml:space="preserve">Es werden Anwendungsbereiche eines Overlay-Konzepts für Tor und weitere </w:t>
      </w:r>
      <w:proofErr w:type="spellStart"/>
      <w:r w:rsidRPr="00806ACB">
        <w:t>P2P</w:t>
      </w:r>
      <w:proofErr w:type="spellEnd"/>
      <w:r w:rsidRPr="00806ACB">
        <w:t xml:space="preserve"> Networks, sowie für </w:t>
      </w:r>
      <w:r w:rsidR="00505933">
        <w:t>interne</w:t>
      </w:r>
      <w:r w:rsidRPr="00806ACB">
        <w:t xml:space="preserve"> Kommunikation in Facebooks</w:t>
      </w:r>
      <w:r w:rsidR="005872FD" w:rsidRPr="00806ACB">
        <w:t>-</w:t>
      </w:r>
      <w:r w:rsidRPr="00806ACB">
        <w:t>Datencentren vorgestellt</w:t>
      </w:r>
      <w:r w:rsidR="007865A3" w:rsidRPr="00806ACB">
        <w:t>, da 60% des Traffics interne Kommunikation ist.</w:t>
      </w:r>
      <w:r w:rsidR="005872FD" w:rsidRPr="00806ACB">
        <w:t xml:space="preserve"> </w:t>
      </w:r>
      <w:sdt>
        <w:sdtPr>
          <w:id w:val="-1678266215"/>
          <w:citation/>
        </w:sdtPr>
        <w:sdtEndPr/>
        <w:sdtContent>
          <w:r w:rsidR="00753995" w:rsidRPr="00806ACB">
            <w:fldChar w:fldCharType="begin"/>
          </w:r>
          <w:r w:rsidR="008E5D07">
            <w:instrText xml:space="preserve">CITATION Bel17 \l 1033 </w:instrText>
          </w:r>
          <w:r w:rsidR="00753995" w:rsidRPr="00806ACB">
            <w:fldChar w:fldCharType="separate"/>
          </w:r>
          <w:r w:rsidR="00607FBD" w:rsidRPr="00607FBD">
            <w:rPr>
              <w:noProof/>
            </w:rPr>
            <w:t>[14]</w:t>
          </w:r>
          <w:r w:rsidR="00753995" w:rsidRPr="00806ACB">
            <w:fldChar w:fldCharType="end"/>
          </w:r>
        </w:sdtContent>
      </w:sdt>
    </w:p>
    <w:p w14:paraId="1D04C1C7" w14:textId="001E30C1" w:rsidR="00AA534B" w:rsidRPr="00806ACB" w:rsidRDefault="005872FD" w:rsidP="001554B2">
      <w:proofErr w:type="spellStart"/>
      <w:r w:rsidRPr="00806ACB">
        <w:t>Splay</w:t>
      </w:r>
      <w:r w:rsidR="00175999" w:rsidRPr="00806ACB">
        <w:t>N</w:t>
      </w:r>
      <w:r w:rsidRPr="00806ACB">
        <w:t>ets</w:t>
      </w:r>
      <w:proofErr w:type="spellEnd"/>
      <w:r w:rsidRPr="00806ACB">
        <w:t xml:space="preserve"> führen </w:t>
      </w:r>
      <w:r w:rsidR="000B02D4" w:rsidRPr="00806ACB">
        <w:t>zu erheblicher Verbesserung</w:t>
      </w:r>
      <w:r w:rsidRPr="00806ACB">
        <w:t xml:space="preserve"> der internen Kommunikationswege, da mit ihrer Hilfe </w:t>
      </w:r>
      <w:r w:rsidR="00576B37" w:rsidRPr="00806ACB">
        <w:t>irrelevante protokollbasierte Informati</w:t>
      </w:r>
      <w:r w:rsidR="00175999" w:rsidRPr="00806ACB">
        <w:t>o</w:t>
      </w:r>
      <w:r w:rsidR="00576B37" w:rsidRPr="00806ACB">
        <w:t>nsaustauschversuche deutlich</w:t>
      </w:r>
      <w:r w:rsidRPr="00806ACB">
        <w:t xml:space="preserve"> </w:t>
      </w:r>
      <w:r w:rsidR="00505933" w:rsidRPr="00806ACB">
        <w:t>verringert</w:t>
      </w:r>
      <w:r w:rsidRPr="00806ACB">
        <w:t xml:space="preserve"> werden </w:t>
      </w:r>
      <w:r w:rsidR="00576B37" w:rsidRPr="00806ACB">
        <w:t>können</w:t>
      </w:r>
      <w:r w:rsidRPr="00806ACB">
        <w:t>.</w:t>
      </w:r>
      <w:r w:rsidR="00576B37" w:rsidRPr="00806ACB">
        <w:t xml:space="preserve"> </w:t>
      </w:r>
      <w:sdt>
        <w:sdtPr>
          <w:id w:val="-726452822"/>
          <w:citation/>
        </w:sdtPr>
        <w:sdtEndPr/>
        <w:sdtContent>
          <w:r w:rsidR="00753995" w:rsidRPr="00806ACB">
            <w:fldChar w:fldCharType="begin"/>
          </w:r>
          <w:r w:rsidR="008E5D07">
            <w:instrText xml:space="preserve">CITATION Bel17 \l 1033 </w:instrText>
          </w:r>
          <w:r w:rsidR="00753995" w:rsidRPr="00806ACB">
            <w:fldChar w:fldCharType="separate"/>
          </w:r>
          <w:r w:rsidR="00607FBD" w:rsidRPr="00607FBD">
            <w:rPr>
              <w:noProof/>
            </w:rPr>
            <w:t>[14]</w:t>
          </w:r>
          <w:r w:rsidR="00753995" w:rsidRPr="00806ACB">
            <w:fldChar w:fldCharType="end"/>
          </w:r>
        </w:sdtContent>
      </w:sdt>
    </w:p>
    <w:p w14:paraId="2374D924" w14:textId="5521268D" w:rsidR="00576B37" w:rsidRPr="00806ACB" w:rsidRDefault="00E80ECE" w:rsidP="00576B37">
      <w:pPr>
        <w:pStyle w:val="berschrift3"/>
      </w:pPr>
      <w:bookmarkStart w:id="38" w:name="_Ref79589957"/>
      <w:bookmarkStart w:id="39" w:name="_Toc79686311"/>
      <w:r w:rsidRPr="00806ACB">
        <w:lastRenderedPageBreak/>
        <w:t>Gr</w:t>
      </w:r>
      <w:r w:rsidR="00332ADA">
        <w:t>o</w:t>
      </w:r>
      <w:r w:rsidRPr="00806ACB">
        <w:t>ver Algorithmus – Quantencomputer</w:t>
      </w:r>
      <w:bookmarkEnd w:id="38"/>
      <w:bookmarkEnd w:id="39"/>
    </w:p>
    <w:p w14:paraId="6CC160EA" w14:textId="2C6AB4BA" w:rsidR="00F12B08" w:rsidRPr="00806ACB" w:rsidRDefault="00C663B0" w:rsidP="00E80ECE">
      <w:pPr>
        <w:rPr>
          <w:rFonts w:eastAsiaTheme="minorEastAsia"/>
        </w:rPr>
      </w:pPr>
      <w:r>
        <w:t>Der Grover</w:t>
      </w:r>
      <w:r w:rsidR="00332ADA">
        <w:t xml:space="preserve"> </w:t>
      </w:r>
      <w:r w:rsidR="006F5E45" w:rsidRPr="00806ACB">
        <w:t>Algorithmus</w:t>
      </w:r>
      <w:r>
        <w:t xml:space="preserve"> arbeitet</w:t>
      </w:r>
      <w:r w:rsidR="00E80ECE" w:rsidRPr="00806ACB">
        <w:t xml:space="preserve"> ausschließlich auf Quanten</w:t>
      </w:r>
      <w:r w:rsidR="006F5E45">
        <w:t>c</w:t>
      </w:r>
      <w:r w:rsidR="006F5E45" w:rsidRPr="00806ACB">
        <w:t>omputer</w:t>
      </w:r>
      <w:r w:rsidR="00E04723">
        <w:t>n - e</w:t>
      </w:r>
      <w:r w:rsidR="00E04723" w:rsidRPr="00806ACB">
        <w:rPr>
          <w:rFonts w:eastAsiaTheme="minorEastAsia"/>
        </w:rPr>
        <w:t>s werden quantenmechanische Effekte ausgenutzt und geschickt ausgelesen.</w:t>
      </w:r>
      <w:r w:rsidR="00E04723">
        <w:rPr>
          <w:rFonts w:eastAsiaTheme="minorEastAsia"/>
        </w:rPr>
        <w:t xml:space="preserve"> </w:t>
      </w:r>
      <w:r w:rsidR="00E04723">
        <w:t>Er</w:t>
      </w:r>
      <w:r w:rsidR="00E80ECE" w:rsidRPr="00806ACB">
        <w:t xml:space="preserve"> </w:t>
      </w:r>
      <w:r>
        <w:t xml:space="preserve">arbeitet </w:t>
      </w:r>
      <w:r w:rsidR="00E80ECE" w:rsidRPr="00806ACB">
        <w:t>auf unsortierten Datenstrukturen</w:t>
      </w:r>
      <w:r w:rsidR="00E04723">
        <w:t xml:space="preserve"> der Größe n</w:t>
      </w:r>
      <w:r w:rsidR="00E80ECE" w:rsidRPr="00806ACB">
        <w:t xml:space="preserve"> und ermöglicht eine Suche i</w:t>
      </w:r>
      <w:r w:rsidR="00E04723">
        <w:t>n</w:t>
      </w:r>
      <w:r w:rsidR="00E80ECE" w:rsidRPr="00806ACB">
        <w:t xml:space="preserve"> </w:t>
      </w:r>
      <w:proofErr w:type="gramStart"/>
      <w:r w:rsidR="00E80ECE" w:rsidRPr="00806ACB">
        <w:t>O(</w:t>
      </w:r>
      <w:proofErr w:type="gramEnd"/>
      <m:oMath>
        <m:rad>
          <m:radPr>
            <m:degHide m:val="1"/>
            <m:ctrlPr>
              <w:rPr>
                <w:rFonts w:ascii="Cambria Math" w:hAnsi="Cambria Math"/>
                <w:i/>
              </w:rPr>
            </m:ctrlPr>
          </m:radPr>
          <m:deg/>
          <m:e>
            <m:r>
              <w:rPr>
                <w:rFonts w:ascii="Cambria Math" w:hAnsi="Cambria Math"/>
              </w:rPr>
              <m:t>n</m:t>
            </m:r>
          </m:e>
        </m:rad>
      </m:oMath>
      <w:r w:rsidR="00E80ECE" w:rsidRPr="00806ACB">
        <w:rPr>
          <w:rFonts w:eastAsiaTheme="minorEastAsia"/>
        </w:rPr>
        <w:t>).</w:t>
      </w:r>
      <w:r w:rsidR="00F12B08" w:rsidRPr="00806ACB">
        <w:rPr>
          <w:rFonts w:eastAsiaTheme="minorEastAsia"/>
        </w:rPr>
        <w:t xml:space="preserve"> </w:t>
      </w:r>
    </w:p>
    <w:p w14:paraId="6E33FD30" w14:textId="07A9B8CC" w:rsidR="00E80ECE" w:rsidRPr="00806ACB" w:rsidRDefault="00576B37" w:rsidP="00E80ECE">
      <w:pPr>
        <w:rPr>
          <w:rFonts w:eastAsiaTheme="minorEastAsia"/>
        </w:rPr>
      </w:pPr>
      <w:r w:rsidRPr="00806ACB">
        <w:rPr>
          <w:rFonts w:eastAsiaTheme="minorEastAsia"/>
        </w:rPr>
        <w:t xml:space="preserve">Dem </w:t>
      </w:r>
      <w:r w:rsidR="006F5E45" w:rsidRPr="00806ACB">
        <w:rPr>
          <w:rFonts w:eastAsiaTheme="minorEastAsia"/>
        </w:rPr>
        <w:t>gegenüber</w:t>
      </w:r>
      <w:r w:rsidRPr="00806ACB">
        <w:rPr>
          <w:rFonts w:eastAsiaTheme="minorEastAsia"/>
        </w:rPr>
        <w:t xml:space="preserve"> stehen</w:t>
      </w:r>
      <w:r w:rsidR="00E80ECE" w:rsidRPr="00806ACB">
        <w:rPr>
          <w:rFonts w:eastAsiaTheme="minorEastAsia"/>
        </w:rPr>
        <w:t xml:space="preserve"> herkö</w:t>
      </w:r>
      <w:r w:rsidRPr="00806ACB">
        <w:rPr>
          <w:rFonts w:eastAsiaTheme="minorEastAsia"/>
        </w:rPr>
        <w:t>mm</w:t>
      </w:r>
      <w:r w:rsidR="00E80ECE" w:rsidRPr="00806ACB">
        <w:rPr>
          <w:rFonts w:eastAsiaTheme="minorEastAsia"/>
        </w:rPr>
        <w:t xml:space="preserve">liche Algorithmen </w:t>
      </w:r>
      <w:r w:rsidRPr="00806ACB">
        <w:rPr>
          <w:rFonts w:eastAsiaTheme="minorEastAsia"/>
        </w:rPr>
        <w:t>welche auf</w:t>
      </w:r>
      <w:r w:rsidR="00E80ECE" w:rsidRPr="00806ACB">
        <w:rPr>
          <w:rFonts w:eastAsiaTheme="minorEastAsia"/>
        </w:rPr>
        <w:t xml:space="preserve"> unsortierten </w:t>
      </w:r>
      <w:r w:rsidR="00C10AC9" w:rsidRPr="00806ACB">
        <w:rPr>
          <w:rFonts w:eastAsiaTheme="minorEastAsia"/>
        </w:rPr>
        <w:t>Listen im</w:t>
      </w:r>
      <w:r w:rsidR="00E80ECE" w:rsidRPr="00806ACB">
        <w:rPr>
          <w:rFonts w:eastAsiaTheme="minorEastAsia"/>
        </w:rPr>
        <w:t xml:space="preserve"> </w:t>
      </w:r>
      <w:r w:rsidR="006F5E45" w:rsidRPr="00806ACB">
        <w:rPr>
          <w:rFonts w:eastAsiaTheme="minorEastAsia"/>
        </w:rPr>
        <w:t>Worstcase</w:t>
      </w:r>
      <w:r w:rsidR="00F12B08" w:rsidRPr="00806ACB">
        <w:rPr>
          <w:rFonts w:eastAsiaTheme="minorEastAsia"/>
        </w:rPr>
        <w:t xml:space="preserve"> </w:t>
      </w:r>
      <w:r w:rsidR="00E80ECE" w:rsidRPr="00806ACB">
        <w:rPr>
          <w:rFonts w:eastAsiaTheme="minorEastAsia"/>
        </w:rPr>
        <w:t>O(n) viele Vergleiche tätigen</w:t>
      </w:r>
      <w:r w:rsidRPr="00806ACB">
        <w:rPr>
          <w:rFonts w:eastAsiaTheme="minorEastAsia"/>
        </w:rPr>
        <w:t xml:space="preserve"> </w:t>
      </w:r>
      <w:r w:rsidR="006E2340" w:rsidRPr="00806ACB">
        <w:rPr>
          <w:rFonts w:eastAsiaTheme="minorEastAsia"/>
        </w:rPr>
        <w:t>müssten,</w:t>
      </w:r>
      <w:r w:rsidRPr="00806ACB">
        <w:rPr>
          <w:rFonts w:eastAsiaTheme="minorEastAsia"/>
        </w:rPr>
        <w:t xml:space="preserve"> </w:t>
      </w:r>
      <w:r w:rsidR="00F12B08" w:rsidRPr="00806ACB">
        <w:rPr>
          <w:rFonts w:eastAsiaTheme="minorEastAsia"/>
        </w:rPr>
        <w:t xml:space="preserve">bis das gesuchte Element gefunden </w:t>
      </w:r>
      <w:r w:rsidRPr="00806ACB">
        <w:rPr>
          <w:rFonts w:eastAsiaTheme="minorEastAsia"/>
        </w:rPr>
        <w:t>wird</w:t>
      </w:r>
      <w:r w:rsidR="00F12B08" w:rsidRPr="00806ACB">
        <w:rPr>
          <w:rFonts w:eastAsiaTheme="minorEastAsia"/>
        </w:rPr>
        <w:t>.</w:t>
      </w:r>
    </w:p>
    <w:p w14:paraId="0662ADBD" w14:textId="4A7185A9" w:rsidR="006E2340" w:rsidRPr="00806ACB" w:rsidRDefault="00936689" w:rsidP="00E80ECE">
      <w:r w:rsidRPr="00806ACB">
        <w:rPr>
          <w:rFonts w:eastAsiaTheme="minorEastAsia"/>
        </w:rPr>
        <w:t>Als Anwendung</w:t>
      </w:r>
      <w:r w:rsidR="00175999" w:rsidRPr="00806ACB">
        <w:rPr>
          <w:rFonts w:eastAsiaTheme="minorEastAsia"/>
        </w:rPr>
        <w:t>sv</w:t>
      </w:r>
      <w:r w:rsidR="006E2340" w:rsidRPr="00806ACB">
        <w:rPr>
          <w:rFonts w:eastAsiaTheme="minorEastAsia"/>
        </w:rPr>
        <w:t>orschlag</w:t>
      </w:r>
      <w:r w:rsidRPr="00806ACB">
        <w:rPr>
          <w:rFonts w:eastAsiaTheme="minorEastAsia"/>
        </w:rPr>
        <w:t xml:space="preserve"> ist</w:t>
      </w:r>
      <w:r w:rsidR="006E2340" w:rsidRPr="00806ACB">
        <w:rPr>
          <w:rFonts w:eastAsiaTheme="minorEastAsia"/>
        </w:rPr>
        <w:t xml:space="preserve"> Grovers</w:t>
      </w:r>
      <w:r w:rsidRPr="00806ACB">
        <w:rPr>
          <w:rFonts w:eastAsiaTheme="minorEastAsia"/>
        </w:rPr>
        <w:t xml:space="preserve"> </w:t>
      </w:r>
      <w:r w:rsidRPr="00806ACB">
        <w:t xml:space="preserve">Algorithmus </w:t>
      </w:r>
      <w:r w:rsidR="006E2340" w:rsidRPr="00806ACB">
        <w:rPr>
          <w:rFonts w:eastAsiaTheme="minorEastAsia"/>
        </w:rPr>
        <w:t xml:space="preserve">auf großen </w:t>
      </w:r>
      <w:r w:rsidRPr="00806ACB">
        <w:rPr>
          <w:rFonts w:eastAsiaTheme="minorEastAsia"/>
        </w:rPr>
        <w:t xml:space="preserve">unsortierten </w:t>
      </w:r>
      <w:r w:rsidR="006E2340" w:rsidRPr="00806ACB">
        <w:rPr>
          <w:rFonts w:eastAsiaTheme="minorEastAsia"/>
        </w:rPr>
        <w:t xml:space="preserve">Datenbanken </w:t>
      </w:r>
      <w:r w:rsidR="00C10AC9" w:rsidRPr="00806ACB">
        <w:rPr>
          <w:rFonts w:eastAsiaTheme="minorEastAsia"/>
        </w:rPr>
        <w:t>erwähnt</w:t>
      </w:r>
      <w:r w:rsidRPr="00806ACB">
        <w:rPr>
          <w:rFonts w:eastAsiaTheme="minorEastAsia"/>
        </w:rPr>
        <w:t xml:space="preserve">. </w:t>
      </w:r>
      <w:sdt>
        <w:sdtPr>
          <w:id w:val="1718467315"/>
          <w:citation/>
        </w:sdtPr>
        <w:sdtEndPr/>
        <w:sdtContent>
          <w:r w:rsidR="00E01148" w:rsidRPr="00806ACB">
            <w:fldChar w:fldCharType="begin"/>
          </w:r>
          <w:r w:rsidR="008E5D07">
            <w:instrText xml:space="preserve">CITATION CFi17 \l 1033 </w:instrText>
          </w:r>
          <w:r w:rsidR="00E01148" w:rsidRPr="00806ACB">
            <w:fldChar w:fldCharType="separate"/>
          </w:r>
          <w:r w:rsidR="00607FBD" w:rsidRPr="00607FBD">
            <w:rPr>
              <w:noProof/>
            </w:rPr>
            <w:t>[15]</w:t>
          </w:r>
          <w:r w:rsidR="00E01148" w:rsidRPr="00806ACB">
            <w:fldChar w:fldCharType="end"/>
          </w:r>
        </w:sdtContent>
      </w:sdt>
    </w:p>
    <w:p w14:paraId="0A821094" w14:textId="77777777" w:rsidR="00E80ECE" w:rsidRPr="00806ACB" w:rsidRDefault="00E80ECE" w:rsidP="00E80ECE"/>
    <w:p w14:paraId="17A0949E" w14:textId="19227CC1" w:rsidR="009522C2" w:rsidRPr="00806ACB" w:rsidRDefault="009522C2" w:rsidP="00AB63BA">
      <w:pPr>
        <w:pStyle w:val="berschrift3"/>
      </w:pPr>
      <w:r w:rsidRPr="00806ACB">
        <w:t xml:space="preserve"> </w:t>
      </w:r>
      <w:bookmarkStart w:id="40" w:name="_Ref79003773"/>
      <w:bookmarkStart w:id="41" w:name="_Toc79686312"/>
      <w:r w:rsidR="007E0ED4" w:rsidRPr="00806ACB">
        <w:t>Prädiktion</w:t>
      </w:r>
      <w:r w:rsidRPr="00806ACB">
        <w:t xml:space="preserve"> auf Input Streams für Lokalitätsprinzip</w:t>
      </w:r>
      <w:bookmarkEnd w:id="40"/>
      <w:bookmarkEnd w:id="41"/>
      <w:r w:rsidRPr="00806ACB">
        <w:t xml:space="preserve">  </w:t>
      </w:r>
    </w:p>
    <w:p w14:paraId="41AEFB28" w14:textId="1A814710" w:rsidR="006F66C5" w:rsidRPr="00806ACB" w:rsidRDefault="009522C2" w:rsidP="009522C2">
      <w:r w:rsidRPr="00806ACB">
        <w:t>In diesem Paper</w:t>
      </w:r>
      <w:r w:rsidR="00461DD2" w:rsidRPr="00806ACB">
        <w:t xml:space="preserve"> </w:t>
      </w:r>
      <w:sdt>
        <w:sdtPr>
          <w:id w:val="1491978254"/>
          <w:citation/>
        </w:sdtPr>
        <w:sdtEndPr/>
        <w:sdtContent>
          <w:r w:rsidR="00461DD2" w:rsidRPr="00806ACB">
            <w:fldChar w:fldCharType="begin"/>
          </w:r>
          <w:r w:rsidR="008E5D07">
            <w:instrText xml:space="preserve">CITATION Che03 \l 1033 </w:instrText>
          </w:r>
          <w:r w:rsidR="00461DD2" w:rsidRPr="00806ACB">
            <w:fldChar w:fldCharType="separate"/>
          </w:r>
          <w:r w:rsidR="00607FBD" w:rsidRPr="00607FBD">
            <w:rPr>
              <w:noProof/>
            </w:rPr>
            <w:t>[16]</w:t>
          </w:r>
          <w:r w:rsidR="00461DD2" w:rsidRPr="00806ACB">
            <w:fldChar w:fldCharType="end"/>
          </w:r>
        </w:sdtContent>
      </w:sdt>
      <w:r w:rsidRPr="00806ACB">
        <w:t xml:space="preserve"> wird der Sachverhalt der Vorhersage von Inputdaten auf verschiedene Systeme analysiert. Es wird explizit </w:t>
      </w:r>
      <w:r w:rsidR="00CA4F8C">
        <w:t xml:space="preserve">der </w:t>
      </w:r>
      <w:r w:rsidRPr="00806ACB">
        <w:t>Nutzen de</w:t>
      </w:r>
      <w:r w:rsidR="00CA4F8C">
        <w:t xml:space="preserve">r Vorhersage </w:t>
      </w:r>
      <w:r w:rsidRPr="00806ACB">
        <w:t xml:space="preserve">im Sinne des Lokalitätsprinzips erwähnt, und es wird </w:t>
      </w:r>
      <w:r w:rsidR="00CA4F8C">
        <w:t xml:space="preserve">aus Geschwindigkeitsgründen </w:t>
      </w:r>
      <w:r w:rsidRPr="00806ACB">
        <w:t xml:space="preserve">in diesem </w:t>
      </w:r>
      <w:r w:rsidR="006F5E45" w:rsidRPr="00806ACB">
        <w:t>Zusammenhang</w:t>
      </w:r>
      <w:r w:rsidRPr="00806ACB">
        <w:t xml:space="preserve"> </w:t>
      </w:r>
      <w:r w:rsidR="00CA4F8C" w:rsidRPr="00806ACB">
        <w:t>ein Splay</w:t>
      </w:r>
      <w:r w:rsidR="00CA4F8C">
        <w:t>-T</w:t>
      </w:r>
      <w:r w:rsidR="00CA4F8C" w:rsidRPr="00806ACB">
        <w:t xml:space="preserve">ree </w:t>
      </w:r>
      <w:r w:rsidR="00CA4F8C">
        <w:t>verwendet</w:t>
      </w:r>
      <w:r w:rsidRPr="00806ACB">
        <w:t>. Es gibt auch abgewandelte Variationen mit gewichteten Kanten oder geclusterten Nodes i</w:t>
      </w:r>
      <w:r w:rsidR="00CA4F8C">
        <w:t>m</w:t>
      </w:r>
      <w:r w:rsidRPr="00806ACB">
        <w:t xml:space="preserve"> </w:t>
      </w:r>
      <w:r w:rsidR="006F5E45" w:rsidRPr="00806ACB">
        <w:t>Splay</w:t>
      </w:r>
      <w:r w:rsidR="006F5E45">
        <w:t>-</w:t>
      </w:r>
      <w:r w:rsidR="000F0776">
        <w:t>T</w:t>
      </w:r>
      <w:r w:rsidR="000F0776" w:rsidRPr="00806ACB">
        <w:t>ree</w:t>
      </w:r>
      <w:r w:rsidRPr="00806ACB">
        <w:t xml:space="preserve">. </w:t>
      </w:r>
    </w:p>
    <w:p w14:paraId="64FA6BAA" w14:textId="04FE5128" w:rsidR="009522C2" w:rsidRPr="00806ACB" w:rsidRDefault="009522C2" w:rsidP="009522C2">
      <w:r w:rsidRPr="00806ACB">
        <w:t xml:space="preserve">In diesem Paper wird nicht explizit von Fingern gesprochen, jedoch werden die Ergebnisse der Vorhersage für den </w:t>
      </w:r>
      <w:r w:rsidR="006F5E45" w:rsidRPr="00806ACB">
        <w:t>Splay</w:t>
      </w:r>
      <w:r w:rsidR="006F5E45">
        <w:t>-</w:t>
      </w:r>
      <w:r w:rsidR="000F0776">
        <w:t>T</w:t>
      </w:r>
      <w:r w:rsidR="000F0776" w:rsidRPr="00806ACB">
        <w:t>ree</w:t>
      </w:r>
      <w:r w:rsidR="006F5E45" w:rsidRPr="00806ACB">
        <w:t xml:space="preserve"> </w:t>
      </w:r>
      <w:r w:rsidRPr="00806ACB">
        <w:t xml:space="preserve">wie </w:t>
      </w:r>
      <w:r w:rsidR="00DC47EF" w:rsidRPr="00806ACB">
        <w:t xml:space="preserve">für </w:t>
      </w:r>
      <w:r w:rsidRPr="00806ACB">
        <w:t xml:space="preserve">Finger </w:t>
      </w:r>
      <w:r w:rsidR="00C87749">
        <w:t>eingesetzt</w:t>
      </w:r>
      <w:r w:rsidRPr="00806ACB">
        <w:t>.</w:t>
      </w:r>
    </w:p>
    <w:p w14:paraId="2BF49377" w14:textId="60CA1552" w:rsidR="00175999" w:rsidRPr="00806ACB" w:rsidRDefault="00175999" w:rsidP="009522C2"/>
    <w:p w14:paraId="7C907BBC" w14:textId="215EF61A" w:rsidR="008572AC" w:rsidRPr="00806ACB" w:rsidRDefault="008572AC" w:rsidP="008572AC">
      <w:pPr>
        <w:pStyle w:val="berschrift2"/>
        <w:rPr>
          <w:lang w:val="de-DE"/>
        </w:rPr>
      </w:pPr>
      <w:r w:rsidRPr="00806ACB">
        <w:rPr>
          <w:lang w:val="de-DE"/>
        </w:rPr>
        <w:t xml:space="preserve"> </w:t>
      </w:r>
      <w:bookmarkStart w:id="42" w:name="_Toc79686313"/>
      <w:r w:rsidRPr="00806ACB">
        <w:rPr>
          <w:lang w:val="de-DE"/>
        </w:rPr>
        <w:t>Zusammenfassung des Forschungsstandes</w:t>
      </w:r>
      <w:bookmarkEnd w:id="42"/>
    </w:p>
    <w:p w14:paraId="1EE4FE9C" w14:textId="77777777" w:rsidR="00175999" w:rsidRPr="00806ACB" w:rsidRDefault="00175999" w:rsidP="008572AC"/>
    <w:p w14:paraId="7514E37F" w14:textId="3A55D7CC" w:rsidR="00E5689A" w:rsidRPr="00806ACB" w:rsidRDefault="006F66C5" w:rsidP="008572AC">
      <w:r w:rsidRPr="00806ACB">
        <w:t>Sowohl</w:t>
      </w:r>
      <w:r w:rsidR="008572AC" w:rsidRPr="00806ACB">
        <w:t xml:space="preserve"> Finger</w:t>
      </w:r>
      <w:r w:rsidRPr="00806ACB">
        <w:t xml:space="preserve">, </w:t>
      </w:r>
      <w:r w:rsidR="007F0B86" w:rsidRPr="00806ACB">
        <w:t>Fingers</w:t>
      </w:r>
      <w:r w:rsidR="008572AC" w:rsidRPr="00806ACB">
        <w:t>uche</w:t>
      </w:r>
      <w:r w:rsidR="00175999" w:rsidRPr="00806ACB">
        <w:t>n</w:t>
      </w:r>
      <w:r w:rsidR="008572AC" w:rsidRPr="00806ACB">
        <w:t xml:space="preserve"> </w:t>
      </w:r>
      <w:r w:rsidRPr="00806ACB">
        <w:t xml:space="preserve">als auch die Fingersuche </w:t>
      </w:r>
      <w:r w:rsidR="008572AC" w:rsidRPr="00806ACB">
        <w:t xml:space="preserve">mit </w:t>
      </w:r>
      <w:r w:rsidR="006F5E45" w:rsidRPr="00806ACB">
        <w:t>Splay</w:t>
      </w:r>
      <w:r w:rsidR="006F5E45">
        <w:t>-</w:t>
      </w:r>
      <w:proofErr w:type="spellStart"/>
      <w:r w:rsidR="006F5E45">
        <w:t>T</w:t>
      </w:r>
      <w:r w:rsidR="006F5E45" w:rsidRPr="00806ACB">
        <w:t>rees</w:t>
      </w:r>
      <w:proofErr w:type="spellEnd"/>
      <w:r w:rsidR="006F5E45" w:rsidRPr="00806ACB">
        <w:t xml:space="preserve"> </w:t>
      </w:r>
      <w:r w:rsidR="00E205A9" w:rsidRPr="00806ACB">
        <w:t>sind</w:t>
      </w:r>
      <w:r w:rsidR="008572AC" w:rsidRPr="00806ACB">
        <w:t xml:space="preserve"> in verschiedenen Fachgebieten präsent. So </w:t>
      </w:r>
      <w:r w:rsidR="00C541CD" w:rsidRPr="00806ACB">
        <w:t>sind sie in</w:t>
      </w:r>
      <w:r w:rsidR="008572AC" w:rsidRPr="00806ACB">
        <w:t xml:space="preserve"> der technischen Mathematik, im Bereich von Netzwerkkommunikation</w:t>
      </w:r>
      <w:r w:rsidR="00CA4F8C">
        <w:t xml:space="preserve">, </w:t>
      </w:r>
      <w:r w:rsidR="008572AC" w:rsidRPr="00806ACB">
        <w:t xml:space="preserve">im Bereich der Datenstrukturen, als auch </w:t>
      </w:r>
      <w:r w:rsidR="00917A99" w:rsidRPr="00806ACB">
        <w:t xml:space="preserve">in der </w:t>
      </w:r>
      <w:r w:rsidR="008572AC" w:rsidRPr="00806ACB">
        <w:t>Informationstheorie</w:t>
      </w:r>
      <w:r w:rsidR="00C541CD" w:rsidRPr="00806ACB">
        <w:t xml:space="preserve"> anzutreffen</w:t>
      </w:r>
      <w:r w:rsidR="008572AC" w:rsidRPr="00806ACB">
        <w:t>.</w:t>
      </w:r>
      <w:r w:rsidR="00E205A9" w:rsidRPr="00806ACB">
        <w:t xml:space="preserve"> </w:t>
      </w:r>
    </w:p>
    <w:p w14:paraId="54B9B9C7" w14:textId="3ABD6EBE" w:rsidR="008572AC" w:rsidRPr="00806ACB" w:rsidRDefault="00E205A9" w:rsidP="008572AC">
      <w:r w:rsidRPr="00806ACB">
        <w:lastRenderedPageBreak/>
        <w:t>Der Begriff des Fingers ist nicht in allen Gebieten bekannt und wird z.B. in der Netzwerkkommunikation nicht als besonders erwähnenswert gehalten</w:t>
      </w:r>
      <w:r w:rsidR="004A22D9" w:rsidRPr="00806ACB">
        <w:t xml:space="preserve"> -</w:t>
      </w:r>
      <w:r w:rsidR="00C541CD" w:rsidRPr="00806ACB">
        <w:t xml:space="preserve"> und trotzdem wird dieses Konzept verwendet.</w:t>
      </w:r>
    </w:p>
    <w:p w14:paraId="246E0D8E" w14:textId="71A3F8D4" w:rsidR="00E5689A" w:rsidRPr="00806ACB" w:rsidRDefault="00E5689A" w:rsidP="00E5689A">
      <w:r w:rsidRPr="00806ACB">
        <w:t>Es gibt mindestens eine grundsätzliche</w:t>
      </w:r>
      <w:r w:rsidR="0090642F" w:rsidRPr="00806ACB">
        <w:t xml:space="preserve"> offene wissenschaftliche</w:t>
      </w:r>
      <w:r w:rsidRPr="00806ACB">
        <w:t xml:space="preserve"> Frage bei der dynamischen Optimalität der Fingersuche.</w:t>
      </w:r>
    </w:p>
    <w:p w14:paraId="104E3C5A" w14:textId="77777777" w:rsidR="00E5689A" w:rsidRPr="00806ACB" w:rsidRDefault="00E5689A" w:rsidP="008572AC"/>
    <w:p w14:paraId="7A3A095F" w14:textId="74805844" w:rsidR="0020557A" w:rsidRPr="00806ACB" w:rsidRDefault="00C41FAC" w:rsidP="00442D02">
      <w:pPr>
        <w:pStyle w:val="berschrift1"/>
      </w:pPr>
      <w:bookmarkStart w:id="43" w:name="_Toc79686314"/>
      <w:r>
        <w:lastRenderedPageBreak/>
        <w:t>Modell</w:t>
      </w:r>
      <w:r w:rsidR="0020557A" w:rsidRPr="00806ACB">
        <w:t>ierung des Problems</w:t>
      </w:r>
      <w:bookmarkEnd w:id="43"/>
      <w:r w:rsidR="0020557A" w:rsidRPr="00806ACB">
        <w:t xml:space="preserve"> </w:t>
      </w:r>
    </w:p>
    <w:p w14:paraId="53B5ADD4" w14:textId="61AE599D" w:rsidR="009C7DAB" w:rsidRPr="00806ACB" w:rsidRDefault="00255458" w:rsidP="009C7DAB">
      <w:pPr>
        <w:pStyle w:val="berschrift2"/>
        <w:rPr>
          <w:lang w:val="de-DE"/>
        </w:rPr>
      </w:pPr>
      <w:bookmarkStart w:id="44" w:name="_Toc79686315"/>
      <w:r>
        <w:rPr>
          <w:lang w:val="de-DE"/>
        </w:rPr>
        <w:t xml:space="preserve"> </w:t>
      </w:r>
      <w:r w:rsidR="009C7DAB" w:rsidRPr="00806ACB">
        <w:rPr>
          <w:lang w:val="de-DE"/>
        </w:rPr>
        <w:t xml:space="preserve">Das </w:t>
      </w:r>
      <w:r w:rsidR="00C41FAC">
        <w:rPr>
          <w:lang w:val="de-DE"/>
        </w:rPr>
        <w:t>Modell</w:t>
      </w:r>
      <w:bookmarkEnd w:id="44"/>
    </w:p>
    <w:p w14:paraId="08889F8C" w14:textId="77777777" w:rsidR="009C7DAB" w:rsidRPr="00806ACB" w:rsidRDefault="009C7DAB" w:rsidP="009C7DAB"/>
    <w:p w14:paraId="5A8E0E5B" w14:textId="67A41592" w:rsidR="007D23B4" w:rsidRPr="00806ACB" w:rsidRDefault="006667CA" w:rsidP="007D23B4">
      <w:r>
        <w:t>Gegenstand</w:t>
      </w:r>
      <w:r w:rsidR="00CA4F8C">
        <w:t xml:space="preserve"> dieser Arbeit ist, </w:t>
      </w:r>
      <w:r w:rsidR="00C67A82" w:rsidRPr="00806ACB">
        <w:t>dass je nachdem welches Konzept</w:t>
      </w:r>
      <w:r w:rsidR="0049175A" w:rsidRPr="00806ACB">
        <w:t xml:space="preserve"> (vorheriges Kapitel: „</w:t>
      </w:r>
      <w:r w:rsidR="0049175A" w:rsidRPr="00806ACB">
        <w:fldChar w:fldCharType="begin"/>
      </w:r>
      <w:r w:rsidR="0049175A" w:rsidRPr="00806ACB">
        <w:instrText xml:space="preserve"> REF _Ref78805942 \h </w:instrText>
      </w:r>
      <w:r w:rsidR="0049175A" w:rsidRPr="00806ACB">
        <w:fldChar w:fldCharType="separate"/>
      </w:r>
      <w:r w:rsidR="0049175A" w:rsidRPr="00806ACB">
        <w:t>Aktueller Forschungsstand: Übersicht über Finger</w:t>
      </w:r>
      <w:r w:rsidR="0049175A" w:rsidRPr="00806ACB">
        <w:fldChar w:fldCharType="end"/>
      </w:r>
      <w:r w:rsidR="0049175A" w:rsidRPr="00806ACB">
        <w:t>“)</w:t>
      </w:r>
      <w:r w:rsidR="00C67A82" w:rsidRPr="00806ACB">
        <w:t xml:space="preserve"> für die Fingersuche implementiert wird, es zu nachteiligem Verhalten führen kann. Meines </w:t>
      </w:r>
      <w:r w:rsidR="006F5E45" w:rsidRPr="00806ACB">
        <w:t>Erachtens</w:t>
      </w:r>
      <w:r w:rsidR="00C67A82" w:rsidRPr="00806ACB">
        <w:t xml:space="preserve"> </w:t>
      </w:r>
      <w:r w:rsidR="007D23B4">
        <w:t xml:space="preserve">sollte die Wahl eines Fingerkonzepts davon abhängen, wie </w:t>
      </w:r>
      <w:r w:rsidR="00C67A82" w:rsidRPr="00806ACB">
        <w:t xml:space="preserve">Datenstruktur </w:t>
      </w:r>
      <w:r w:rsidR="00D426AF" w:rsidRPr="00806ACB">
        <w:t>verwendet</w:t>
      </w:r>
      <w:r w:rsidR="00C67A82" w:rsidRPr="00806ACB">
        <w:t xml:space="preserve"> wird.</w:t>
      </w:r>
      <w:r w:rsidR="007D23B4">
        <w:t xml:space="preserve"> Daraus folgt, dass der im Einzelfall angemessenen Wahl des Fingerkonzepts eine Prognose über die Nutzung der vorliegenden Datenstruktur vorhergehen sollte:</w:t>
      </w:r>
    </w:p>
    <w:p w14:paraId="17DB3483" w14:textId="360B7ADB" w:rsidR="00C67A82" w:rsidRPr="00806ACB" w:rsidRDefault="00C67A82" w:rsidP="00C67A82">
      <w:pPr>
        <w:pStyle w:val="Listenabsatz"/>
        <w:numPr>
          <w:ilvl w:val="0"/>
          <w:numId w:val="15"/>
        </w:numPr>
      </w:pPr>
      <w:r w:rsidRPr="00806ACB">
        <w:t>Z.B.</w:t>
      </w:r>
      <w:r w:rsidR="00B772CA">
        <w:t xml:space="preserve"> wird</w:t>
      </w:r>
      <w:r w:rsidRPr="00806ACB">
        <w:t xml:space="preserve"> </w:t>
      </w:r>
      <w:r w:rsidR="00DB49E8">
        <w:t>b</w:t>
      </w:r>
      <w:r w:rsidRPr="00806ACB">
        <w:t xml:space="preserve">eim </w:t>
      </w:r>
      <w:proofErr w:type="spellStart"/>
      <w:r w:rsidRPr="00806ACB">
        <w:t>Lazy</w:t>
      </w:r>
      <w:proofErr w:type="spellEnd"/>
      <w:r w:rsidR="006F5E45">
        <w:t>-F</w:t>
      </w:r>
      <w:r w:rsidRPr="00806ACB">
        <w:t xml:space="preserve">inger indirekt davon ausgegangen, dass nur </w:t>
      </w:r>
      <w:r w:rsidR="00B772CA">
        <w:t>ein</w:t>
      </w:r>
      <w:r w:rsidRPr="00806ACB">
        <w:t xml:space="preserve"> Bereich im </w:t>
      </w:r>
      <w:r w:rsidR="00B772CA">
        <w:t>b</w:t>
      </w:r>
      <w:r w:rsidRPr="00806ACB">
        <w:t>inären</w:t>
      </w:r>
      <w:r w:rsidR="00B772CA">
        <w:t xml:space="preserve"> </w:t>
      </w:r>
      <w:r w:rsidRPr="00806ACB">
        <w:t xml:space="preserve">Suchbaum </w:t>
      </w:r>
      <w:r w:rsidR="008A205E">
        <w:t>besonders interessant ist</w:t>
      </w:r>
      <w:r w:rsidRPr="00806ACB">
        <w:t xml:space="preserve">. Jeder Wert </w:t>
      </w:r>
      <w:r w:rsidR="006F5E45" w:rsidRPr="00806ACB">
        <w:t>außerhalb</w:t>
      </w:r>
      <w:r w:rsidRPr="00806ACB">
        <w:t xml:space="preserve"> dieses Clusters ist ein ungünstiger Fall. Was passiert, wenn die </w:t>
      </w:r>
      <w:r w:rsidR="006F5E45" w:rsidRPr="00806ACB">
        <w:t>gesamten</w:t>
      </w:r>
      <w:r w:rsidRPr="00806ACB">
        <w:t xml:space="preserve"> Suchaufträge ungünstige Fälle sind? Bei einer Zick-Zack Verteilung der Keys wäre das tatsächlich </w:t>
      </w:r>
      <w:r w:rsidR="000605DC" w:rsidRPr="00806ACB">
        <w:t>eine ungünstige</w:t>
      </w:r>
      <w:r w:rsidRPr="00806ACB">
        <w:t xml:space="preserve"> </w:t>
      </w:r>
      <w:r w:rsidR="000605DC" w:rsidRPr="00806ACB">
        <w:t>Nutzung</w:t>
      </w:r>
      <w:r w:rsidRPr="00806ACB">
        <w:t xml:space="preserve">, weil </w:t>
      </w:r>
      <w:r w:rsidR="00CD516E">
        <w:t>zwei</w:t>
      </w:r>
      <w:r w:rsidR="000A581F" w:rsidRPr="00806ACB">
        <w:t xml:space="preserve"> verschiedene</w:t>
      </w:r>
      <w:r w:rsidRPr="00806ACB">
        <w:t xml:space="preserve"> </w:t>
      </w:r>
      <w:r w:rsidR="000A581F" w:rsidRPr="00806ACB">
        <w:t>Enden der Datenstruktur</w:t>
      </w:r>
      <w:r w:rsidRPr="00806ACB">
        <w:t xml:space="preserve"> vermischt abgefragt werden.</w:t>
      </w:r>
    </w:p>
    <w:p w14:paraId="3FD27521" w14:textId="07356AC2" w:rsidR="00C67A82" w:rsidRPr="00806ACB" w:rsidRDefault="0073123A" w:rsidP="00C67A82">
      <w:pPr>
        <w:pStyle w:val="Listenabsatz"/>
        <w:numPr>
          <w:ilvl w:val="0"/>
          <w:numId w:val="15"/>
        </w:numPr>
      </w:pPr>
      <w:r w:rsidRPr="00806ACB">
        <w:t xml:space="preserve">Bei dem Min-Max Finger sind schonmal </w:t>
      </w:r>
      <w:r w:rsidR="009B1A2A">
        <w:t>zwei</w:t>
      </w:r>
      <w:r w:rsidRPr="00806ACB">
        <w:t xml:space="preserve"> Cluster abgedeckt, jedoch </w:t>
      </w:r>
      <w:r w:rsidR="00113E91">
        <w:t xml:space="preserve">würde diese Fingersuche </w:t>
      </w:r>
      <w:r w:rsidRPr="00806ACB">
        <w:t xml:space="preserve">bei einem dritten Cluster in der </w:t>
      </w:r>
      <w:r w:rsidR="006F5E45" w:rsidRPr="00806ACB">
        <w:t>Mitte</w:t>
      </w:r>
      <w:r w:rsidRPr="00806ACB">
        <w:t xml:space="preserve"> der Datenstruktur auch nicht besser als die Wurzelsuche </w:t>
      </w:r>
      <w:commentRangeStart w:id="45"/>
      <w:proofErr w:type="spellStart"/>
      <w:r w:rsidR="006F5E45" w:rsidRPr="00806ACB">
        <w:t>performieren</w:t>
      </w:r>
      <w:commentRangeEnd w:id="45"/>
      <w:proofErr w:type="spellEnd"/>
      <w:r w:rsidR="00336086">
        <w:rPr>
          <w:rStyle w:val="Kommentarzeichen"/>
        </w:rPr>
        <w:commentReference w:id="45"/>
      </w:r>
      <w:r w:rsidRPr="00806ACB">
        <w:t>.</w:t>
      </w:r>
    </w:p>
    <w:p w14:paraId="1ACB5A0A" w14:textId="2BC7BD6F" w:rsidR="008C7054" w:rsidRPr="00806ACB" w:rsidRDefault="00D426AF" w:rsidP="006A5B16">
      <w:r w:rsidRPr="00806ACB">
        <w:t xml:space="preserve">Es gibt theoretische Arbeiten, welche sich mit optimalen Fingerpositionen </w:t>
      </w:r>
      <w:r w:rsidR="00095859" w:rsidRPr="00806ACB">
        <w:t>(vorheriges Kapitel: „</w:t>
      </w:r>
      <w:proofErr w:type="spellStart"/>
      <w:r w:rsidR="00A95792">
        <w:fldChar w:fldCharType="begin"/>
      </w:r>
      <w:r w:rsidR="00A95792">
        <w:instrText xml:space="preserve"> REF _Ref79159284 \h </w:instrText>
      </w:r>
      <w:r w:rsidR="00A95792">
        <w:fldChar w:fldCharType="separate"/>
      </w:r>
      <w:r w:rsidR="00A95792" w:rsidRPr="00806ACB">
        <w:t>Lazy</w:t>
      </w:r>
      <w:proofErr w:type="spellEnd"/>
      <w:r w:rsidR="00A95792">
        <w:t>-</w:t>
      </w:r>
      <w:r w:rsidR="00A95792" w:rsidRPr="00806ACB">
        <w:t>Finger in Binär-Suchbäumen</w:t>
      </w:r>
      <w:r w:rsidR="00A95792">
        <w:fldChar w:fldCharType="end"/>
      </w:r>
      <w:r w:rsidR="00095859" w:rsidRPr="00806ACB">
        <w:t xml:space="preserve">“) </w:t>
      </w:r>
      <w:r w:rsidRPr="00806ACB">
        <w:t>befassen</w:t>
      </w:r>
      <w:r w:rsidR="00095859" w:rsidRPr="00806ACB">
        <w:t>. D</w:t>
      </w:r>
      <w:r w:rsidRPr="00806ACB">
        <w:t>iese Lösungsvorschläge sind nicht trivial nachzuvollziehen</w:t>
      </w:r>
      <w:r w:rsidR="00A80D36">
        <w:t>.</w:t>
      </w:r>
    </w:p>
    <w:p w14:paraId="7A79930D" w14:textId="0F07F19E" w:rsidR="00D426AF" w:rsidRPr="00806ACB" w:rsidRDefault="00D426AF" w:rsidP="006A5B16">
      <w:r w:rsidRPr="00806ACB">
        <w:t xml:space="preserve">Mein Ansatz ist daher die Simulation, man kann </w:t>
      </w:r>
      <w:r w:rsidR="00095859" w:rsidRPr="00806ACB">
        <w:t>durch</w:t>
      </w:r>
      <w:r w:rsidRPr="00806ACB">
        <w:t xml:space="preserve"> </w:t>
      </w:r>
      <w:r w:rsidR="00095859" w:rsidRPr="00806ACB">
        <w:t>P</w:t>
      </w:r>
      <w:r w:rsidR="008C7054" w:rsidRPr="00806ACB">
        <w:t xml:space="preserve">rogrammierung </w:t>
      </w:r>
      <w:r w:rsidR="00873361" w:rsidRPr="00806ACB">
        <w:t>eine</w:t>
      </w:r>
      <w:r w:rsidR="008C7054" w:rsidRPr="00806ACB">
        <w:t xml:space="preserve"> Simulation</w:t>
      </w:r>
      <w:r w:rsidRPr="00806ACB">
        <w:t xml:space="preserve"> </w:t>
      </w:r>
      <w:r w:rsidR="00873361" w:rsidRPr="00806ACB">
        <w:t xml:space="preserve">und damit </w:t>
      </w:r>
      <w:r w:rsidRPr="00806ACB">
        <w:t xml:space="preserve">eine </w:t>
      </w:r>
      <w:r w:rsidR="00310605" w:rsidRPr="00806ACB">
        <w:t>Verbesserung durch Finger</w:t>
      </w:r>
      <w:r w:rsidRPr="00806ACB">
        <w:t xml:space="preserve"> </w:t>
      </w:r>
      <w:r w:rsidR="0070353B">
        <w:t>belegen</w:t>
      </w:r>
      <w:r w:rsidRPr="00806ACB">
        <w:t xml:space="preserve">. </w:t>
      </w:r>
    </w:p>
    <w:p w14:paraId="029E0C93" w14:textId="213DCD7D" w:rsidR="000B09F0" w:rsidRDefault="0073123A" w:rsidP="00AC1109">
      <w:pPr>
        <w:jc w:val="left"/>
      </w:pPr>
      <w:r w:rsidRPr="00806ACB">
        <w:t xml:space="preserve">Um sich dieser Frage zu </w:t>
      </w:r>
      <w:r w:rsidR="000605DC" w:rsidRPr="00806ACB">
        <w:t>nähern,</w:t>
      </w:r>
      <w:r w:rsidRPr="00806ACB">
        <w:t xml:space="preserve"> </w:t>
      </w:r>
      <w:r w:rsidR="00535022">
        <w:t xml:space="preserve">bietet sich </w:t>
      </w:r>
      <w:r w:rsidRPr="00806ACB">
        <w:t>folgende</w:t>
      </w:r>
      <w:r w:rsidR="00535022">
        <w:t>r</w:t>
      </w:r>
      <w:r w:rsidRPr="00806ACB">
        <w:t xml:space="preserve"> Versuchsaufbau </w:t>
      </w:r>
      <w:r w:rsidR="00535022">
        <w:t>an</w:t>
      </w:r>
      <w:r w:rsidR="000B09F0">
        <w:t>:</w:t>
      </w:r>
      <w:r w:rsidR="00037E0E" w:rsidRPr="00806ACB">
        <w:t xml:space="preserve"> statt üblicher Suche ohne die Finger (</w:t>
      </w:r>
      <w:r w:rsidR="00EE291B">
        <w:fldChar w:fldCharType="begin"/>
      </w:r>
      <w:r w:rsidR="00EE291B">
        <w:instrText xml:space="preserve"> REF _Ref79156926 \h </w:instrText>
      </w:r>
      <w:r w:rsidR="00EE291B">
        <w:fldChar w:fldCharType="separate"/>
      </w:r>
      <w:r w:rsidR="00EE291B" w:rsidRPr="00806ACB">
        <w:t>3</w:t>
      </w:r>
      <w:r w:rsidR="00EE291B" w:rsidRPr="00806ACB">
        <w:noBreakHyphen/>
        <w:t>1</w:t>
      </w:r>
      <w:r w:rsidR="00EE291B">
        <w:fldChar w:fldCharType="end"/>
      </w:r>
      <w:r w:rsidR="00EE291B">
        <w:t xml:space="preserve"> </w:t>
      </w:r>
      <w:r w:rsidR="00037E0E" w:rsidRPr="00806ACB">
        <w:t>Abb</w:t>
      </w:r>
      <w:r w:rsidR="00EE291B">
        <w:t>.</w:t>
      </w:r>
      <w:r w:rsidR="00037E0E" w:rsidRPr="00806ACB">
        <w:t xml:space="preserve"> links) würde ich ein Finger Management vorschalten (</w:t>
      </w:r>
      <w:r w:rsidR="00EE291B">
        <w:fldChar w:fldCharType="begin"/>
      </w:r>
      <w:r w:rsidR="00EE291B">
        <w:instrText xml:space="preserve"> REF _Ref79156926 \h </w:instrText>
      </w:r>
      <w:r w:rsidR="00EE291B">
        <w:fldChar w:fldCharType="separate"/>
      </w:r>
      <w:r w:rsidR="00EE291B" w:rsidRPr="00806ACB">
        <w:t>3</w:t>
      </w:r>
      <w:r w:rsidR="00EE291B" w:rsidRPr="00806ACB">
        <w:noBreakHyphen/>
        <w:t>1</w:t>
      </w:r>
      <w:r w:rsidR="00EE291B">
        <w:fldChar w:fldCharType="end"/>
      </w:r>
      <w:r w:rsidR="00EE291B">
        <w:t xml:space="preserve"> </w:t>
      </w:r>
      <w:r w:rsidR="00037E0E" w:rsidRPr="00806ACB">
        <w:t>Abb</w:t>
      </w:r>
      <w:r w:rsidR="00EE291B">
        <w:t>.</w:t>
      </w:r>
      <w:r w:rsidR="00037E0E" w:rsidRPr="00806ACB">
        <w:t xml:space="preserve"> rechts).</w:t>
      </w:r>
      <w:r w:rsidR="00D426AF" w:rsidRPr="00806ACB">
        <w:t xml:space="preserve"> </w:t>
      </w:r>
    </w:p>
    <w:p w14:paraId="29405D9E" w14:textId="04550AF8" w:rsidR="006E2340" w:rsidRPr="00806ACB" w:rsidRDefault="00D426AF" w:rsidP="00AC1109">
      <w:pPr>
        <w:jc w:val="left"/>
      </w:pPr>
      <w:r w:rsidRPr="00806ACB">
        <w:lastRenderedPageBreak/>
        <w:t xml:space="preserve">Dieses Finger-Management </w:t>
      </w:r>
      <w:r w:rsidR="00310605" w:rsidRPr="00806ACB">
        <w:t>ist allgemeiner gefasst und</w:t>
      </w:r>
      <w:r w:rsidR="001A4564" w:rsidRPr="00806ACB">
        <w:t xml:space="preserve"> es</w:t>
      </w:r>
      <w:r w:rsidR="00310605" w:rsidRPr="00806ACB">
        <w:t xml:space="preserve"> </w:t>
      </w:r>
      <w:r w:rsidRPr="00806ACB">
        <w:t>speichert in sich selbst die Vorhersage, wie die große Daten</w:t>
      </w:r>
      <w:r w:rsidR="006F5E45">
        <w:t>s</w:t>
      </w:r>
      <w:r w:rsidR="006F5E45" w:rsidRPr="00806ACB">
        <w:t>tru</w:t>
      </w:r>
      <w:r w:rsidR="006F5E45">
        <w:t>k</w:t>
      </w:r>
      <w:r w:rsidR="006F5E45" w:rsidRPr="00806ACB">
        <w:t>tur</w:t>
      </w:r>
      <w:r w:rsidRPr="00806ACB">
        <w:t xml:space="preserve"> verwendet </w:t>
      </w:r>
      <w:commentRangeStart w:id="46"/>
      <w:r w:rsidRPr="00806ACB">
        <w:t>wird</w:t>
      </w:r>
      <w:commentRangeEnd w:id="46"/>
      <w:r w:rsidR="00535022">
        <w:rPr>
          <w:rStyle w:val="Kommentarzeichen"/>
        </w:rPr>
        <w:commentReference w:id="46"/>
      </w:r>
      <w:r w:rsidRPr="00806ACB">
        <w:t>.</w:t>
      </w:r>
      <w:r w:rsidR="00AC1109" w:rsidRPr="00806ACB">
        <w:t xml:space="preserve"> </w:t>
      </w:r>
    </w:p>
    <w:p w14:paraId="3BA47935" w14:textId="77777777" w:rsidR="006E2340" w:rsidRPr="00806ACB" w:rsidRDefault="00AC1109" w:rsidP="006E2340">
      <w:pPr>
        <w:keepNext/>
        <w:jc w:val="left"/>
      </w:pPr>
      <w:r w:rsidRPr="00806ACB">
        <w:rPr>
          <w:noProof/>
        </w:rPr>
        <w:drawing>
          <wp:inline distT="0" distB="0" distL="0" distR="0" wp14:anchorId="60878B8A" wp14:editId="7C279BD4">
            <wp:extent cx="5840095" cy="2484120"/>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0095" cy="2484120"/>
                    </a:xfrm>
                    <a:prstGeom prst="rect">
                      <a:avLst/>
                    </a:prstGeom>
                    <a:noFill/>
                    <a:ln>
                      <a:noFill/>
                    </a:ln>
                  </pic:spPr>
                </pic:pic>
              </a:graphicData>
            </a:graphic>
          </wp:inline>
        </w:drawing>
      </w:r>
    </w:p>
    <w:bookmarkStart w:id="47" w:name="_Ref79156926"/>
    <w:p w14:paraId="4D298126" w14:textId="1FBAB489" w:rsidR="006E2340" w:rsidRPr="00806ACB" w:rsidRDefault="00255458" w:rsidP="0022541D">
      <w:pPr>
        <w:pStyle w:val="Beschriftung"/>
      </w:pPr>
      <w:r>
        <w:fldChar w:fldCharType="begin"/>
      </w:r>
      <w:r>
        <w:instrText xml:space="preserve"> SEQ Abbildung \* ARABIC </w:instrText>
      </w:r>
      <w:r>
        <w:fldChar w:fldCharType="separate"/>
      </w:r>
      <w:bookmarkStart w:id="48" w:name="_Toc80015059"/>
      <w:r w:rsidR="00550B8F">
        <w:rPr>
          <w:noProof/>
        </w:rPr>
        <w:t>7</w:t>
      </w:r>
      <w:r>
        <w:fldChar w:fldCharType="end"/>
      </w:r>
      <w:bookmarkEnd w:id="47"/>
      <w:r w:rsidR="0022541D" w:rsidRPr="00806ACB">
        <w:t>. Abb</w:t>
      </w:r>
      <w:r w:rsidR="00EE291B">
        <w:t>.</w:t>
      </w:r>
      <w:r w:rsidR="0022541D" w:rsidRPr="00806ACB">
        <w:t>: links: Wurzelsuche, rechts: Fingersuche mit Fingermanagement</w:t>
      </w:r>
      <w:bookmarkEnd w:id="48"/>
    </w:p>
    <w:p w14:paraId="00AD75C9" w14:textId="0E1A0DB3" w:rsidR="00095859" w:rsidRPr="00806ACB" w:rsidRDefault="00487AB7" w:rsidP="00487AB7">
      <w:r w:rsidRPr="00806ACB">
        <w:t>Im Unterschied zur weitverbreiteten Wurzel-Suche (</w:t>
      </w:r>
      <w:r w:rsidR="000B09F0">
        <w:fldChar w:fldCharType="begin"/>
      </w:r>
      <w:r w:rsidR="000B09F0">
        <w:instrText xml:space="preserve"> REF _Ref79156926 \h </w:instrText>
      </w:r>
      <w:r w:rsidR="000B09F0">
        <w:fldChar w:fldCharType="separate"/>
      </w:r>
      <w:r w:rsidR="000B09F0" w:rsidRPr="00806ACB">
        <w:t>3</w:t>
      </w:r>
      <w:r w:rsidR="000B09F0" w:rsidRPr="00806ACB">
        <w:noBreakHyphen/>
        <w:t>1</w:t>
      </w:r>
      <w:r w:rsidR="000B09F0">
        <w:fldChar w:fldCharType="end"/>
      </w:r>
      <w:r w:rsidR="000B09F0">
        <w:t xml:space="preserve"> </w:t>
      </w:r>
      <w:r w:rsidRPr="00806ACB">
        <w:t>Abb. links) wird in der Fingersuche (</w:t>
      </w:r>
      <w:r w:rsidR="000B09F0">
        <w:fldChar w:fldCharType="begin"/>
      </w:r>
      <w:r w:rsidR="000B09F0">
        <w:instrText xml:space="preserve"> REF _Ref79156926 \h </w:instrText>
      </w:r>
      <w:r w:rsidR="000B09F0">
        <w:fldChar w:fldCharType="separate"/>
      </w:r>
      <w:r w:rsidR="000B09F0" w:rsidRPr="00806ACB">
        <w:t>3</w:t>
      </w:r>
      <w:r w:rsidR="000B09F0" w:rsidRPr="00806ACB">
        <w:noBreakHyphen/>
        <w:t>1</w:t>
      </w:r>
      <w:r w:rsidR="000B09F0">
        <w:fldChar w:fldCharType="end"/>
      </w:r>
      <w:r w:rsidR="000B09F0">
        <w:t xml:space="preserve"> </w:t>
      </w:r>
      <w:r w:rsidRPr="00806ACB">
        <w:t>Abb</w:t>
      </w:r>
      <w:r w:rsidR="000B09F0">
        <w:t>.</w:t>
      </w:r>
      <w:r w:rsidRPr="00806ACB">
        <w:t xml:space="preserve"> rechts) die Startposition der Suchanfragen anders sein.</w:t>
      </w:r>
    </w:p>
    <w:p w14:paraId="2C252618" w14:textId="223BA81A" w:rsidR="000605DC" w:rsidRPr="00806ACB" w:rsidRDefault="000605DC" w:rsidP="000605DC">
      <w:pPr>
        <w:pStyle w:val="Listenabsatz"/>
        <w:numPr>
          <w:ilvl w:val="0"/>
          <w:numId w:val="16"/>
        </w:numPr>
      </w:pPr>
      <w:r w:rsidRPr="00806ACB">
        <w:t xml:space="preserve">Man hat eine </w:t>
      </w:r>
      <w:r w:rsidR="002C0165" w:rsidRPr="00806ACB">
        <w:t>s</w:t>
      </w:r>
      <w:r w:rsidRPr="00806ACB">
        <w:t>eparate Datenstruktur, wo alle Finger/externe Pointer verwaltet werden</w:t>
      </w:r>
      <w:r w:rsidR="00310605" w:rsidRPr="00806ACB">
        <w:t>, das Fingermanagement</w:t>
      </w:r>
    </w:p>
    <w:p w14:paraId="11A485A2" w14:textId="65667156" w:rsidR="000605DC" w:rsidRPr="00806ACB" w:rsidRDefault="000605DC" w:rsidP="000605DC">
      <w:pPr>
        <w:pStyle w:val="Listenabsatz"/>
        <w:numPr>
          <w:ilvl w:val="0"/>
          <w:numId w:val="16"/>
        </w:numPr>
      </w:pPr>
      <w:r w:rsidRPr="00806ACB">
        <w:t>In dieser Fingermanagement</w:t>
      </w:r>
      <w:r w:rsidR="00E322D2">
        <w:t>-</w:t>
      </w:r>
      <w:r w:rsidRPr="00806ACB">
        <w:t xml:space="preserve">Datenstruktur werden bei Suchanfragen die passenden Finger </w:t>
      </w:r>
      <w:r w:rsidR="006F5E45" w:rsidRPr="00806ACB">
        <w:t>herausgesucht</w:t>
      </w:r>
      <w:r w:rsidRPr="00806ACB">
        <w:t xml:space="preserve"> </w:t>
      </w:r>
    </w:p>
    <w:p w14:paraId="188EB5B7" w14:textId="5C42A243" w:rsidR="000605DC" w:rsidRPr="00806ACB" w:rsidRDefault="000605DC" w:rsidP="000605DC">
      <w:pPr>
        <w:pStyle w:val="Listenabsatz"/>
        <w:numPr>
          <w:ilvl w:val="0"/>
          <w:numId w:val="16"/>
        </w:numPr>
      </w:pPr>
      <w:r w:rsidRPr="00806ACB">
        <w:t xml:space="preserve">Diese Finger werden übergeben und als </w:t>
      </w:r>
      <w:r w:rsidR="00B665BC">
        <w:t>Ausgangspunkt</w:t>
      </w:r>
      <w:r w:rsidR="00B15A8A">
        <w:t xml:space="preserve"> für die</w:t>
      </w:r>
      <w:r w:rsidR="00B665BC">
        <w:t xml:space="preserve"> </w:t>
      </w:r>
      <w:r w:rsidRPr="00806ACB">
        <w:t>Distanzsuche in der eigentlichen Datenstr</w:t>
      </w:r>
      <w:r w:rsidR="001A4564" w:rsidRPr="00806ACB">
        <w:t>u</w:t>
      </w:r>
      <w:r w:rsidRPr="00806ACB">
        <w:t>ktur verwendet</w:t>
      </w:r>
    </w:p>
    <w:p w14:paraId="2510F925" w14:textId="5BA734A9" w:rsidR="00487AB7" w:rsidRPr="00806ACB" w:rsidRDefault="000605DC" w:rsidP="00487AB7">
      <w:pPr>
        <w:pStyle w:val="Listenabsatz"/>
        <w:numPr>
          <w:ilvl w:val="0"/>
          <w:numId w:val="16"/>
        </w:numPr>
      </w:pPr>
      <w:r w:rsidRPr="00806ACB">
        <w:t>Das Suchergebnis wird aus der großen Datenstruktur zurückgegeben</w:t>
      </w:r>
    </w:p>
    <w:p w14:paraId="1732B592" w14:textId="1F98E481" w:rsidR="00487AB7" w:rsidRPr="00806ACB" w:rsidRDefault="00487AB7" w:rsidP="00487AB7">
      <w:r w:rsidRPr="00806ACB">
        <w:t>Das Kernstück dieser Arbeit ist also das Finger</w:t>
      </w:r>
      <w:r w:rsidR="006F5E45" w:rsidRPr="00806ACB">
        <w:t>manage</w:t>
      </w:r>
      <w:r w:rsidR="006F5E45">
        <w:t>ment</w:t>
      </w:r>
      <w:r w:rsidR="002B2049">
        <w:t xml:space="preserve"> </w:t>
      </w:r>
      <w:r w:rsidRPr="00806ACB">
        <w:t xml:space="preserve">– genauer die </w:t>
      </w:r>
      <w:r w:rsidR="002B2049">
        <w:t>Search-Operation</w:t>
      </w:r>
      <w:r w:rsidRPr="00806ACB">
        <w:t xml:space="preserve"> mit dem Fingermanagement. </w:t>
      </w:r>
    </w:p>
    <w:p w14:paraId="0F35BB97" w14:textId="5B9D4413" w:rsidR="001A76CE" w:rsidRPr="00806ACB" w:rsidRDefault="000605DC" w:rsidP="006A5B16">
      <w:r w:rsidRPr="00806ACB">
        <w:t xml:space="preserve">Je nach Versuch </w:t>
      </w:r>
      <w:r w:rsidR="00EA640C">
        <w:t>ist</w:t>
      </w:r>
      <w:r w:rsidRPr="00806ACB">
        <w:t xml:space="preserve"> die </w:t>
      </w:r>
      <w:r w:rsidR="006F5E45" w:rsidRPr="00806ACB">
        <w:t>Fingermanage</w:t>
      </w:r>
      <w:r w:rsidR="006F5E45">
        <w:t>ment</w:t>
      </w:r>
      <w:r w:rsidR="006F5E45" w:rsidRPr="00806ACB">
        <w:t xml:space="preserve"> </w:t>
      </w:r>
      <w:r w:rsidRPr="00806ACB">
        <w:t xml:space="preserve">Datenstruktur entweder </w:t>
      </w:r>
      <w:r w:rsidR="00865555">
        <w:t xml:space="preserve">als </w:t>
      </w:r>
      <w:r w:rsidRPr="00806ACB">
        <w:t xml:space="preserve">ein </w:t>
      </w:r>
      <w:proofErr w:type="spellStart"/>
      <w:r w:rsidRPr="00806ACB">
        <w:t>Lazy</w:t>
      </w:r>
      <w:proofErr w:type="spellEnd"/>
      <w:r w:rsidRPr="00806ACB">
        <w:t>-Finger, Min-Max-Finger oder ein Splay</w:t>
      </w:r>
      <w:r w:rsidR="006F5E45">
        <w:t>-T</w:t>
      </w:r>
      <w:r w:rsidRPr="00806ACB">
        <w:t>ree</w:t>
      </w:r>
      <w:r w:rsidR="00865555">
        <w:t xml:space="preserve"> implementiert.</w:t>
      </w:r>
    </w:p>
    <w:p w14:paraId="00AF2679" w14:textId="37F12784" w:rsidR="008C7054" w:rsidRPr="00806ACB" w:rsidRDefault="006E6EF1" w:rsidP="006D33DD">
      <w:pPr>
        <w:pStyle w:val="berschrift3"/>
      </w:pPr>
      <w:bookmarkStart w:id="49" w:name="_Toc79686316"/>
      <w:r w:rsidRPr="00806ACB">
        <w:lastRenderedPageBreak/>
        <w:t>Arten des Finger</w:t>
      </w:r>
      <w:r w:rsidR="00972049">
        <w:t>m</w:t>
      </w:r>
      <w:r w:rsidRPr="00806ACB">
        <w:t>anagement</w:t>
      </w:r>
      <w:bookmarkEnd w:id="49"/>
    </w:p>
    <w:p w14:paraId="6D62CFFB" w14:textId="788EB280" w:rsidR="006E6EF1" w:rsidRPr="00806ACB" w:rsidRDefault="006E6EF1" w:rsidP="006E6EF1">
      <w:r w:rsidRPr="00806ACB">
        <w:t>Das Fingermanagement ist eine Datenstruktur</w:t>
      </w:r>
      <w:r w:rsidR="00673479">
        <w:t xml:space="preserve">, </w:t>
      </w:r>
      <w:r w:rsidR="00CD516E" w:rsidRPr="00806ACB">
        <w:t>in de</w:t>
      </w:r>
      <w:r w:rsidR="00CD516E">
        <w:t>r Finger</w:t>
      </w:r>
      <w:r w:rsidRPr="00806ACB">
        <w:t xml:space="preserve"> verwaltet werden. Da diese Datenstruktur als integraler Bestandteil der Fingersuche angesehen werden kann, ist es </w:t>
      </w:r>
      <w:r w:rsidR="001A76CE" w:rsidRPr="00806ACB">
        <w:t>vorteilhaft</w:t>
      </w:r>
      <w:r w:rsidR="00673479">
        <w:t>,</w:t>
      </w:r>
      <w:r w:rsidRPr="00806ACB">
        <w:t xml:space="preserve"> sich Gedanken </w:t>
      </w:r>
      <w:r w:rsidR="00C87196" w:rsidRPr="00806ACB">
        <w:t>zu machen</w:t>
      </w:r>
      <w:r w:rsidR="001A76CE" w:rsidRPr="00806ACB">
        <w:t>,</w:t>
      </w:r>
      <w:r w:rsidRPr="00806ACB">
        <w:t xml:space="preserve"> welche Datenstruktur an dieser Stelle sinnvoll ist. </w:t>
      </w:r>
    </w:p>
    <w:p w14:paraId="6F7336CC" w14:textId="1DE36446" w:rsidR="006E6EF1" w:rsidRPr="00806ACB" w:rsidRDefault="006E6EF1" w:rsidP="006E6EF1">
      <w:pPr>
        <w:pStyle w:val="Listenabsatz"/>
        <w:numPr>
          <w:ilvl w:val="0"/>
          <w:numId w:val="15"/>
        </w:numPr>
      </w:pPr>
      <w:r w:rsidRPr="00806ACB">
        <w:t xml:space="preserve">Am Beispiel des </w:t>
      </w:r>
      <w:proofErr w:type="spellStart"/>
      <w:r w:rsidRPr="00806ACB">
        <w:t>Lazy</w:t>
      </w:r>
      <w:proofErr w:type="spellEnd"/>
      <w:r w:rsidRPr="00806ACB">
        <w:t xml:space="preserve">-Fingers wäre das </w:t>
      </w:r>
      <w:r w:rsidR="00C87196" w:rsidRPr="00806ACB">
        <w:t>Fingermanage</w:t>
      </w:r>
      <w:r w:rsidR="00C87196">
        <w:t>ment</w:t>
      </w:r>
      <w:r w:rsidR="00C87196" w:rsidRPr="00806ACB">
        <w:t xml:space="preserve"> </w:t>
      </w:r>
      <w:r w:rsidRPr="00806ACB">
        <w:t xml:space="preserve">also einfach ein Pointer mit Speicherplatz für einen </w:t>
      </w:r>
      <w:proofErr w:type="spellStart"/>
      <w:r w:rsidRPr="00806ACB">
        <w:t>Node</w:t>
      </w:r>
      <w:proofErr w:type="spellEnd"/>
      <w:r w:rsidRPr="00806ACB">
        <w:t xml:space="preserve">. </w:t>
      </w:r>
    </w:p>
    <w:p w14:paraId="7F233F1C" w14:textId="2BB2A240" w:rsidR="006E6EF1" w:rsidRPr="00806ACB" w:rsidRDefault="006E6EF1" w:rsidP="006E6EF1">
      <w:pPr>
        <w:pStyle w:val="Listenabsatz"/>
        <w:numPr>
          <w:ilvl w:val="0"/>
          <w:numId w:val="15"/>
        </w:numPr>
      </w:pPr>
      <w:r w:rsidRPr="00806ACB">
        <w:t xml:space="preserve">Im Falle der Min-Max Fingersuche </w:t>
      </w:r>
      <w:r w:rsidR="00DB3364">
        <w:t>könnte</w:t>
      </w:r>
      <w:r w:rsidRPr="00806ACB">
        <w:t xml:space="preserve"> z.B. das Fingermanagement</w:t>
      </w:r>
      <w:r w:rsidR="005055F5" w:rsidRPr="00806ACB">
        <w:t xml:space="preserve"> </w:t>
      </w:r>
      <w:r w:rsidRPr="00806ACB">
        <w:t>zwei Pointer</w:t>
      </w:r>
      <w:r w:rsidR="00DB3364">
        <w:t xml:space="preserve"> beinhalten</w:t>
      </w:r>
      <w:r w:rsidRPr="00806ACB">
        <w:t>, welche in einer Liste verwaltet werden</w:t>
      </w:r>
      <w:r w:rsidR="006D33DD" w:rsidRPr="00806ACB">
        <w:t xml:space="preserve"> könnten.</w:t>
      </w:r>
    </w:p>
    <w:p w14:paraId="1F08B3BE" w14:textId="2064E9A8" w:rsidR="006E6EF1" w:rsidRPr="00806ACB" w:rsidRDefault="006E6EF1" w:rsidP="006D33DD">
      <w:r w:rsidRPr="00806ACB">
        <w:t xml:space="preserve">Man könnte auch weitere Datenstrukturen </w:t>
      </w:r>
      <w:r w:rsidR="00C87196" w:rsidRPr="00806ACB">
        <w:t>in Betracht</w:t>
      </w:r>
      <w:r w:rsidR="001A76CE" w:rsidRPr="00806ACB">
        <w:t xml:space="preserve"> ziehen,</w:t>
      </w:r>
      <w:r w:rsidRPr="00806ACB">
        <w:t xml:space="preserve"> wie binäre Suchbäume, dann stellt man sich logischerweise die Frage welche Pointer </w:t>
      </w:r>
      <w:r w:rsidR="00C87196" w:rsidRPr="00806ACB">
        <w:t>genauso</w:t>
      </w:r>
      <w:r w:rsidR="006D33DD" w:rsidRPr="00806ACB">
        <w:t xml:space="preserve"> </w:t>
      </w:r>
      <w:r w:rsidR="00673479">
        <w:t>einen</w:t>
      </w:r>
      <w:r w:rsidR="006D33DD" w:rsidRPr="00806ACB">
        <w:t xml:space="preserve"> </w:t>
      </w:r>
      <w:r w:rsidRPr="00806ACB">
        <w:t>Baum aufgenommen werden</w:t>
      </w:r>
      <w:r w:rsidR="006E2340" w:rsidRPr="00806ACB">
        <w:t xml:space="preserve"> sollten</w:t>
      </w:r>
      <w:r w:rsidRPr="00806ACB">
        <w:t xml:space="preserve">. </w:t>
      </w:r>
      <w:r w:rsidR="00024422" w:rsidRPr="00806ACB">
        <w:t xml:space="preserve">Man könnte aus einem Rot-Schwarz Baum nur die Roten Nodes rausnehmen und eine </w:t>
      </w:r>
      <w:proofErr w:type="spellStart"/>
      <w:r w:rsidR="00024422" w:rsidRPr="00806ACB">
        <w:t>Red</w:t>
      </w:r>
      <w:proofErr w:type="spellEnd"/>
      <w:r w:rsidR="00024422" w:rsidRPr="00806ACB">
        <w:t xml:space="preserve">-Finger-Search implementieren. </w:t>
      </w:r>
      <w:r w:rsidRPr="00806ACB">
        <w:t xml:space="preserve">Man könnte sich an dieser Stelle </w:t>
      </w:r>
      <w:r w:rsidR="00024422" w:rsidRPr="00806ACB">
        <w:t xml:space="preserve">auch </w:t>
      </w:r>
      <w:r w:rsidRPr="00806ACB">
        <w:t xml:space="preserve">ein </w:t>
      </w:r>
      <w:r w:rsidR="00A92ACD">
        <w:t>K</w:t>
      </w:r>
      <w:r w:rsidR="00673479">
        <w:t>ostenfunktion</w:t>
      </w:r>
      <w:r w:rsidRPr="00806ACB">
        <w:t xml:space="preserve"> für die beliebtesten Finger </w:t>
      </w:r>
      <w:r w:rsidR="006D33DD" w:rsidRPr="00806ACB">
        <w:t>überlegen und diese dann berücksichtigen. Man könnte auch einfach den Zufall entscheiden lassen</w:t>
      </w:r>
      <w:r w:rsidR="00673479">
        <w:t>,</w:t>
      </w:r>
      <w:r w:rsidR="006D33DD" w:rsidRPr="00806ACB">
        <w:t xml:space="preserve"> welche Finger in das Fingermanagement</w:t>
      </w:r>
      <w:r w:rsidR="001A76CE" w:rsidRPr="00806ACB">
        <w:t>-S</w:t>
      </w:r>
      <w:r w:rsidR="006D33DD" w:rsidRPr="00806ACB">
        <w:t>ystem aufgenommen werden sollen</w:t>
      </w:r>
      <w:r w:rsidR="00024422" w:rsidRPr="00806ACB">
        <w:t xml:space="preserve"> oder nicht</w:t>
      </w:r>
      <w:r w:rsidR="006D33DD" w:rsidRPr="00806ACB">
        <w:t>.</w:t>
      </w:r>
    </w:p>
    <w:p w14:paraId="167AC3D3" w14:textId="582F1AC4" w:rsidR="006308B8" w:rsidRPr="00806ACB" w:rsidRDefault="006D33DD" w:rsidP="006E2340">
      <w:pPr>
        <w:pStyle w:val="Listenabsatz"/>
        <w:numPr>
          <w:ilvl w:val="0"/>
          <w:numId w:val="15"/>
        </w:numPr>
      </w:pPr>
      <w:r w:rsidRPr="00806ACB">
        <w:t xml:space="preserve">Oder man entscheidet sich für einen </w:t>
      </w:r>
      <w:r w:rsidR="00145C16" w:rsidRPr="00806ACB">
        <w:t>Splay</w:t>
      </w:r>
      <w:r w:rsidR="00145C16">
        <w:t>-T</w:t>
      </w:r>
      <w:r w:rsidR="00145C16" w:rsidRPr="00806ACB">
        <w:t>ree</w:t>
      </w:r>
      <w:r w:rsidRPr="00806ACB">
        <w:t xml:space="preserve">. Der </w:t>
      </w:r>
      <w:r w:rsidR="00145C16" w:rsidRPr="00806ACB">
        <w:t>Splay</w:t>
      </w:r>
      <w:r w:rsidR="00145C16">
        <w:t>-T</w:t>
      </w:r>
      <w:r w:rsidR="00145C16" w:rsidRPr="00806ACB">
        <w:t xml:space="preserve">ree </w:t>
      </w:r>
      <w:r w:rsidR="00095859" w:rsidRPr="00806ACB">
        <w:t>besitzt</w:t>
      </w:r>
      <w:r w:rsidRPr="00806ACB">
        <w:t xml:space="preserve"> einen </w:t>
      </w:r>
      <w:proofErr w:type="spellStart"/>
      <w:r w:rsidRPr="00806ACB">
        <w:t>bubble-up</w:t>
      </w:r>
      <w:proofErr w:type="spellEnd"/>
      <w:r w:rsidRPr="00806ACB">
        <w:t xml:space="preserve"> Effekt für die am </w:t>
      </w:r>
      <w:r w:rsidR="00985DF8" w:rsidRPr="00806ACB">
        <w:t>häufigsten</w:t>
      </w:r>
      <w:r w:rsidRPr="00806ACB">
        <w:t xml:space="preserve"> verwendeten Finger</w:t>
      </w:r>
      <w:r w:rsidR="001A76CE" w:rsidRPr="00806ACB">
        <w:t xml:space="preserve"> – und einen sink-</w:t>
      </w:r>
      <w:proofErr w:type="spellStart"/>
      <w:r w:rsidR="001A76CE" w:rsidRPr="00806ACB">
        <w:t>to</w:t>
      </w:r>
      <w:proofErr w:type="spellEnd"/>
      <w:r w:rsidR="001A76CE" w:rsidRPr="00806ACB">
        <w:t>-</w:t>
      </w:r>
      <w:proofErr w:type="spellStart"/>
      <w:r w:rsidR="001A76CE" w:rsidRPr="00806ACB">
        <w:t>bottom</w:t>
      </w:r>
      <w:proofErr w:type="spellEnd"/>
      <w:r w:rsidR="001A76CE" w:rsidRPr="00806ACB">
        <w:t xml:space="preserve"> Effekt für unbenutzte </w:t>
      </w:r>
      <w:r w:rsidR="00095859" w:rsidRPr="00806ACB">
        <w:t xml:space="preserve">Nodes oder </w:t>
      </w:r>
      <w:r w:rsidR="001A76CE" w:rsidRPr="00806ACB">
        <w:t>Finger.</w:t>
      </w:r>
      <w:r w:rsidRPr="00806ACB">
        <w:t xml:space="preserve"> Mit einem </w:t>
      </w:r>
      <w:r w:rsidR="00145C16" w:rsidRPr="00806ACB">
        <w:t>Splay</w:t>
      </w:r>
      <w:r w:rsidR="00145C16">
        <w:t>-T</w:t>
      </w:r>
      <w:r w:rsidR="00145C16" w:rsidRPr="00806ACB">
        <w:t xml:space="preserve">ree </w:t>
      </w:r>
      <w:r w:rsidRPr="00806ACB">
        <w:t>müsste man sich keine größeren Gedanken machen, wie man Finger eine</w:t>
      </w:r>
      <w:r w:rsidR="00673479">
        <w:t>r</w:t>
      </w:r>
      <w:r w:rsidRPr="00806ACB">
        <w:t xml:space="preserve"> wartungsaufwändigen </w:t>
      </w:r>
      <w:r w:rsidR="00673479">
        <w:t>Kostenfunktion</w:t>
      </w:r>
      <w:r w:rsidRPr="00806ACB">
        <w:t xml:space="preserve"> unterzieht, sortiert und verwaltet</w:t>
      </w:r>
      <w:r w:rsidR="00095859" w:rsidRPr="00806ACB">
        <w:t xml:space="preserve"> - d</w:t>
      </w:r>
      <w:r w:rsidRPr="00806ACB">
        <w:t xml:space="preserve">er </w:t>
      </w:r>
      <w:r w:rsidR="00145C16" w:rsidRPr="00806ACB">
        <w:t>Splay</w:t>
      </w:r>
      <w:r w:rsidR="00145C16">
        <w:t>-T</w:t>
      </w:r>
      <w:r w:rsidR="00145C16" w:rsidRPr="00806ACB">
        <w:t xml:space="preserve">ree </w:t>
      </w:r>
      <w:r w:rsidRPr="00806ACB">
        <w:t>optimiert sich dahingehend selbst.</w:t>
      </w:r>
      <w:r w:rsidR="00765690" w:rsidRPr="00806ACB">
        <w:t xml:space="preserve"> Wie im Kapitel „</w:t>
      </w:r>
      <w:r w:rsidR="00765690" w:rsidRPr="00806ACB">
        <w:fldChar w:fldCharType="begin"/>
      </w:r>
      <w:r w:rsidR="00765690" w:rsidRPr="00806ACB">
        <w:instrText xml:space="preserve"> REF _Ref79061633 \h </w:instrText>
      </w:r>
      <w:r w:rsidR="00765690" w:rsidRPr="00806ACB">
        <w:fldChar w:fldCharType="separate"/>
      </w:r>
      <w:r w:rsidR="00145C16" w:rsidRPr="00806ACB">
        <w:t>Splay</w:t>
      </w:r>
      <w:r w:rsidR="00145C16">
        <w:t>-T</w:t>
      </w:r>
      <w:r w:rsidR="00145C16" w:rsidRPr="00806ACB">
        <w:t>ree</w:t>
      </w:r>
      <w:r w:rsidR="00765690" w:rsidRPr="00806ACB">
        <w:t>, Zufall und Optimalität</w:t>
      </w:r>
      <w:r w:rsidR="00765690" w:rsidRPr="00806ACB">
        <w:fldChar w:fldCharType="end"/>
      </w:r>
      <w:r w:rsidR="00765690" w:rsidRPr="00806ACB">
        <w:t>“ herausgearbeitet</w:t>
      </w:r>
      <w:r w:rsidR="00A565F9">
        <w:t>,</w:t>
      </w:r>
      <w:r w:rsidR="00765690" w:rsidRPr="00806ACB">
        <w:t xml:space="preserve"> besitzt der </w:t>
      </w:r>
      <w:r w:rsidR="00145C16" w:rsidRPr="00806ACB">
        <w:t>Splay</w:t>
      </w:r>
      <w:r w:rsidR="00145C16">
        <w:t>-T</w:t>
      </w:r>
      <w:r w:rsidR="00145C16" w:rsidRPr="00806ACB">
        <w:t xml:space="preserve">ree </w:t>
      </w:r>
      <w:r w:rsidR="00765690" w:rsidRPr="00806ACB">
        <w:t>außerdem die statische Optimalität.</w:t>
      </w:r>
    </w:p>
    <w:p w14:paraId="76A49F4B" w14:textId="24800565" w:rsidR="006D33DD" w:rsidRPr="00806ACB" w:rsidRDefault="006D33DD" w:rsidP="006D33DD">
      <w:pPr>
        <w:pStyle w:val="Listenabsatz"/>
      </w:pPr>
    </w:p>
    <w:p w14:paraId="4F89740D" w14:textId="571E0FDC" w:rsidR="001A76CE" w:rsidRPr="00806ACB" w:rsidRDefault="006D33DD" w:rsidP="006D33DD">
      <w:pPr>
        <w:pStyle w:val="berschrift3"/>
      </w:pPr>
      <w:bookmarkStart w:id="50" w:name="_Toc79686317"/>
      <w:r w:rsidRPr="00806ACB">
        <w:t>Arten der Hauptdatenstruktur</w:t>
      </w:r>
      <w:bookmarkEnd w:id="50"/>
    </w:p>
    <w:p w14:paraId="1CC09C79" w14:textId="0CE6872C" w:rsidR="00843B4F" w:rsidRPr="00806ACB" w:rsidRDefault="001A76CE" w:rsidP="006E6EF1">
      <w:r w:rsidRPr="00806ACB">
        <w:t xml:space="preserve">Mein </w:t>
      </w:r>
      <w:r w:rsidR="00C41FAC">
        <w:t>Modell</w:t>
      </w:r>
      <w:r w:rsidRPr="00806ACB">
        <w:t xml:space="preserve"> beschränkt sich nicht nur – wie durch die Skizze angedeutet – auf Bäume. Die Hauptdatenstruktur kann auch eine Liste, Skipliste oder eine historisch seltsam gewachsene </w:t>
      </w:r>
      <w:r w:rsidR="00095859" w:rsidRPr="00806ACB">
        <w:t xml:space="preserve">und auch unsortierte </w:t>
      </w:r>
      <w:r w:rsidRPr="00806ACB">
        <w:t xml:space="preserve">Datenbank sein. </w:t>
      </w:r>
      <w:r w:rsidR="00843B4F" w:rsidRPr="00806ACB">
        <w:t xml:space="preserve">Fingersuchen </w:t>
      </w:r>
      <w:r w:rsidRPr="00806ACB">
        <w:t>können</w:t>
      </w:r>
      <w:r w:rsidR="00843B4F" w:rsidRPr="00806ACB">
        <w:t xml:space="preserve"> </w:t>
      </w:r>
      <w:r w:rsidR="00A90029">
        <w:t>außerdem auch</w:t>
      </w:r>
      <w:r w:rsidR="00786603" w:rsidRPr="00806ACB">
        <w:t xml:space="preserve"> </w:t>
      </w:r>
      <w:r w:rsidRPr="00806ACB">
        <w:t xml:space="preserve">auf Graphen </w:t>
      </w:r>
      <w:r w:rsidR="00843B4F" w:rsidRPr="00806ACB">
        <w:t>angewendet werden</w:t>
      </w:r>
      <w:r w:rsidR="00786603" w:rsidRPr="00806ACB">
        <w:t>,</w:t>
      </w:r>
      <w:r w:rsidR="00095859" w:rsidRPr="00806ACB">
        <w:t xml:space="preserve"> wie</w:t>
      </w:r>
      <w:r w:rsidR="00786603" w:rsidRPr="00806ACB">
        <w:t xml:space="preserve"> z.B. </w:t>
      </w:r>
      <w:r w:rsidR="00095859" w:rsidRPr="00806ACB">
        <w:t xml:space="preserve">in </w:t>
      </w:r>
      <w:proofErr w:type="spellStart"/>
      <w:r w:rsidR="00786603" w:rsidRPr="00806ACB">
        <w:t>P2P</w:t>
      </w:r>
      <w:proofErr w:type="spellEnd"/>
      <w:r w:rsidR="00786603" w:rsidRPr="00806ACB">
        <w:t xml:space="preserve">-Netzen </w:t>
      </w:r>
      <w:sdt>
        <w:sdtPr>
          <w:id w:val="-1911145643"/>
          <w:citation/>
        </w:sdtPr>
        <w:sdtEndPr/>
        <w:sdtContent>
          <w:r w:rsidR="00DE13AA" w:rsidRPr="00806ACB">
            <w:fldChar w:fldCharType="begin"/>
          </w:r>
          <w:r w:rsidR="008E5D07">
            <w:instrText xml:space="preserve">CITATION Bel17 \l 1033 </w:instrText>
          </w:r>
          <w:r w:rsidR="00DE13AA" w:rsidRPr="00806ACB">
            <w:fldChar w:fldCharType="separate"/>
          </w:r>
          <w:r w:rsidR="00607FBD" w:rsidRPr="00607FBD">
            <w:rPr>
              <w:noProof/>
            </w:rPr>
            <w:t>[14]</w:t>
          </w:r>
          <w:r w:rsidR="00DE13AA" w:rsidRPr="00806ACB">
            <w:fldChar w:fldCharType="end"/>
          </w:r>
        </w:sdtContent>
      </w:sdt>
      <w:r w:rsidR="00A75C21">
        <w:t>.</w:t>
      </w:r>
    </w:p>
    <w:p w14:paraId="550A12F4" w14:textId="25674383" w:rsidR="00D64016" w:rsidRPr="00806ACB" w:rsidRDefault="006F7862" w:rsidP="006A5B16">
      <w:pPr>
        <w:pStyle w:val="berschrift2"/>
        <w:rPr>
          <w:lang w:val="de-DE"/>
        </w:rPr>
      </w:pPr>
      <w:r>
        <w:rPr>
          <w:lang w:val="de-DE"/>
        </w:rPr>
        <w:lastRenderedPageBreak/>
        <w:t xml:space="preserve"> </w:t>
      </w:r>
      <w:bookmarkStart w:id="51" w:name="_Toc79686318"/>
      <w:r w:rsidR="00950C75" w:rsidRPr="00806ACB">
        <w:rPr>
          <w:lang w:val="de-DE"/>
        </w:rPr>
        <w:t>Einwände</w:t>
      </w:r>
      <w:r w:rsidR="006D33DD" w:rsidRPr="00806ACB">
        <w:rPr>
          <w:lang w:val="de-DE"/>
        </w:rPr>
        <w:t xml:space="preserve"> </w:t>
      </w:r>
      <w:r w:rsidR="005360C7" w:rsidRPr="00806ACB">
        <w:rPr>
          <w:lang w:val="de-DE"/>
        </w:rPr>
        <w:t>bezüglich des</w:t>
      </w:r>
      <w:r w:rsidR="006D33DD" w:rsidRPr="00806ACB">
        <w:rPr>
          <w:lang w:val="de-DE"/>
        </w:rPr>
        <w:t xml:space="preserve"> </w:t>
      </w:r>
      <w:r w:rsidR="00C41FAC">
        <w:rPr>
          <w:lang w:val="de-DE"/>
        </w:rPr>
        <w:t>Modell</w:t>
      </w:r>
      <w:r w:rsidR="005360C7" w:rsidRPr="00806ACB">
        <w:rPr>
          <w:lang w:val="de-DE"/>
        </w:rPr>
        <w:t>s</w:t>
      </w:r>
      <w:bookmarkEnd w:id="51"/>
    </w:p>
    <w:p w14:paraId="16F21101" w14:textId="77777777" w:rsidR="009C7DAB" w:rsidRPr="00806ACB" w:rsidRDefault="009C7DAB" w:rsidP="009C7DAB"/>
    <w:p w14:paraId="703EBC3A" w14:textId="3BA6D981" w:rsidR="00677602" w:rsidRDefault="005C4800" w:rsidP="006A5B16">
      <w:r>
        <w:t>Ein</w:t>
      </w:r>
      <w:r w:rsidR="00037E0E" w:rsidRPr="00806ACB">
        <w:t xml:space="preserve"> </w:t>
      </w:r>
      <w:r w:rsidR="001076AB">
        <w:t>Kritikpunkt</w:t>
      </w:r>
      <w:r w:rsidR="00F77696">
        <w:rPr>
          <w:rStyle w:val="Funotenzeichen"/>
        </w:rPr>
        <w:footnoteReference w:id="1"/>
      </w:r>
      <w:r w:rsidR="00037E0E" w:rsidRPr="00806ACB">
        <w:t xml:space="preserve"> </w:t>
      </w:r>
      <w:r>
        <w:t>ist</w:t>
      </w:r>
      <w:r w:rsidR="00037E0E" w:rsidRPr="00806ACB">
        <w:t>, dass man auch Balancierungs</w:t>
      </w:r>
      <w:r w:rsidR="009C7DAB" w:rsidRPr="00806ACB">
        <w:t>-</w:t>
      </w:r>
      <w:r w:rsidR="00037E0E" w:rsidRPr="00806ACB">
        <w:t xml:space="preserve"> und weitere </w:t>
      </w:r>
      <w:r w:rsidR="0091285F" w:rsidRPr="00806ACB">
        <w:t>b</w:t>
      </w:r>
      <w:r w:rsidR="00037E0E" w:rsidRPr="00806ACB">
        <w:t>aum</w:t>
      </w:r>
      <w:r w:rsidR="0091285F" w:rsidRPr="00806ACB">
        <w:t>t</w:t>
      </w:r>
      <w:r w:rsidR="00037E0E" w:rsidRPr="00806ACB">
        <w:t xml:space="preserve">ypische Operationen </w:t>
      </w:r>
      <w:proofErr w:type="gramStart"/>
      <w:r w:rsidR="00224B1A">
        <w:t>berücksichtigt</w:t>
      </w:r>
      <w:proofErr w:type="gramEnd"/>
      <w:r w:rsidR="00224B1A">
        <w:t xml:space="preserve"> werden müssen</w:t>
      </w:r>
      <w:r w:rsidR="00677602">
        <w:t>, denn durch z.B. Baumrotationen könnten Finger ungünstig verteilt werden.</w:t>
      </w:r>
      <w:r w:rsidR="00037E0E" w:rsidRPr="00806ACB">
        <w:t xml:space="preserve"> </w:t>
      </w:r>
    </w:p>
    <w:p w14:paraId="05ABB8D0" w14:textId="213CAD2E" w:rsidR="00536781" w:rsidRDefault="00037E0E" w:rsidP="006A5B16">
      <w:r w:rsidRPr="00806ACB">
        <w:t xml:space="preserve">In dieser Arbeit gehe ich davon aus, dass </w:t>
      </w:r>
      <w:r w:rsidR="00224B1A">
        <w:t>diese</w:t>
      </w:r>
      <w:r w:rsidRPr="00806ACB">
        <w:t xml:space="preserve"> Operation</w:t>
      </w:r>
      <w:r w:rsidR="009C7DAB" w:rsidRPr="00806ACB">
        <w:t>en</w:t>
      </w:r>
      <w:r w:rsidR="00224B1A">
        <w:t xml:space="preserve">, welche </w:t>
      </w:r>
      <w:r w:rsidRPr="00806ACB">
        <w:t xml:space="preserve">eine versteckte Suche </w:t>
      </w:r>
      <w:r w:rsidR="008C7054" w:rsidRPr="00806ACB">
        <w:t>enthalten</w:t>
      </w:r>
      <w:r w:rsidRPr="00806ACB">
        <w:t>,</w:t>
      </w:r>
      <w:r w:rsidR="00536781">
        <w:t xml:space="preserve"> jeweils</w:t>
      </w:r>
      <w:r w:rsidRPr="00806ACB">
        <w:t xml:space="preserve"> </w:t>
      </w:r>
      <w:r w:rsidR="00224B1A">
        <w:t xml:space="preserve">ein </w:t>
      </w:r>
      <w:r w:rsidR="00D426AF" w:rsidRPr="00806ACB">
        <w:t>eigene</w:t>
      </w:r>
      <w:r w:rsidR="00224B1A">
        <w:t>s</w:t>
      </w:r>
      <w:r w:rsidR="00D426AF" w:rsidRPr="00806ACB">
        <w:t xml:space="preserve"> Fingerkonzept</w:t>
      </w:r>
      <w:r w:rsidRPr="00806ACB">
        <w:t xml:space="preserve"> </w:t>
      </w:r>
      <w:r w:rsidR="00536781">
        <w:t>sowie eine eigene Fingermanagement-Datenstruktur</w:t>
      </w:r>
      <w:r w:rsidR="004647EC">
        <w:t xml:space="preserve"> erhalten</w:t>
      </w:r>
      <w:r w:rsidR="00536781">
        <w:t xml:space="preserve">. Zwangsläufig würden alle </w:t>
      </w:r>
      <w:r w:rsidR="004647EC">
        <w:t xml:space="preserve">die </w:t>
      </w:r>
      <w:r w:rsidR="00536781">
        <w:t>Datenstruktur manipulierenden Operation</w:t>
      </w:r>
      <w:r w:rsidR="004647EC">
        <w:t>en</w:t>
      </w:r>
      <w:r w:rsidR="00536781">
        <w:t xml:space="preserve"> zur Neuaufsetzung der Finger führen. </w:t>
      </w:r>
    </w:p>
    <w:p w14:paraId="43E35EFF" w14:textId="58324B42" w:rsidR="00224B1A" w:rsidRDefault="00536781" w:rsidP="006A5B16">
      <w:r>
        <w:t xml:space="preserve">Der Einfachhalt und Vergleichbarkeit halber beschränkt sich diese Arbeit </w:t>
      </w:r>
      <w:r w:rsidR="004647EC">
        <w:t xml:space="preserve">deswegen </w:t>
      </w:r>
      <w:r w:rsidR="00C76947">
        <w:t xml:space="preserve">ausschließlich </w:t>
      </w:r>
      <w:r>
        <w:t>auf die Suchfunktion.</w:t>
      </w:r>
    </w:p>
    <w:p w14:paraId="03C51DF8" w14:textId="095E27EF" w:rsidR="00D426AF" w:rsidRPr="00806ACB" w:rsidRDefault="00C76947" w:rsidP="006A5B16">
      <w:r>
        <w:t>Wie im</w:t>
      </w:r>
      <w:r w:rsidR="00EB3164">
        <w:t xml:space="preserve"> v</w:t>
      </w:r>
      <w:r w:rsidR="00DF08E6" w:rsidRPr="00806ACB">
        <w:t>orherige</w:t>
      </w:r>
      <w:r w:rsidR="00EB3164">
        <w:t>n</w:t>
      </w:r>
      <w:r w:rsidR="00DF08E6" w:rsidRPr="00806ACB">
        <w:t xml:space="preserve"> Kapitel</w:t>
      </w:r>
      <w:r w:rsidR="00095859" w:rsidRPr="00806ACB">
        <w:t>: “</w:t>
      </w:r>
      <w:r w:rsidR="00095859" w:rsidRPr="00806ACB">
        <w:fldChar w:fldCharType="begin"/>
      </w:r>
      <w:r w:rsidR="00095859" w:rsidRPr="00806ACB">
        <w:instrText xml:space="preserve"> REF _Ref78806479 \h  \* MERGEFORMAT </w:instrText>
      </w:r>
      <w:r w:rsidR="00095859" w:rsidRPr="00806ACB">
        <w:fldChar w:fldCharType="separate"/>
      </w:r>
      <w:r w:rsidR="005A009F" w:rsidRPr="00806ACB">
        <w:t>Splay</w:t>
      </w:r>
      <w:r w:rsidR="005A009F">
        <w:t>-T</w:t>
      </w:r>
      <w:r w:rsidR="005A009F" w:rsidRPr="00806ACB">
        <w:t xml:space="preserve">ree </w:t>
      </w:r>
      <w:r w:rsidR="00095859" w:rsidRPr="00806ACB">
        <w:t>und Fingersuche</w:t>
      </w:r>
      <w:r w:rsidR="00095859" w:rsidRPr="00806ACB">
        <w:fldChar w:fldCharType="end"/>
      </w:r>
      <w:r w:rsidR="00095859" w:rsidRPr="00806ACB">
        <w:t xml:space="preserve">“ </w:t>
      </w:r>
      <w:r w:rsidR="003C1E8F" w:rsidRPr="00806ACB">
        <w:t>geschrieben</w:t>
      </w:r>
      <w:r w:rsidR="00D426AF" w:rsidRPr="00806ACB">
        <w:t xml:space="preserve">, dass </w:t>
      </w:r>
      <w:r w:rsidR="005A009F" w:rsidRPr="00806ACB">
        <w:t>Splay</w:t>
      </w:r>
      <w:r w:rsidR="005A009F">
        <w:t>-T</w:t>
      </w:r>
      <w:r w:rsidR="005A009F" w:rsidRPr="00806ACB">
        <w:t xml:space="preserve">ree </w:t>
      </w:r>
      <w:r w:rsidR="00D426AF" w:rsidRPr="00806ACB">
        <w:t>und Finger-Suchen sich asymptotisch gleich verhalten</w:t>
      </w:r>
      <w:r>
        <w:t>,</w:t>
      </w:r>
      <w:r w:rsidR="00D426AF" w:rsidRPr="00806ACB">
        <w:t xml:space="preserve"> könnte daher davon ausgehen, dass man einfach die Hauptdatenstruktur als </w:t>
      </w:r>
      <w:r w:rsidR="005A009F" w:rsidRPr="00806ACB">
        <w:t>Splay</w:t>
      </w:r>
      <w:r w:rsidR="005A009F">
        <w:t>-T</w:t>
      </w:r>
      <w:r w:rsidR="005A009F" w:rsidRPr="00806ACB">
        <w:t xml:space="preserve">ree </w:t>
      </w:r>
      <w:r w:rsidR="00D426AF" w:rsidRPr="00806ACB">
        <w:t>zu implementieren braucht</w:t>
      </w:r>
      <w:r w:rsidR="00AC1109" w:rsidRPr="00806ACB">
        <w:t xml:space="preserve"> und sich den Overhead mit dem Fingermanagement sparen kann.</w:t>
      </w:r>
    </w:p>
    <w:p w14:paraId="7460EDEF" w14:textId="63859CED" w:rsidR="00D426AF" w:rsidRPr="00806ACB" w:rsidRDefault="00D426AF" w:rsidP="006A5B16">
      <w:r w:rsidRPr="00806ACB">
        <w:t>Dieser Überlegung würde ich gerne einige Argumente entgegenstellen:</w:t>
      </w:r>
    </w:p>
    <w:p w14:paraId="17E21B9F" w14:textId="7C2EACE6" w:rsidR="00D426AF" w:rsidRPr="00806ACB" w:rsidRDefault="005A009F" w:rsidP="004B39C2">
      <w:pPr>
        <w:pStyle w:val="Listenabsatz"/>
        <w:numPr>
          <w:ilvl w:val="0"/>
          <w:numId w:val="15"/>
        </w:numPr>
      </w:pPr>
      <w:r w:rsidRPr="00806ACB">
        <w:t>Splay</w:t>
      </w:r>
      <w:r>
        <w:t>-</w:t>
      </w:r>
      <w:proofErr w:type="spellStart"/>
      <w:r>
        <w:t>T</w:t>
      </w:r>
      <w:r w:rsidRPr="00806ACB">
        <w:t>ree</w:t>
      </w:r>
      <w:r>
        <w:t>‘s</w:t>
      </w:r>
      <w:proofErr w:type="spellEnd"/>
      <w:r w:rsidRPr="00806ACB">
        <w:t xml:space="preserve"> </w:t>
      </w:r>
      <w:r w:rsidR="00D426AF" w:rsidRPr="00806ACB">
        <w:t xml:space="preserve">arbeiten oft im Cache, das bedeutet man versucht diese </w:t>
      </w:r>
      <w:r w:rsidR="00A35813" w:rsidRPr="00806ACB">
        <w:t xml:space="preserve">Datenstruktur möglichst klein zu halten. Damit wäre dieser </w:t>
      </w:r>
      <w:r w:rsidR="0043643A" w:rsidRPr="00806ACB">
        <w:t>Lösungsansatz,</w:t>
      </w:r>
      <w:r w:rsidR="00A35813" w:rsidRPr="00806ACB">
        <w:t xml:space="preserve"> statt der Fingersuche </w:t>
      </w:r>
      <w:r w:rsidRPr="00806ACB">
        <w:t>Splay</w:t>
      </w:r>
      <w:r>
        <w:t>-T</w:t>
      </w:r>
      <w:r w:rsidRPr="00806ACB">
        <w:t xml:space="preserve">ree </w:t>
      </w:r>
      <w:r w:rsidR="00A35813" w:rsidRPr="00806ACB">
        <w:t xml:space="preserve">in der Hauptdatenstruktur </w:t>
      </w:r>
      <w:r w:rsidRPr="00806ACB">
        <w:t>zu verwenden</w:t>
      </w:r>
      <w:r w:rsidR="00A35813" w:rsidRPr="00806ACB">
        <w:t>, nur für kleine Daten</w:t>
      </w:r>
      <w:r w:rsidR="003C1E8F" w:rsidRPr="00806ACB">
        <w:t>ansammlungen</w:t>
      </w:r>
      <w:r w:rsidR="00A35813" w:rsidRPr="00806ACB">
        <w:t xml:space="preserve"> geeignet.</w:t>
      </w:r>
      <w:r w:rsidR="004B39C2" w:rsidRPr="00806ACB">
        <w:t xml:space="preserve"> Bei </w:t>
      </w:r>
      <w:r w:rsidRPr="00806ACB">
        <w:t>Splay</w:t>
      </w:r>
      <w:r>
        <w:t>-T</w:t>
      </w:r>
      <w:r w:rsidRPr="00806ACB">
        <w:t xml:space="preserve">ree </w:t>
      </w:r>
      <w:r w:rsidR="004B39C2" w:rsidRPr="00806ACB">
        <w:t xml:space="preserve">kann es außerdem zu der nachteiligen linearen Formation kommen, das ist bei besonders bei sehr großen </w:t>
      </w:r>
      <w:r w:rsidRPr="00806ACB">
        <w:t>Splay</w:t>
      </w:r>
      <w:r>
        <w:t>-</w:t>
      </w:r>
      <w:proofErr w:type="spellStart"/>
      <w:r>
        <w:t>T</w:t>
      </w:r>
      <w:r w:rsidRPr="00806ACB">
        <w:t>ree</w:t>
      </w:r>
      <w:r w:rsidR="00C76947">
        <w:t>s</w:t>
      </w:r>
      <w:proofErr w:type="spellEnd"/>
      <w:r w:rsidRPr="00806ACB">
        <w:t xml:space="preserve"> </w:t>
      </w:r>
      <w:r w:rsidR="004B39C2" w:rsidRPr="00806ACB">
        <w:t xml:space="preserve">ungünstig. </w:t>
      </w:r>
    </w:p>
    <w:p w14:paraId="795A3A7B" w14:textId="21A56AAF" w:rsidR="00A35813" w:rsidRDefault="00A35813" w:rsidP="00D426AF">
      <w:pPr>
        <w:pStyle w:val="Listenabsatz"/>
        <w:numPr>
          <w:ilvl w:val="0"/>
          <w:numId w:val="15"/>
        </w:numPr>
      </w:pPr>
      <w:r w:rsidRPr="00806ACB">
        <w:t xml:space="preserve">Wenn man annimmt, dass die Hauptdatenstruktur auf verteilten Systemen </w:t>
      </w:r>
      <w:r w:rsidR="00AA534B" w:rsidRPr="00806ACB">
        <w:t>arbeitet</w:t>
      </w:r>
      <w:r w:rsidRPr="00806ACB">
        <w:t>, dann macht es keinen Sinn diese Datenstruktur nur wegen Suchanfragen</w:t>
      </w:r>
      <w:r w:rsidR="00765690" w:rsidRPr="00806ACB">
        <w:t xml:space="preserve"> </w:t>
      </w:r>
      <w:r w:rsidR="0043643A" w:rsidRPr="00806ACB">
        <w:t>jedes Mal</w:t>
      </w:r>
      <w:r w:rsidRPr="00806ACB">
        <w:t xml:space="preserve"> umzubauen, das wäre unter Umständen </w:t>
      </w:r>
      <w:r w:rsidR="00AC1109" w:rsidRPr="00806ACB">
        <w:t xml:space="preserve">sehr </w:t>
      </w:r>
      <w:r w:rsidRPr="00806ACB">
        <w:t xml:space="preserve">aufwändig. </w:t>
      </w:r>
      <w:r w:rsidR="003C1E8F" w:rsidRPr="00806ACB">
        <w:t xml:space="preserve">Außerdem </w:t>
      </w:r>
      <w:r w:rsidRPr="00806ACB">
        <w:t xml:space="preserve">wenn man bedenkt, </w:t>
      </w:r>
      <w:r w:rsidRPr="00806ACB">
        <w:lastRenderedPageBreak/>
        <w:t xml:space="preserve">dass viele Datenbanken historisch gewachsen sind, ist es vielleicht einfacher externe Finger anzubringen als die komplette Datenbank </w:t>
      </w:r>
      <w:r w:rsidR="0043643A" w:rsidRPr="00806ACB">
        <w:t>jedes Mal</w:t>
      </w:r>
      <w:r w:rsidRPr="00806ACB">
        <w:t xml:space="preserve"> umzustrukturieren.</w:t>
      </w:r>
    </w:p>
    <w:p w14:paraId="7BDE89D5" w14:textId="68BB022C" w:rsidR="003C1E8F" w:rsidRDefault="00A35813" w:rsidP="006A5B16">
      <w:pPr>
        <w:pStyle w:val="Listenabsatz"/>
        <w:numPr>
          <w:ilvl w:val="0"/>
          <w:numId w:val="15"/>
        </w:numPr>
      </w:pPr>
      <w:r w:rsidRPr="00806ACB">
        <w:t xml:space="preserve">Ein weiteres Argument wäre theoretischer Natur, man kann </w:t>
      </w:r>
      <w:r w:rsidR="00AA534B" w:rsidRPr="00806ACB">
        <w:t>gene</w:t>
      </w:r>
      <w:r w:rsidR="003C1E8F" w:rsidRPr="00806ACB">
        <w:t>r</w:t>
      </w:r>
      <w:r w:rsidR="00AA534B" w:rsidRPr="00806ACB">
        <w:t xml:space="preserve">ell </w:t>
      </w:r>
      <w:r w:rsidRPr="00806ACB">
        <w:t xml:space="preserve">Fingersuchen auf unendlich wachsenden Datenstrukturen anwenden, solange sie auf einem Bereich suchen, welcher sich im Moment der Suche nicht </w:t>
      </w:r>
      <w:commentRangeStart w:id="52"/>
      <w:r w:rsidR="004B39C2" w:rsidRPr="00806ACB">
        <w:t>ver</w:t>
      </w:r>
      <w:r w:rsidRPr="00806ACB">
        <w:t>ändert</w:t>
      </w:r>
      <w:commentRangeEnd w:id="52"/>
      <w:r w:rsidR="008F45C3">
        <w:rPr>
          <w:rStyle w:val="Kommentarzeichen"/>
        </w:rPr>
        <w:commentReference w:id="52"/>
      </w:r>
      <w:r w:rsidR="004B39C2" w:rsidRPr="00806ACB">
        <w:t>.</w:t>
      </w:r>
    </w:p>
    <w:p w14:paraId="6BBC4ECD" w14:textId="4541A370" w:rsidR="0020557A" w:rsidRPr="00806ACB" w:rsidRDefault="0020557A" w:rsidP="00442D02">
      <w:pPr>
        <w:pStyle w:val="berschrift1"/>
      </w:pPr>
      <w:bookmarkStart w:id="53" w:name="_Toc79686319"/>
      <w:r w:rsidRPr="00806ACB">
        <w:rPr>
          <w:rStyle w:val="berschrift1Zchn"/>
          <w:b/>
          <w:bCs/>
        </w:rPr>
        <w:lastRenderedPageBreak/>
        <w:t xml:space="preserve">Theoretische </w:t>
      </w:r>
      <w:r w:rsidR="00665B7F" w:rsidRPr="00806ACB">
        <w:rPr>
          <w:rStyle w:val="berschrift1Zchn"/>
          <w:b/>
          <w:bCs/>
        </w:rPr>
        <w:t>Betrachtung</w:t>
      </w:r>
      <w:bookmarkEnd w:id="53"/>
      <w:r w:rsidRPr="00806ACB">
        <w:rPr>
          <w:rStyle w:val="berschrift1Zchn"/>
          <w:b/>
          <w:bCs/>
        </w:rPr>
        <w:t xml:space="preserve"> </w:t>
      </w:r>
    </w:p>
    <w:p w14:paraId="366B9AA3" w14:textId="1ECA4A11" w:rsidR="00BE1912" w:rsidRPr="00806ACB" w:rsidRDefault="0014266C" w:rsidP="006A5B16">
      <w:r w:rsidRPr="00806ACB">
        <w:t xml:space="preserve">In diesem Kapitel </w:t>
      </w:r>
      <w:r w:rsidR="002130FE">
        <w:t>liegt der Schwerpunkt</w:t>
      </w:r>
      <w:r w:rsidRPr="00806ACB">
        <w:t xml:space="preserve"> </w:t>
      </w:r>
      <w:r w:rsidR="002130FE">
        <w:t>auf den</w:t>
      </w:r>
      <w:r w:rsidRPr="00806ACB">
        <w:t xml:space="preserve"> durchsuchten Nodes in den Datenstrukturen und der Anzahl der Finger bei der Fingersuche beschäftigen</w:t>
      </w:r>
      <w:r w:rsidR="00442D02" w:rsidRPr="00806ACB">
        <w:t>, sowie der Laufzeitbetrachtung.</w:t>
      </w:r>
    </w:p>
    <w:p w14:paraId="3856C124" w14:textId="56845714" w:rsidR="00110EB4" w:rsidRPr="00806ACB" w:rsidRDefault="00665B7F" w:rsidP="006A5B16">
      <w:pPr>
        <w:pStyle w:val="berschrift2"/>
        <w:rPr>
          <w:lang w:val="de-DE"/>
        </w:rPr>
      </w:pPr>
      <w:bookmarkStart w:id="54" w:name="_Toc79686320"/>
      <w:r w:rsidRPr="00806ACB">
        <w:rPr>
          <w:lang w:val="de-DE"/>
        </w:rPr>
        <w:t>Anzahl der Finger</w:t>
      </w:r>
      <w:bookmarkEnd w:id="54"/>
    </w:p>
    <w:p w14:paraId="2E0D6F03" w14:textId="77777777" w:rsidR="0063209B" w:rsidRPr="00806ACB" w:rsidRDefault="0063209B" w:rsidP="0063209B"/>
    <w:p w14:paraId="580130D5" w14:textId="5B9976E6" w:rsidR="00F95AE5" w:rsidRPr="00806ACB" w:rsidRDefault="00442D02" w:rsidP="006A5B16">
      <w:r w:rsidRPr="00806ACB">
        <w:t xml:space="preserve">Der </w:t>
      </w:r>
      <w:r w:rsidR="00454C10">
        <w:t>Ü</w:t>
      </w:r>
      <w:r w:rsidRPr="00806ACB">
        <w:t>bersicht</w:t>
      </w:r>
      <w:r w:rsidR="00454C10">
        <w:t xml:space="preserve"> </w:t>
      </w:r>
      <w:r w:rsidRPr="00806ACB">
        <w:t xml:space="preserve">halber würde ich das zuvor vorgestellte </w:t>
      </w:r>
      <w:r w:rsidR="00C41FAC">
        <w:t>Modell</w:t>
      </w:r>
      <w:r w:rsidRPr="00806ACB">
        <w:t xml:space="preserve"> um die Anzahl der möglichen </w:t>
      </w:r>
      <w:proofErr w:type="gramStart"/>
      <w:r w:rsidR="00D7052D">
        <w:t xml:space="preserve">zu </w:t>
      </w:r>
      <w:r w:rsidR="00D7052D" w:rsidRPr="00806ACB">
        <w:t>durchsuchenden Elemente</w:t>
      </w:r>
      <w:proofErr w:type="gramEnd"/>
      <w:r w:rsidRPr="00806ACB">
        <w:t xml:space="preserve"> </w:t>
      </w:r>
      <w:r w:rsidR="00436C5B">
        <w:t xml:space="preserve">(Abb. </w:t>
      </w:r>
      <w:r w:rsidR="00436C5B">
        <w:fldChar w:fldCharType="begin"/>
      </w:r>
      <w:r w:rsidR="00436C5B">
        <w:instrText xml:space="preserve"> REF _Ref79159895 \h </w:instrText>
      </w:r>
      <w:r w:rsidR="00436C5B">
        <w:fldChar w:fldCharType="separate"/>
      </w:r>
      <w:r w:rsidR="00436C5B">
        <w:rPr>
          <w:noProof/>
        </w:rPr>
        <w:t>4</w:t>
      </w:r>
      <w:r w:rsidR="00436C5B">
        <w:noBreakHyphen/>
      </w:r>
      <w:r w:rsidR="00436C5B">
        <w:rPr>
          <w:noProof/>
        </w:rPr>
        <w:t>1</w:t>
      </w:r>
      <w:r w:rsidR="00436C5B">
        <w:fldChar w:fldCharType="end"/>
      </w:r>
      <w:r w:rsidR="00436C5B">
        <w:t xml:space="preserve">) </w:t>
      </w:r>
      <w:r w:rsidRPr="00806ACB">
        <w:t xml:space="preserve">ergänzen: </w:t>
      </w:r>
    </w:p>
    <w:p w14:paraId="4DB9AB72" w14:textId="3EB292CC" w:rsidR="00F95AE5" w:rsidRPr="00806ACB" w:rsidRDefault="00524661"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110EB4" w:rsidRPr="00806ACB">
        <w:rPr>
          <w:rFonts w:eastAsiaTheme="minorEastAsia"/>
        </w:rPr>
        <w:t xml:space="preserve"> </w:t>
      </w:r>
      <w:r w:rsidR="00F95AE5" w:rsidRPr="00806ACB">
        <w:t xml:space="preserve">ist die Anzahl der </w:t>
      </w:r>
      <w:r w:rsidR="00442D02" w:rsidRPr="00806ACB">
        <w:t xml:space="preserve">Elemente </w:t>
      </w:r>
      <w:r w:rsidR="00F95AE5" w:rsidRPr="00806ACB">
        <w:t>in der Hauptdatenstruktur</w:t>
      </w:r>
      <w:r w:rsidR="002E4E77" w:rsidRPr="00806ACB">
        <w:t xml:space="preserve"> </w:t>
      </w:r>
    </w:p>
    <w:p w14:paraId="48C637C5" w14:textId="2E630B95" w:rsidR="0014266C" w:rsidRPr="00806ACB" w:rsidRDefault="00524661"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x</m:t>
            </m:r>
          </m:sup>
        </m:sSup>
      </m:oMath>
      <w:r w:rsidR="00110EB4" w:rsidRPr="00806ACB">
        <w:rPr>
          <w:rFonts w:eastAsiaTheme="minorEastAsia"/>
        </w:rPr>
        <w:t xml:space="preserve"> </w:t>
      </w:r>
      <w:r w:rsidR="00F95AE5" w:rsidRPr="00806ACB">
        <w:t xml:space="preserve">ist </w:t>
      </w:r>
      <w:r w:rsidR="00442D02" w:rsidRPr="00806ACB">
        <w:t xml:space="preserve">die Anzahl aller </w:t>
      </w:r>
      <w:commentRangeStart w:id="55"/>
      <w:r w:rsidR="00442D02" w:rsidRPr="00806ACB">
        <w:t>Finger</w:t>
      </w:r>
      <w:commentRangeEnd w:id="55"/>
      <w:r w:rsidR="002130FE">
        <w:rPr>
          <w:rStyle w:val="Kommentarzeichen"/>
        </w:rPr>
        <w:commentReference w:id="55"/>
      </w:r>
      <w:r w:rsidR="00D7052D">
        <w:t xml:space="preserve"> im Fingermanagement</w:t>
      </w:r>
    </w:p>
    <w:p w14:paraId="3E18E6F0" w14:textId="77777777" w:rsidR="00087771" w:rsidRDefault="00442D02" w:rsidP="00087771">
      <w:pPr>
        <w:keepNext/>
      </w:pPr>
      <w:r w:rsidRPr="00806ACB">
        <w:rPr>
          <w:noProof/>
        </w:rPr>
        <w:drawing>
          <wp:inline distT="0" distB="0" distL="0" distR="0" wp14:anchorId="6506FB8F" wp14:editId="1691FCFE">
            <wp:extent cx="5848985" cy="26225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8985" cy="2622550"/>
                    </a:xfrm>
                    <a:prstGeom prst="rect">
                      <a:avLst/>
                    </a:prstGeom>
                    <a:noFill/>
                    <a:ln>
                      <a:noFill/>
                    </a:ln>
                  </pic:spPr>
                </pic:pic>
              </a:graphicData>
            </a:graphic>
          </wp:inline>
        </w:drawing>
      </w:r>
    </w:p>
    <w:bookmarkStart w:id="56" w:name="_Ref79159895"/>
    <w:p w14:paraId="622B08C5" w14:textId="2E7CEF93" w:rsidR="00442D02" w:rsidRPr="00806ACB" w:rsidRDefault="00255458" w:rsidP="00087771">
      <w:pPr>
        <w:pStyle w:val="Beschriftung"/>
      </w:pPr>
      <w:r>
        <w:fldChar w:fldCharType="begin"/>
      </w:r>
      <w:r>
        <w:instrText xml:space="preserve"> SEQ Abbildung \* ARABIC </w:instrText>
      </w:r>
      <w:r>
        <w:fldChar w:fldCharType="separate"/>
      </w:r>
      <w:bookmarkStart w:id="57" w:name="_Toc80015060"/>
      <w:r w:rsidR="00550B8F">
        <w:rPr>
          <w:noProof/>
        </w:rPr>
        <w:t>8</w:t>
      </w:r>
      <w:r>
        <w:fldChar w:fldCharType="end"/>
      </w:r>
      <w:bookmarkEnd w:id="56"/>
      <w:r w:rsidR="00087771">
        <w:t xml:space="preserve"> Abb. Schematische Darstellung Fingermanagement</w:t>
      </w:r>
      <w:bookmarkEnd w:id="57"/>
    </w:p>
    <w:p w14:paraId="6E498477" w14:textId="59371D77" w:rsidR="00442D02" w:rsidRPr="00806ACB" w:rsidRDefault="00F95AE5" w:rsidP="00FF4CE2">
      <w:pPr>
        <w:pStyle w:val="Listenabsatz"/>
        <w:numPr>
          <w:ilvl w:val="0"/>
          <w:numId w:val="17"/>
        </w:numPr>
      </w:pPr>
      <w:r w:rsidRPr="00806ACB">
        <w:t>Jetzt</w:t>
      </w:r>
      <w:r w:rsidR="00442D02" w:rsidRPr="00806ACB">
        <w:t xml:space="preserve"> kann man das Ziel formulieren</w:t>
      </w:r>
      <w:r w:rsidRPr="00806ACB">
        <w:t>.</w:t>
      </w:r>
    </w:p>
    <w:p w14:paraId="28E48A05" w14:textId="65F4BC82" w:rsidR="001F6192" w:rsidRDefault="001F6192" w:rsidP="001F6192">
      <w:pPr>
        <w:pStyle w:val="Listenabsatz"/>
      </w:pPr>
      <w:r>
        <w:t xml:space="preserve">Das Ziel ist, dass die Fingersuche schneller ist als die Wurzelsuche, wobei die Fingersuche </w:t>
      </w:r>
      <w:r w:rsidR="00F95AE5" w:rsidRPr="00806ACB">
        <w:t xml:space="preserve">aus zwei Teilsuchen der Fingermanagement-Suche und der Distanzsuche besteht. </w:t>
      </w:r>
    </w:p>
    <w:p w14:paraId="5D67FC8E" w14:textId="7387CE09" w:rsidR="00F95AE5" w:rsidRPr="00806ACB" w:rsidRDefault="00F95AE5" w:rsidP="001F6192">
      <w:pPr>
        <w:pStyle w:val="Listenabsatz"/>
      </w:pPr>
      <w:r w:rsidRPr="00806ACB">
        <w:lastRenderedPageBreak/>
        <w:t xml:space="preserve">In dem Moment, </w:t>
      </w:r>
      <w:r w:rsidR="00B33C5B">
        <w:t>in dem</w:t>
      </w:r>
      <w:r w:rsidRPr="00806ACB">
        <w:t xml:space="preserve"> die zusammengesetzte Suche die Laufzeit der Wurzelsuche überschreiten sollte, verliert das Fingermanagement </w:t>
      </w:r>
      <w:r w:rsidR="00B33C5B" w:rsidRPr="00806ACB">
        <w:t>seinen Mehrwert</w:t>
      </w:r>
      <w:r w:rsidRPr="00806ACB">
        <w:t xml:space="preserve">, daher wird </w:t>
      </w:r>
      <w:r w:rsidR="00FF6162">
        <w:t>die Wurzelsuche</w:t>
      </w:r>
      <w:r w:rsidR="001F6192">
        <w:t xml:space="preserve"> </w:t>
      </w:r>
      <w:r w:rsidRPr="00806ACB">
        <w:t>als Schranke gesehen:</w:t>
      </w:r>
    </w:p>
    <w:p w14:paraId="3C787817" w14:textId="33686B89" w:rsidR="00442D02" w:rsidRPr="00806ACB" w:rsidRDefault="00442D02" w:rsidP="006A5B16">
      <w:r w:rsidRPr="00806ACB">
        <w:tab/>
      </w:r>
      <w:r w:rsidR="00166872" w:rsidRPr="00806ACB">
        <w:tab/>
      </w:r>
      <w:r w:rsidRPr="00806ACB">
        <w:t xml:space="preserve">O(Wurzelsuche) </w:t>
      </w:r>
      <w:r w:rsidRPr="00806ACB">
        <w:tab/>
        <w:t>&gt; O(Fingersuche)</w:t>
      </w:r>
    </w:p>
    <w:p w14:paraId="740AE0D9" w14:textId="2769F113" w:rsidR="00FF4CE2" w:rsidRPr="00806ACB" w:rsidRDefault="00442D02" w:rsidP="006A5B16">
      <w:r w:rsidRPr="00806ACB">
        <w:tab/>
      </w:r>
      <w:r w:rsidRPr="00806ACB">
        <w:tab/>
      </w:r>
      <w:r w:rsidRPr="00806ACB">
        <w:tab/>
      </w:r>
      <w:r w:rsidRPr="00806ACB">
        <w:tab/>
      </w:r>
      <w:r w:rsidRPr="00806ACB">
        <w:tab/>
        <w:t>&gt;</w:t>
      </w:r>
      <w:r w:rsidR="00FF4CE2" w:rsidRPr="00806ACB">
        <w:t xml:space="preserve"> </w:t>
      </w:r>
      <w:proofErr w:type="gramStart"/>
      <w:r w:rsidR="00FF4CE2" w:rsidRPr="00806ACB">
        <w:t>O(</w:t>
      </w:r>
      <w:proofErr w:type="gramEnd"/>
      <w:r w:rsidR="00F04532" w:rsidRPr="00806ACB">
        <w:t>Fingersuche</w:t>
      </w:r>
      <w:r w:rsidR="00FF4CE2" w:rsidRPr="00806ACB">
        <w:t xml:space="preserve"> in FM</w:t>
      </w:r>
      <w:r w:rsidR="003535D9" w:rsidRPr="00806ACB">
        <w:t>S</w:t>
      </w:r>
      <w:r w:rsidR="00FF4CE2" w:rsidRPr="00806ACB">
        <w:t>) + O(Distanzsuche)</w:t>
      </w:r>
    </w:p>
    <w:p w14:paraId="2A9C4E3D" w14:textId="22231170" w:rsidR="00C873FF" w:rsidRPr="00806ACB" w:rsidRDefault="00FF4CE2" w:rsidP="002E64D4">
      <w:pPr>
        <w:pStyle w:val="Listenabsatz"/>
        <w:numPr>
          <w:ilvl w:val="0"/>
          <w:numId w:val="17"/>
        </w:numPr>
        <w:jc w:val="left"/>
      </w:pPr>
      <w:r w:rsidRPr="00806ACB">
        <w:t xml:space="preserve">Man kann die </w:t>
      </w:r>
      <w:r w:rsidR="002E4E77" w:rsidRPr="00806ACB">
        <w:t xml:space="preserve">obere </w:t>
      </w:r>
      <w:r w:rsidRPr="00806ACB">
        <w:t>Formel für beli</w:t>
      </w:r>
      <w:r w:rsidR="00A13E1A" w:rsidRPr="00806ACB">
        <w:t>eb</w:t>
      </w:r>
      <w:r w:rsidRPr="00806ACB">
        <w:t>ige Daten</w:t>
      </w:r>
      <w:r w:rsidR="00E65AA6">
        <w:t>s</w:t>
      </w:r>
      <w:r w:rsidR="00E65AA6" w:rsidRPr="00806ACB">
        <w:t>trukturen</w:t>
      </w:r>
      <w:r w:rsidRPr="00806ACB">
        <w:t xml:space="preserve"> verwenden. </w:t>
      </w:r>
      <w:r w:rsidR="00873361" w:rsidRPr="00806ACB">
        <w:t>Allerdings</w:t>
      </w:r>
      <w:r w:rsidRPr="00806ACB">
        <w:t xml:space="preserve"> </w:t>
      </w:r>
      <w:r w:rsidR="004A5550">
        <w:t>wäre</w:t>
      </w:r>
      <w:r w:rsidRPr="00806ACB">
        <w:t xml:space="preserve"> die Annahme, dass </w:t>
      </w:r>
      <w:r w:rsidR="00F95AE5" w:rsidRPr="00806ACB">
        <w:t xml:space="preserve">das </w:t>
      </w:r>
      <w:r w:rsidR="00A13E1A" w:rsidRPr="00806ACB">
        <w:t>Fingermanagement</w:t>
      </w:r>
      <w:r w:rsidR="00166872" w:rsidRPr="00806ACB">
        <w:t>s</w:t>
      </w:r>
      <w:r w:rsidR="00A13E1A" w:rsidRPr="00806ACB">
        <w:t>ystem (FM</w:t>
      </w:r>
      <w:r w:rsidR="003535D9" w:rsidRPr="00806ACB">
        <w:t>S</w:t>
      </w:r>
      <w:r w:rsidR="00A13E1A" w:rsidRPr="00806ACB">
        <w:t>)</w:t>
      </w:r>
      <w:r w:rsidRPr="00806ACB">
        <w:t xml:space="preserve"> </w:t>
      </w:r>
      <w:r w:rsidR="00A13E1A" w:rsidRPr="00806ACB">
        <w:t xml:space="preserve">und die Hauptdatenstruktur </w:t>
      </w:r>
      <w:r w:rsidR="00F95AE5" w:rsidRPr="00806ACB">
        <w:t>beides b</w:t>
      </w:r>
      <w:r w:rsidRPr="00806ACB">
        <w:t>inäre-Suchb</w:t>
      </w:r>
      <w:r w:rsidR="00F95AE5" w:rsidRPr="00806ACB">
        <w:t xml:space="preserve">äume sind. </w:t>
      </w:r>
    </w:p>
    <w:p w14:paraId="642C6F03" w14:textId="3BC90A48" w:rsidR="009E22CC" w:rsidRPr="00806ACB" w:rsidRDefault="00F95AE5" w:rsidP="00C873FF">
      <w:pPr>
        <w:pStyle w:val="Listenabsatz"/>
        <w:jc w:val="left"/>
      </w:pPr>
      <w:r w:rsidRPr="00806ACB">
        <w:t>D</w:t>
      </w:r>
      <w:r w:rsidR="00FF4CE2" w:rsidRPr="00806ACB">
        <w:t xml:space="preserve">amit </w:t>
      </w:r>
      <w:r w:rsidRPr="00806ACB">
        <w:t xml:space="preserve">kann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rsidR="00C873FF" w:rsidRPr="00806ACB">
        <w:rPr>
          <w:rFonts w:eastAsiaTheme="minorEastAsia"/>
        </w:rPr>
        <w:t xml:space="preserve"> </w:t>
      </w:r>
      <w:r w:rsidRPr="00806ACB">
        <w:t>einheitlich</w:t>
      </w:r>
      <w:r w:rsidR="00FF4CE2" w:rsidRPr="00806ACB">
        <w:t xml:space="preserve"> zur Berechnung </w:t>
      </w:r>
      <w:r w:rsidRPr="00806ACB">
        <w:t xml:space="preserve">der </w:t>
      </w:r>
      <w:r w:rsidR="00166872" w:rsidRPr="00806ACB">
        <w:t xml:space="preserve">Anzahl der durchlaufenen Nodes </w:t>
      </w:r>
      <w:r w:rsidR="00FF4CE2" w:rsidRPr="00806ACB">
        <w:t>verwendet werden</w:t>
      </w:r>
      <w:r w:rsidR="009E22CC" w:rsidRPr="00806ACB">
        <w:t xml:space="preserve">. </w:t>
      </w:r>
    </w:p>
    <w:p w14:paraId="0247D1CE" w14:textId="77777777" w:rsidR="00A13E1A" w:rsidRPr="00806ACB" w:rsidRDefault="00A13E1A" w:rsidP="00FF4CE2">
      <w:pPr>
        <w:pStyle w:val="Listenabsatz"/>
        <w:jc w:val="left"/>
      </w:pPr>
    </w:p>
    <w:p w14:paraId="336AAB23" w14:textId="48E7671D" w:rsidR="00FF4CE2" w:rsidRPr="00806ACB" w:rsidRDefault="009E22CC" w:rsidP="00FF4CE2">
      <w:pPr>
        <w:pStyle w:val="Listenabsatz"/>
        <w:jc w:val="left"/>
      </w:pPr>
      <w:r w:rsidRPr="00806ACB">
        <w:t>Der gesuchte Wert ist x</w:t>
      </w:r>
      <w:r w:rsidR="00C17100" w:rsidRPr="00806ACB">
        <w:t>,</w:t>
      </w:r>
      <w:r w:rsidRPr="00806ACB">
        <w:t xml:space="preserve"> das ist die Anzahl der Finger:</w:t>
      </w:r>
    </w:p>
    <w:p w14:paraId="24F30FC5" w14:textId="77777777" w:rsidR="009E22CC" w:rsidRPr="00806ACB" w:rsidRDefault="009E22CC" w:rsidP="00FF4CE2">
      <w:pPr>
        <w:pStyle w:val="Listenabsatz"/>
        <w:jc w:val="left"/>
      </w:pPr>
    </w:p>
    <w:p w14:paraId="1791A5C1" w14:textId="3B41DAC2" w:rsidR="00FF4CE2" w:rsidRPr="00806ACB" w:rsidRDefault="00FF4CE2" w:rsidP="00166872">
      <w:pPr>
        <w:pStyle w:val="Listenabsatz"/>
        <w:ind w:firstLine="696"/>
        <w:jc w:val="left"/>
      </w:pPr>
      <w:r w:rsidRPr="00806ACB">
        <w:t xml:space="preserve">O(Wurzelsuche) </w:t>
      </w:r>
      <w:r w:rsidR="00F95AE5" w:rsidRPr="00806ACB">
        <w:tab/>
      </w:r>
      <w:r w:rsidRPr="00806ACB">
        <w:t xml:space="preserve">&gt; </w:t>
      </w:r>
      <w:proofErr w:type="gramStart"/>
      <w:r w:rsidRPr="00806ACB">
        <w:t>O(</w:t>
      </w:r>
      <w:proofErr w:type="gramEnd"/>
      <w:r w:rsidR="009E22CC" w:rsidRPr="00806ACB">
        <w:t xml:space="preserve">Fingersuche </w:t>
      </w:r>
      <w:r w:rsidRPr="00806ACB">
        <w:t>in FM</w:t>
      </w:r>
      <w:r w:rsidR="003535D9" w:rsidRPr="00806ACB">
        <w:t>S</w:t>
      </w:r>
      <w:r w:rsidRPr="00806ACB">
        <w:t>) + O(Distanzsuche)</w:t>
      </w:r>
    </w:p>
    <w:p w14:paraId="2A7CCED6" w14:textId="5FB5F8FD" w:rsidR="00FF4CE2" w:rsidRPr="00D35985" w:rsidRDefault="00FF4CE2" w:rsidP="00FF4CE2">
      <w:pPr>
        <w:pStyle w:val="Listenabsatz"/>
        <w:ind w:firstLine="696"/>
        <w:jc w:val="left"/>
        <w:rPr>
          <w:color w:val="FF0000"/>
        </w:rPr>
      </w:pPr>
      <w:r w:rsidRPr="00806ACB">
        <w:t xml:space="preserve">   </w:t>
      </w:r>
      <w:r w:rsidRPr="00806AC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BB022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m:t>
                </m:r>
              </m:e>
            </m:d>
          </m:e>
        </m:func>
      </m:oMath>
      <w:r w:rsidR="00C873FF" w:rsidRPr="00BB022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d</m:t>
                </m:r>
              </m:e>
            </m:d>
          </m:e>
        </m:func>
      </m:oMath>
      <w:r w:rsidR="00BB022B" w:rsidRPr="00BB022B">
        <w:rPr>
          <w:rFonts w:eastAsiaTheme="minorEastAsia"/>
        </w:rPr>
        <w:tab/>
      </w:r>
      <w:r w:rsidR="00BB022B" w:rsidRPr="00BB022B">
        <w:rPr>
          <w:rFonts w:eastAsiaTheme="minorEastAsia"/>
        </w:rPr>
        <w:tab/>
      </w:r>
      <w:r w:rsidR="00BB022B" w:rsidRPr="00D35985">
        <w:rPr>
          <w:rFonts w:eastAsiaTheme="minorEastAsia"/>
          <w:color w:val="FF0000"/>
        </w:rPr>
        <w:t>/ODER Durchschnitt</w:t>
      </w:r>
      <w:r w:rsidR="00D35985" w:rsidRPr="00D35985">
        <w:rPr>
          <w:rFonts w:eastAsiaTheme="minorEastAsia"/>
          <w:color w:val="FF0000"/>
        </w:rPr>
        <w:t>(d)</w:t>
      </w:r>
      <w:r w:rsidR="00BB022B" w:rsidRPr="00D35985">
        <w:rPr>
          <w:rFonts w:eastAsiaTheme="minorEastAsia"/>
          <w:color w:val="FF0000"/>
        </w:rPr>
        <w:t>?</w:t>
      </w:r>
    </w:p>
    <w:p w14:paraId="62B06A93" w14:textId="0B9CE87F" w:rsidR="00FF4CE2" w:rsidRPr="00806ACB" w:rsidRDefault="00FF4CE2" w:rsidP="00FF4CE2">
      <w:pPr>
        <w:pStyle w:val="Listenabsatz"/>
        <w:ind w:firstLine="696"/>
        <w:jc w:val="left"/>
      </w:pPr>
      <w:r w:rsidRPr="00BB022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806AC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x⋅d</m:t>
                </m:r>
              </m:e>
            </m:d>
          </m:e>
        </m:func>
      </m:oMath>
    </w:p>
    <w:p w14:paraId="64ADA1AC" w14:textId="5AB4F1B8" w:rsidR="00FF4CE2" w:rsidRPr="00806ACB" w:rsidRDefault="00FF4CE2" w:rsidP="00FF4CE2">
      <w:pPr>
        <w:pStyle w:val="Listenabsatz"/>
        <w:ind w:firstLine="696"/>
        <w:jc w:val="left"/>
      </w:pPr>
      <w:r w:rsidRPr="00806ACB">
        <w:tab/>
      </w:r>
      <m:oMath>
        <m:d>
          <m:dPr>
            <m:ctrlPr>
              <w:rPr>
                <w:rFonts w:ascii="Cambria Math" w:hAnsi="Cambria Math"/>
                <w:i/>
              </w:rPr>
            </m:ctrlPr>
          </m:dPr>
          <m:e>
            <m:r>
              <w:rPr>
                <w:rFonts w:ascii="Cambria Math" w:hAnsi="Cambria Math"/>
              </w:rPr>
              <m:t>n</m:t>
            </m:r>
          </m:e>
        </m:d>
      </m:oMath>
      <w:r w:rsidRPr="00806ACB">
        <w:tab/>
      </w:r>
      <w:r w:rsidRPr="00806ACB">
        <w:tab/>
        <w:t>&gt;</w:t>
      </w:r>
      <m:oMath>
        <m:r>
          <w:rPr>
            <w:rFonts w:ascii="Cambria Math" w:hAnsi="Cambria Math"/>
          </w:rPr>
          <m:t xml:space="preserve"> </m:t>
        </m:r>
        <m:d>
          <m:dPr>
            <m:ctrlPr>
              <w:rPr>
                <w:rFonts w:ascii="Cambria Math" w:hAnsi="Cambria Math"/>
                <w:i/>
              </w:rPr>
            </m:ctrlPr>
          </m:dPr>
          <m:e>
            <m:r>
              <w:rPr>
                <w:rFonts w:ascii="Cambria Math" w:hAnsi="Cambria Math"/>
              </w:rPr>
              <m:t>x⋅d</m:t>
            </m:r>
          </m:e>
        </m:d>
      </m:oMath>
    </w:p>
    <w:p w14:paraId="583E7BB6" w14:textId="32D2955F" w:rsidR="00FF4CE2" w:rsidRPr="00806ACB" w:rsidRDefault="00FF4CE2" w:rsidP="00FF4CE2">
      <w:pPr>
        <w:pStyle w:val="Listenabsatz"/>
        <w:ind w:firstLine="696"/>
        <w:jc w:val="left"/>
      </w:pPr>
      <w:r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Pr="00806ACB">
        <w:tab/>
      </w:r>
      <w:r w:rsidR="00D62673" w:rsidRPr="00806ACB">
        <w:tab/>
      </w:r>
      <w:r w:rsidRPr="00806ACB">
        <w:t>&gt;</w:t>
      </w:r>
      <w:r w:rsidR="004F1FE6" w:rsidRPr="00806ACB">
        <w:t xml:space="preserve"> </w:t>
      </w:r>
      <w:r w:rsidRPr="00806ACB">
        <w:t xml:space="preserve"> </w:t>
      </w:r>
      <m:oMath>
        <m:r>
          <w:rPr>
            <w:rFonts w:ascii="Cambria Math" w:hAnsi="Cambria Math"/>
          </w:rPr>
          <m:t>x</m:t>
        </m:r>
      </m:oMath>
    </w:p>
    <w:p w14:paraId="77CF9C3E" w14:textId="77777777" w:rsidR="0042216F" w:rsidRPr="00806ACB" w:rsidRDefault="0042216F" w:rsidP="00FF4CE2">
      <w:pPr>
        <w:pStyle w:val="Listenabsatz"/>
        <w:ind w:firstLine="696"/>
        <w:jc w:val="left"/>
      </w:pPr>
    </w:p>
    <w:p w14:paraId="70EC375A" w14:textId="2D79CE38" w:rsidR="00166872" w:rsidRPr="00806ACB" w:rsidRDefault="0042216F" w:rsidP="0042216F">
      <w:pPr>
        <w:pStyle w:val="Listenabsatz"/>
        <w:numPr>
          <w:ilvl w:val="0"/>
          <w:numId w:val="17"/>
        </w:numPr>
        <w:jc w:val="left"/>
      </w:pPr>
      <w:r w:rsidRPr="00806ACB">
        <w:t xml:space="preserve">Nun könnte man eine Abschätzung </w:t>
      </w:r>
      <w:r w:rsidR="00166872" w:rsidRPr="00806ACB">
        <w:t>tätigen.</w:t>
      </w:r>
    </w:p>
    <w:p w14:paraId="4683089B" w14:textId="4DFC0E0F" w:rsidR="00C43420" w:rsidRPr="00806ACB" w:rsidRDefault="0042216F" w:rsidP="00C43420">
      <w:pPr>
        <w:pStyle w:val="Listenabsatz"/>
        <w:jc w:val="left"/>
      </w:pPr>
      <w:r w:rsidRPr="00806ACB">
        <w:t xml:space="preserve">a </w:t>
      </w:r>
      <w:r w:rsidR="00A13E1A" w:rsidRPr="00806ACB">
        <w:t>sei</w:t>
      </w:r>
      <w:r w:rsidRPr="00806ACB">
        <w:t xml:space="preserve"> der Unterschied </w:t>
      </w:r>
      <w:r w:rsidR="00D25DDD" w:rsidRPr="00806ACB">
        <w:t>zwischen</w:t>
      </w:r>
      <w:r w:rsidRPr="00806ACB">
        <w:t xml:space="preserve"> der Wurzel in </w:t>
      </w:r>
      <w:r w:rsidR="00A13E1A" w:rsidRPr="00806ACB">
        <w:t>der Hauptdatenstruktur</w:t>
      </w:r>
      <w:r w:rsidRPr="00806ACB">
        <w:t xml:space="preserve"> und der </w:t>
      </w:r>
      <w:r w:rsidR="00671755" w:rsidRPr="00806ACB">
        <w:t>Distanz</w:t>
      </w:r>
      <w:r w:rsidR="00CF5787" w:rsidRPr="00806ACB">
        <w:t>s</w:t>
      </w:r>
      <w:r w:rsidRPr="00806ACB">
        <w:t>uche</w:t>
      </w:r>
      <w:r w:rsidR="00CF5787" w:rsidRPr="00806ACB">
        <w:t>-</w:t>
      </w:r>
      <w:r w:rsidRPr="00806ACB">
        <w:t>Startposition d</w:t>
      </w:r>
      <w:r w:rsidR="00C43420" w:rsidRPr="00806ACB">
        <w:t>.</w:t>
      </w:r>
      <w:r w:rsidR="00AC26C8" w:rsidRPr="00806ACB">
        <w:t xml:space="preserve"> </w:t>
      </w:r>
      <w:r w:rsidR="00C43420" w:rsidRPr="00806ACB">
        <w:t>Graphisch gesprochen benutzt meine Abschätzung</w:t>
      </w:r>
      <w:r w:rsidR="001B3B4D">
        <w:t xml:space="preserve"> (Abb. </w:t>
      </w:r>
      <w:r w:rsidR="001B3B4D">
        <w:fldChar w:fldCharType="begin"/>
      </w:r>
      <w:r w:rsidR="001B3B4D">
        <w:instrText xml:space="preserve"> REF _Ref79159939 \h </w:instrText>
      </w:r>
      <w:r w:rsidR="001B3B4D">
        <w:fldChar w:fldCharType="separate"/>
      </w:r>
      <w:r w:rsidR="001B3B4D">
        <w:rPr>
          <w:noProof/>
        </w:rPr>
        <w:t>4</w:t>
      </w:r>
      <w:r w:rsidR="001B3B4D">
        <w:noBreakHyphen/>
      </w:r>
      <w:r w:rsidR="001B3B4D">
        <w:rPr>
          <w:noProof/>
        </w:rPr>
        <w:t>2</w:t>
      </w:r>
      <w:r w:rsidR="001B3B4D">
        <w:fldChar w:fldCharType="end"/>
      </w:r>
      <w:r w:rsidR="001B3B4D">
        <w:t>)</w:t>
      </w:r>
      <w:r w:rsidR="00C43420" w:rsidRPr="00806ACB">
        <w:t xml:space="preserve"> folgendes: </w:t>
      </w:r>
    </w:p>
    <w:p w14:paraId="70858637" w14:textId="77777777" w:rsidR="00400F48" w:rsidRPr="00806ACB" w:rsidRDefault="00400F48" w:rsidP="00C43420">
      <w:pPr>
        <w:pStyle w:val="Listenabsatz"/>
        <w:jc w:val="left"/>
      </w:pPr>
    </w:p>
    <w:p w14:paraId="7FBF16C2" w14:textId="77777777" w:rsidR="00CF5787" w:rsidRPr="00806ACB" w:rsidRDefault="00C43420" w:rsidP="00CF5787">
      <w:pPr>
        <w:pStyle w:val="Listenabsatz"/>
        <w:keepNext/>
        <w:jc w:val="left"/>
      </w:pPr>
      <w:r w:rsidRPr="00806ACB">
        <w:rPr>
          <w:noProof/>
        </w:rPr>
        <w:lastRenderedPageBreak/>
        <w:drawing>
          <wp:inline distT="0" distB="0" distL="0" distR="0" wp14:anchorId="1FD236D5" wp14:editId="79A3622E">
            <wp:extent cx="5019937" cy="20955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5294" cy="2110259"/>
                    </a:xfrm>
                    <a:prstGeom prst="rect">
                      <a:avLst/>
                    </a:prstGeom>
                    <a:noFill/>
                    <a:ln>
                      <a:noFill/>
                    </a:ln>
                  </pic:spPr>
                </pic:pic>
              </a:graphicData>
            </a:graphic>
          </wp:inline>
        </w:drawing>
      </w:r>
    </w:p>
    <w:bookmarkStart w:id="58" w:name="_Ref79159939"/>
    <w:p w14:paraId="63F87C09" w14:textId="33989FCC" w:rsidR="00C43420" w:rsidRDefault="00255458" w:rsidP="00CF5787">
      <w:pPr>
        <w:pStyle w:val="Beschriftung"/>
      </w:pPr>
      <w:r>
        <w:fldChar w:fldCharType="begin"/>
      </w:r>
      <w:r>
        <w:instrText xml:space="preserve"> SEQ Abbildung \* ARABIC </w:instrText>
      </w:r>
      <w:r>
        <w:fldChar w:fldCharType="separate"/>
      </w:r>
      <w:bookmarkStart w:id="59" w:name="_Toc80015061"/>
      <w:r w:rsidR="00550B8F">
        <w:rPr>
          <w:noProof/>
        </w:rPr>
        <w:t>9</w:t>
      </w:r>
      <w:r>
        <w:fldChar w:fldCharType="end"/>
      </w:r>
      <w:bookmarkEnd w:id="58"/>
      <w:r w:rsidR="00CF5787" w:rsidRPr="00806ACB">
        <w:t xml:space="preserve"> Abb</w:t>
      </w:r>
      <w:r w:rsidR="001B3B4D">
        <w:t>.</w:t>
      </w:r>
      <w:r w:rsidR="00CF5787" w:rsidRPr="00806ACB">
        <w:t>: Abschätzung</w:t>
      </w:r>
      <w:bookmarkEnd w:id="59"/>
    </w:p>
    <w:p w14:paraId="15053F29" w14:textId="625C713A" w:rsidR="007C14E6" w:rsidRPr="007C14E6" w:rsidRDefault="007C14E6" w:rsidP="007C14E6">
      <w:r>
        <w:tab/>
      </w:r>
      <w:r>
        <w:tab/>
      </w:r>
      <w:r>
        <w:tab/>
      </w:r>
      <w:r>
        <w:tab/>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Pr>
          <w:rFonts w:eastAsiaTheme="minorEastAsia"/>
        </w:rPr>
        <w:tab/>
      </w:r>
      <w:r>
        <w:rPr>
          <w:rFonts w:eastAsiaTheme="minorEastAsia"/>
        </w:rPr>
        <w:ta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(d)</m:t>
        </m:r>
      </m:oMath>
    </w:p>
    <w:p w14:paraId="7D5EEE17" w14:textId="0F70B5BC" w:rsidR="00CF5787" w:rsidRPr="00806ACB" w:rsidRDefault="00524661" w:rsidP="00CF5787">
      <w:pPr>
        <w:ind w:left="4248" w:hanging="1416"/>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(a)</m:t>
        </m:r>
      </m:oMath>
      <w:r w:rsidR="00CF5787" w:rsidRPr="00806ACB">
        <w:rPr>
          <w:rFonts w:eastAsiaTheme="minorEastAsia"/>
        </w:rPr>
        <w:tab/>
      </w:r>
      <w:r w:rsidR="00CF5787" w:rsidRPr="00806ACB">
        <w:rPr>
          <w:color w:val="FF0000"/>
        </w:rPr>
        <w:t xml:space="preserve">= </w:t>
      </w:r>
      <m:oMath>
        <m:func>
          <m:funcPr>
            <m:ctrlPr>
              <w:rPr>
                <w:rFonts w:ascii="Cambria Math" w:hAnsi="Cambria Math"/>
                <w:i/>
                <w:color w:val="FF0000"/>
              </w:rPr>
            </m:ctrlPr>
          </m:funcPr>
          <m:fName>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fName>
          <m:e>
            <m:d>
              <m:dPr>
                <m:ctrlPr>
                  <w:rPr>
                    <w:rFonts w:ascii="Cambria Math" w:hAnsi="Cambria Math"/>
                    <w:i/>
                    <w:color w:val="FF0000"/>
                  </w:rPr>
                </m:ctrlPr>
              </m:dPr>
              <m:e>
                <m:r>
                  <w:rPr>
                    <w:rFonts w:ascii="Cambria Math" w:hAnsi="Cambria Math"/>
                    <w:color w:val="FF0000"/>
                  </w:rPr>
                  <m:t>d</m:t>
                </m:r>
              </m:e>
            </m:d>
          </m:e>
        </m:func>
        <m:r>
          <w:rPr>
            <w:rFonts w:ascii="Cambria Math" w:hAnsi="Cambria Math"/>
            <w:color w:val="FF0000"/>
          </w:rPr>
          <m:t xml:space="preserve"> </m:t>
        </m:r>
      </m:oMath>
    </w:p>
    <w:p w14:paraId="4D570594" w14:textId="03134F5B" w:rsidR="00CF5787" w:rsidRPr="00806ACB" w:rsidRDefault="00524661" w:rsidP="00CF5787">
      <w:pPr>
        <w:ind w:left="4248" w:hanging="1416"/>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n∕a</m:t>
                </m:r>
              </m:e>
            </m:d>
          </m:e>
        </m:func>
      </m:oMath>
      <w:r w:rsidR="00CF5787" w:rsidRPr="00806ACB">
        <w:rPr>
          <w:rFonts w:eastAsiaTheme="minorEastAsia"/>
        </w:rPr>
        <w:t xml:space="preserve"> </w:t>
      </w:r>
      <w:r w:rsidR="00CF5787" w:rsidRPr="00806ACB">
        <w:rPr>
          <w:rFonts w:eastAsiaTheme="minorEastAsia"/>
        </w:rPr>
        <w:tab/>
      </w:r>
      <w:r w:rsidR="00CF5787" w:rsidRPr="00806ACB">
        <w:rPr>
          <w:rFonts w:eastAsiaTheme="minorEastAsia"/>
        </w:rPr>
        <w:tab/>
      </w:r>
      <w:r w:rsidR="00CF578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w:bookmarkStart w:id="60" w:name="_Hlk78807372"/>
            <m:d>
              <m:dPr>
                <m:ctrlPr>
                  <w:rPr>
                    <w:rFonts w:ascii="Cambria Math" w:hAnsi="Cambria Math"/>
                    <w:i/>
                  </w:rPr>
                </m:ctrlPr>
              </m:dPr>
              <m:e>
                <m:r>
                  <w:rPr>
                    <w:rFonts w:ascii="Cambria Math" w:hAnsi="Cambria Math"/>
                  </w:rPr>
                  <m:t>d</m:t>
                </m:r>
              </m:e>
            </m:d>
            <w:bookmarkEnd w:id="60"/>
          </m:e>
        </m:func>
      </m:oMath>
    </w:p>
    <w:p w14:paraId="1C1C4DC8" w14:textId="54908336" w:rsidR="00CF5787" w:rsidRPr="00806ACB" w:rsidRDefault="00CF5787" w:rsidP="00CF5787">
      <w:pPr>
        <w:ind w:left="2832" w:firstLine="708"/>
        <w:jc w:val="left"/>
        <w:rPr>
          <w:color w:val="FF0000"/>
        </w:rPr>
      </w:pPr>
      <m:oMath>
        <m:r>
          <w:rPr>
            <w:rFonts w:ascii="Cambria Math" w:hAnsi="Cambria Math"/>
          </w:rPr>
          <m:t>n∕a</m:t>
        </m:r>
      </m:oMath>
      <w:r w:rsidRPr="00806ACB">
        <w:rPr>
          <w:rFonts w:eastAsiaTheme="minorEastAsia"/>
        </w:rPr>
        <w:t xml:space="preserve"> </w:t>
      </w:r>
      <w:r w:rsidRPr="00806ACB">
        <w:rPr>
          <w:rFonts w:eastAsiaTheme="minorEastAsia"/>
        </w:rPr>
        <w:tab/>
      </w:r>
      <w:r w:rsidRPr="00806ACB">
        <w:rPr>
          <w:rFonts w:eastAsiaTheme="minorEastAsia"/>
        </w:rPr>
        <w:tab/>
        <w:t xml:space="preserve">= </w:t>
      </w:r>
      <m:oMath>
        <m:r>
          <w:rPr>
            <w:rFonts w:ascii="Cambria Math" w:eastAsiaTheme="minorEastAsia" w:hAnsi="Cambria Math"/>
          </w:rPr>
          <m:t>d</m:t>
        </m:r>
      </m:oMath>
    </w:p>
    <w:p w14:paraId="4F2C6BB1" w14:textId="4E490D0D" w:rsidR="00C43420" w:rsidRPr="00806ACB" w:rsidRDefault="00C43420" w:rsidP="00CF5787">
      <w:pPr>
        <w:pStyle w:val="Listenabsatz"/>
        <w:jc w:val="left"/>
      </w:pPr>
      <w:r w:rsidRPr="00806ACB">
        <w:tab/>
      </w:r>
      <w:r w:rsidRPr="00806ACB">
        <w:tab/>
      </w:r>
      <w:r w:rsidRPr="00806ACB">
        <w:tab/>
      </w:r>
      <w:r w:rsidRPr="00806ACB">
        <w:tab/>
      </w:r>
      <m:oMath>
        <m:r>
          <w:rPr>
            <w:rFonts w:ascii="Cambria Math" w:hAnsi="Cambria Math"/>
          </w:rPr>
          <m:t>n</m:t>
        </m:r>
      </m:oMath>
      <w:r w:rsidR="00CF5787" w:rsidRPr="00806ACB">
        <w:rPr>
          <w:rFonts w:eastAsiaTheme="minorEastAsia"/>
        </w:rPr>
        <w:tab/>
      </w:r>
      <w:r w:rsidR="00CF5787" w:rsidRPr="00806ACB">
        <w:rPr>
          <w:rFonts w:eastAsiaTheme="minorEastAsia"/>
        </w:rPr>
        <w:tab/>
        <w:t xml:space="preserve">=  </w:t>
      </w:r>
      <m:oMath>
        <m:r>
          <w:rPr>
            <w:rFonts w:ascii="Cambria Math" w:eastAsiaTheme="minorEastAsia" w:hAnsi="Cambria Math"/>
          </w:rPr>
          <m:t>d</m:t>
        </m:r>
        <m:r>
          <w:rPr>
            <w:rFonts w:ascii="Cambria Math" w:hAnsi="Cambria Math"/>
          </w:rPr>
          <m:t>⋅</m:t>
        </m:r>
        <w:commentRangeStart w:id="61"/>
        <w:commentRangeEnd w:id="61"/>
        <m:r>
          <m:rPr>
            <m:sty m:val="p"/>
          </m:rPr>
          <w:rPr>
            <w:rStyle w:val="Kommentarzeichen"/>
          </w:rPr>
          <w:commentReference w:id="61"/>
        </m:r>
      </m:oMath>
    </w:p>
    <w:p w14:paraId="00B6179D" w14:textId="77777777" w:rsidR="00C43420" w:rsidRPr="00806ACB" w:rsidRDefault="00C43420" w:rsidP="00C43420">
      <w:pPr>
        <w:pStyle w:val="Listenabsatz"/>
        <w:jc w:val="left"/>
      </w:pPr>
    </w:p>
    <w:p w14:paraId="183BE8C5" w14:textId="5445C7A5" w:rsidR="00C43420" w:rsidRPr="00806ACB" w:rsidRDefault="008C5B7A" w:rsidP="008C5B7A">
      <w:pPr>
        <w:pStyle w:val="Listenabsatz"/>
        <w:numPr>
          <w:ilvl w:val="0"/>
          <w:numId w:val="17"/>
        </w:numPr>
        <w:jc w:val="left"/>
      </w:pPr>
      <w:r w:rsidRPr="00806ACB">
        <w:t>Nun kann man 1) und 3) kombinieren:</w:t>
      </w:r>
    </w:p>
    <w:p w14:paraId="1408D4B5" w14:textId="08A86963" w:rsidR="008C5B7A" w:rsidRPr="00806ACB" w:rsidRDefault="00CF5787" w:rsidP="008C5B7A">
      <w:pPr>
        <w:pStyle w:val="Listenabsatz"/>
        <w:ind w:firstLine="696"/>
        <w:jc w:val="left"/>
      </w:pPr>
      <m:oMath>
        <m:r>
          <w:rPr>
            <w:rFonts w:ascii="Cambria Math" w:hAnsi="Cambria Math"/>
          </w:rPr>
          <m:t>x</m:t>
        </m:r>
      </m:oMath>
      <w:r w:rsidR="008C5B7A" w:rsidRPr="00806ACB">
        <w:tab/>
        <w:t xml:space="preserve">&lt; </w:t>
      </w:r>
      <w:r w:rsidR="008C5B7A"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008C5B7A" w:rsidRPr="00806ACB">
        <w:tab/>
      </w:r>
      <w:r w:rsidR="008C5B7A" w:rsidRPr="00806ACB">
        <w:tab/>
        <w:t>(1)</w:t>
      </w:r>
    </w:p>
    <w:p w14:paraId="5391A08D" w14:textId="543BBABA"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f>
          <m:fPr>
            <m:ctrlPr>
              <w:rPr>
                <w:rFonts w:ascii="Cambria Math" w:hAnsi="Cambria Math"/>
                <w:i/>
              </w:rPr>
            </m:ctrlPr>
          </m:fPr>
          <m:num>
            <m:r>
              <w:rPr>
                <w:rFonts w:ascii="Cambria Math" w:hAnsi="Cambria Math"/>
              </w:rPr>
              <m:t>d⋅a</m:t>
            </m:r>
          </m:num>
          <m:den>
            <m:r>
              <w:rPr>
                <w:rFonts w:ascii="Cambria Math" w:hAnsi="Cambria Math"/>
              </w:rPr>
              <m:t>d</m:t>
            </m:r>
          </m:den>
        </m:f>
      </m:oMath>
      <w:r w:rsidR="008C5B7A" w:rsidRPr="00806ACB">
        <w:tab/>
      </w:r>
      <w:r w:rsidR="008C5B7A" w:rsidRPr="00806ACB">
        <w:tab/>
        <w:t>(3)</w:t>
      </w:r>
    </w:p>
    <w:p w14:paraId="20C49F17" w14:textId="0E47281B"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r>
          <w:rPr>
            <w:rFonts w:ascii="Cambria Math" w:hAnsi="Cambria Math"/>
          </w:rPr>
          <m:t>a</m:t>
        </m:r>
      </m:oMath>
    </w:p>
    <w:p w14:paraId="073B3595" w14:textId="6DE0CEB6" w:rsidR="008C5B7A" w:rsidRPr="00806ACB" w:rsidRDefault="008C5B7A" w:rsidP="008C5B7A">
      <w:pPr>
        <w:ind w:left="705"/>
        <w:jc w:val="left"/>
      </w:pPr>
      <w:r w:rsidRPr="00806ACB">
        <w:t xml:space="preserve">Ausformuliert bedeutet diese Aussage, dass die Höhe bis zum Startpunt der Distanzsuche vorgibt, was die maximale Anzahl der Finger ist. </w:t>
      </w:r>
    </w:p>
    <w:p w14:paraId="0D9DBEC3" w14:textId="6F463FC8" w:rsidR="008C5B7A" w:rsidRDefault="008C5B7A" w:rsidP="008C5B7A">
      <w:pPr>
        <w:jc w:val="left"/>
      </w:pPr>
      <w:r w:rsidRPr="00806ACB">
        <w:t>Aus dieser Formel kann man also ableiten, dass das Fin</w:t>
      </w:r>
      <w:r w:rsidR="0013233D" w:rsidRPr="00806ACB">
        <w:t>g</w:t>
      </w:r>
      <w:r w:rsidRPr="00806ACB">
        <w:t>er-Management</w:t>
      </w:r>
      <w:r w:rsidR="003535D9" w:rsidRPr="00806ACB">
        <w:t>s</w:t>
      </w:r>
      <w:r w:rsidRPr="00806ACB">
        <w:t>ystem (FM</w:t>
      </w:r>
      <w:r w:rsidR="003535D9" w:rsidRPr="00806ACB">
        <w:t>S</w:t>
      </w:r>
      <w:r w:rsidRPr="00806ACB">
        <w:t>) nach der Höhe a „</w:t>
      </w:r>
      <w:r w:rsidR="004412C7" w:rsidRPr="00806ACB">
        <w:t>abgeschnitten</w:t>
      </w:r>
      <w:r w:rsidRPr="00806ACB">
        <w:t xml:space="preserve">“ oder gekürzt werden sollte, um einen </w:t>
      </w:r>
      <w:r w:rsidR="004412C7" w:rsidRPr="00806ACB">
        <w:t>absoluten</w:t>
      </w:r>
      <w:r w:rsidRPr="00806ACB">
        <w:t xml:space="preserve"> Vorteil zu bieten.</w:t>
      </w:r>
      <w:r w:rsidR="00A01136" w:rsidRPr="00806ACB">
        <w:t xml:space="preserve"> </w:t>
      </w:r>
    </w:p>
    <w:p w14:paraId="7509D87C" w14:textId="15C3157F" w:rsidR="007263DA" w:rsidRDefault="007263DA" w:rsidP="008C5B7A">
      <w:pPr>
        <w:jc w:val="left"/>
      </w:pPr>
    </w:p>
    <w:p w14:paraId="781C53C5" w14:textId="77777777" w:rsidR="007263DA" w:rsidRPr="00806ACB" w:rsidRDefault="007263DA" w:rsidP="008C5B7A">
      <w:pPr>
        <w:jc w:val="left"/>
      </w:pPr>
    </w:p>
    <w:p w14:paraId="02291615" w14:textId="021EB65A" w:rsidR="009E22CC" w:rsidRPr="007263DA" w:rsidRDefault="00FC5109" w:rsidP="009E22CC">
      <w:pPr>
        <w:pStyle w:val="berschrift2"/>
        <w:rPr>
          <w:lang w:val="de-DE"/>
        </w:rPr>
      </w:pPr>
      <w:r>
        <w:rPr>
          <w:lang w:val="de-DE"/>
        </w:rPr>
        <w:lastRenderedPageBreak/>
        <w:t xml:space="preserve"> </w:t>
      </w:r>
      <w:bookmarkStart w:id="62" w:name="_Toc79686321"/>
      <w:r w:rsidR="00BE1912" w:rsidRPr="00806ACB">
        <w:rPr>
          <w:lang w:val="de-DE"/>
        </w:rPr>
        <w:t xml:space="preserve">Laufzeit </w:t>
      </w:r>
      <w:r w:rsidR="0016792A" w:rsidRPr="00806ACB">
        <w:rPr>
          <w:lang w:val="de-DE"/>
        </w:rPr>
        <w:t>Betrachtung</w:t>
      </w:r>
      <w:bookmarkEnd w:id="62"/>
      <w:r w:rsidR="008A279C" w:rsidRPr="00806ACB">
        <w:rPr>
          <w:lang w:val="de-DE"/>
        </w:rPr>
        <w:t xml:space="preserve"> </w:t>
      </w:r>
    </w:p>
    <w:p w14:paraId="2D03A66C" w14:textId="7B867CEB" w:rsidR="00166872" w:rsidRPr="00806ACB" w:rsidRDefault="00BE1912" w:rsidP="00166872">
      <w:r w:rsidRPr="00806ACB">
        <w:t xml:space="preserve">Im vorherigen Kapitel </w:t>
      </w:r>
      <w:r w:rsidR="0011762D">
        <w:t xml:space="preserve">wurde </w:t>
      </w:r>
      <w:r w:rsidRPr="00806ACB">
        <w:t>ermittelt</w:t>
      </w:r>
      <w:r w:rsidR="0011762D">
        <w:t>,</w:t>
      </w:r>
      <w:r w:rsidRPr="00806ACB">
        <w:t xml:space="preserve"> das</w:t>
      </w:r>
      <w:r w:rsidR="0011762D">
        <w:t>s</w:t>
      </w:r>
      <w:r w:rsidRPr="00806ACB">
        <w:t xml:space="preserve"> die Anzahl der Finger vom Finger-Management-System </w:t>
      </w:r>
      <w:r w:rsidR="00C0762B" w:rsidRPr="00806ACB">
        <w:t xml:space="preserve">maximal </w:t>
      </w:r>
      <w:r w:rsidRPr="00806ACB">
        <w:t>a</w:t>
      </w:r>
      <w:r w:rsidR="00166872" w:rsidRPr="00806ACB">
        <w:t>-</w:t>
      </w:r>
      <w:r w:rsidR="009E22CC" w:rsidRPr="00806ACB">
        <w:t>viele sind</w:t>
      </w:r>
      <w:r w:rsidRPr="00806ACB">
        <w:t xml:space="preserve"> </w:t>
      </w:r>
      <w:r w:rsidR="00C17100" w:rsidRPr="00806ACB">
        <w:t>-</w:t>
      </w:r>
      <w:r w:rsidRPr="00806ACB">
        <w:t xml:space="preserve"> dementsprechend dauert es </w:t>
      </w:r>
      <w:r w:rsidR="008A279C" w:rsidRPr="00806ACB">
        <w:t xml:space="preserve">maximal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w:t>
      </w:r>
      <w:proofErr w:type="gramStart"/>
      <w:r w:rsidR="008A279C" w:rsidRPr="00806ACB">
        <w:t>Nodes</w:t>
      </w:r>
      <w:proofErr w:type="gramEnd"/>
      <w:r w:rsidR="008A279C" w:rsidRPr="00806ACB">
        <w:t xml:space="preserve"> </w:t>
      </w:r>
      <w:r w:rsidR="009E22CC" w:rsidRPr="00806ACB">
        <w:t xml:space="preserve">um den richtigen Finger </w:t>
      </w:r>
      <w:r w:rsidR="009A201B" w:rsidRPr="00806ACB">
        <w:t>zu finden</w:t>
      </w:r>
      <w:r w:rsidRPr="00806ACB">
        <w:t xml:space="preserve">. </w:t>
      </w:r>
      <w:r w:rsidR="00166872" w:rsidRPr="00806ACB">
        <w:t xml:space="preserve">Und dann nochmal d-viele Nodes um das richtige Endergebnis </w:t>
      </w:r>
      <w:r w:rsidR="0063209B" w:rsidRPr="00806ACB">
        <w:t>zugeben</w:t>
      </w:r>
      <w:r w:rsidR="00166872" w:rsidRPr="00806ACB">
        <w:t>.</w:t>
      </w:r>
    </w:p>
    <w:p w14:paraId="15FA3D39" w14:textId="00144073" w:rsidR="00BE1912" w:rsidRPr="00806ACB" w:rsidRDefault="00BE1912" w:rsidP="00BE1912">
      <w:r w:rsidRPr="00806ACB">
        <w:t>Um auf die Ausgangsformel zurückzukehren:</w:t>
      </w:r>
    </w:p>
    <w:p w14:paraId="0A9BBD4E" w14:textId="66518F30" w:rsidR="00BE1912" w:rsidRPr="00806ACB" w:rsidRDefault="00BE1912" w:rsidP="0013233D">
      <w:pPr>
        <w:ind w:firstLine="708"/>
      </w:pPr>
      <w:proofErr w:type="spellStart"/>
      <w:r w:rsidRPr="00806ACB">
        <w:t>O</w:t>
      </w:r>
      <w:r w:rsidR="00C0762B" w:rsidRPr="00806ACB">
        <w:t>_</w:t>
      </w:r>
      <w:proofErr w:type="gramStart"/>
      <w:r w:rsidR="00C0762B" w:rsidRPr="00806ACB">
        <w:t>worst</w:t>
      </w:r>
      <w:proofErr w:type="spellEnd"/>
      <w:r w:rsidRPr="00806ACB">
        <w:t>(</w:t>
      </w:r>
      <w:proofErr w:type="gramEnd"/>
      <w:r w:rsidRPr="00806ACB">
        <w:t>Fingersuche)</w:t>
      </w:r>
      <w:r w:rsidR="0013233D" w:rsidRPr="00806ACB">
        <w:t xml:space="preserve"> = </w:t>
      </w:r>
      <w:proofErr w:type="spellStart"/>
      <w:r w:rsidRPr="00806ACB">
        <w:t>O</w:t>
      </w:r>
      <w:r w:rsidR="0013233D" w:rsidRPr="00806ACB">
        <w:t>_worst</w:t>
      </w:r>
      <w:proofErr w:type="spellEnd"/>
      <w:r w:rsidRPr="00806ACB">
        <w:t>(Fingersuche FMS)</w:t>
      </w:r>
      <w:r w:rsidR="0013233D" w:rsidRPr="00806ACB">
        <w:t xml:space="preserve"> </w:t>
      </w:r>
      <w:r w:rsidRPr="00806ACB">
        <w:t>+</w:t>
      </w:r>
      <w:r w:rsidR="0013233D" w:rsidRPr="00806ACB">
        <w:t xml:space="preserve"> </w:t>
      </w:r>
      <w:proofErr w:type="spellStart"/>
      <w:r w:rsidRPr="00806ACB">
        <w:t>O</w:t>
      </w:r>
      <w:r w:rsidR="0013233D" w:rsidRPr="00806ACB">
        <w:t>_worst</w:t>
      </w:r>
      <w:proofErr w:type="spellEnd"/>
      <w:r w:rsidRPr="00806ACB">
        <w:t>(Distanzsuche)</w:t>
      </w:r>
    </w:p>
    <w:p w14:paraId="7EC4A1B9" w14:textId="642DA7F0" w:rsidR="00BE191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r>
          <w:rPr>
            <w:rFonts w:ascii="Cambria Math" w:hAnsi="Cambria Math"/>
          </w:rPr>
          <m:t xml:space="preserve"> </m:t>
        </m:r>
      </m:oMath>
    </w:p>
    <w:p w14:paraId="4425213C" w14:textId="509B639A" w:rsidR="0016687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0C51F535" w14:textId="010C2959" w:rsidR="009E22CC" w:rsidRPr="00806ACB" w:rsidRDefault="00DF24B9" w:rsidP="009E22CC">
      <w:pPr>
        <w:pStyle w:val="berschrift2"/>
        <w:rPr>
          <w:lang w:val="de-DE"/>
        </w:rPr>
      </w:pPr>
      <w:r>
        <w:rPr>
          <w:lang w:val="de-DE"/>
        </w:rPr>
        <w:t xml:space="preserve"> </w:t>
      </w:r>
      <w:bookmarkStart w:id="63" w:name="_Toc79686322"/>
      <w:r w:rsidR="00E57FFE" w:rsidRPr="00806ACB">
        <w:rPr>
          <w:lang w:val="de-DE"/>
        </w:rPr>
        <w:t>Erkenntnisse</w:t>
      </w:r>
      <w:r w:rsidR="009E22CC" w:rsidRPr="00806ACB">
        <w:rPr>
          <w:lang w:val="de-DE"/>
        </w:rPr>
        <w:t xml:space="preserve"> für </w:t>
      </w:r>
      <w:r w:rsidR="008B0E63" w:rsidRPr="00806ACB">
        <w:rPr>
          <w:lang w:val="de-DE"/>
        </w:rPr>
        <w:t>Finger</w:t>
      </w:r>
      <w:r w:rsidR="00F36EF2" w:rsidRPr="00806ACB">
        <w:rPr>
          <w:lang w:val="de-DE"/>
        </w:rPr>
        <w:t>a</w:t>
      </w:r>
      <w:r w:rsidR="008B0E63" w:rsidRPr="00806ACB">
        <w:rPr>
          <w:lang w:val="de-DE"/>
        </w:rPr>
        <w:t>rten</w:t>
      </w:r>
      <w:bookmarkEnd w:id="63"/>
    </w:p>
    <w:p w14:paraId="6FB0E43B" w14:textId="77777777" w:rsidR="009E22CC" w:rsidRPr="00806ACB" w:rsidRDefault="009E22CC" w:rsidP="00BE1912"/>
    <w:p w14:paraId="42694CE4" w14:textId="19FAADF8" w:rsidR="00BE1912" w:rsidRPr="00806ACB" w:rsidRDefault="0013233D" w:rsidP="00BE1912">
      <w:r w:rsidRPr="00806ACB">
        <w:t>Man kann an dieser Laufzeit</w:t>
      </w:r>
      <w:r w:rsidR="003937BE" w:rsidRPr="00806ACB">
        <w:t xml:space="preserve">-Formel </w:t>
      </w:r>
      <w:r w:rsidRPr="00806ACB">
        <w:t>gut erkennen, dass wenige</w:t>
      </w:r>
      <w:r w:rsidR="009E22CC" w:rsidRPr="00806ACB">
        <w:t xml:space="preserve"> (a)</w:t>
      </w:r>
      <w:r w:rsidRPr="00806ACB">
        <w:t xml:space="preserve"> und tief</w:t>
      </w:r>
      <w:r w:rsidR="00586D6B">
        <w:t>er</w:t>
      </w:r>
      <w:r w:rsidRPr="00806ACB">
        <w:t xml:space="preserve"> gelegte Finger</w:t>
      </w:r>
      <w:r w:rsidR="009E22CC" w:rsidRPr="00806ACB">
        <w:t xml:space="preserve"> (d)</w:t>
      </w:r>
      <w:r w:rsidRPr="00806ACB">
        <w:t xml:space="preserve"> in der Hauptdatenstru</w:t>
      </w:r>
      <w:r w:rsidR="00537662" w:rsidRPr="00806ACB">
        <w:t>k</w:t>
      </w:r>
      <w:r w:rsidRPr="00806ACB">
        <w:t xml:space="preserve">tur </w:t>
      </w:r>
      <w:r w:rsidR="008B0E63" w:rsidRPr="00806ACB">
        <w:t>tendenziell</w:t>
      </w:r>
      <w:r w:rsidRPr="00806ACB">
        <w:t xml:space="preserve"> </w:t>
      </w:r>
      <w:r w:rsidR="00860178" w:rsidRPr="00806ACB">
        <w:t>besonders gut</w:t>
      </w:r>
      <w:r w:rsidRPr="00806ACB">
        <w:t xml:space="preserve"> </w:t>
      </w:r>
      <w:proofErr w:type="spellStart"/>
      <w:r w:rsidR="009A201B" w:rsidRPr="00806ACB">
        <w:t>performieren</w:t>
      </w:r>
      <w:proofErr w:type="spellEnd"/>
      <w:r w:rsidR="009E22CC" w:rsidRPr="00806ACB">
        <w:t>:</w:t>
      </w:r>
    </w:p>
    <w:p w14:paraId="533EF085" w14:textId="77777777" w:rsidR="002748E7" w:rsidRPr="00806ACB" w:rsidRDefault="009E22CC" w:rsidP="002748E7">
      <w:pPr>
        <w:ind w:firstLine="431"/>
        <w:rPr>
          <w:rFonts w:eastAsiaTheme="minorEastAsia"/>
        </w:rPr>
      </w:pPr>
      <w:proofErr w:type="spellStart"/>
      <w:r w:rsidRPr="00806ACB">
        <w:t>O_</w:t>
      </w:r>
      <w:proofErr w:type="gramStart"/>
      <w:r w:rsidRPr="00806ACB">
        <w:t>worst</w:t>
      </w:r>
      <w:proofErr w:type="spellEnd"/>
      <w:r w:rsidRPr="00806ACB">
        <w:t>(</w:t>
      </w:r>
      <w:proofErr w:type="gramEnd"/>
      <w:r w:rsidRPr="00806ACB">
        <w:t xml:space="preserve">Fingersuche) = </w:t>
      </w:r>
      <w:r w:rsidR="002748E7"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F9D9D4B" w14:textId="7CE8DC2F" w:rsidR="008B0E63" w:rsidRPr="00806ACB" w:rsidRDefault="00236760" w:rsidP="002748E7">
      <w:pPr>
        <w:rPr>
          <w:rFonts w:eastAsiaTheme="minorEastAsia"/>
        </w:rPr>
      </w:pPr>
      <w:r>
        <w:t>Sowohl</w:t>
      </w:r>
      <w:r w:rsidR="008B0E63" w:rsidRPr="00806ACB">
        <w:t xml:space="preserve"> Min- und Max-Finger als auch der </w:t>
      </w:r>
      <w:proofErr w:type="spellStart"/>
      <w:r w:rsidR="008B0E63" w:rsidRPr="00806ACB">
        <w:t>Lazy</w:t>
      </w:r>
      <w:proofErr w:type="spellEnd"/>
      <w:r w:rsidR="008B0E63" w:rsidRPr="00806ACB">
        <w:t>-</w:t>
      </w:r>
      <w:r w:rsidR="003937BE" w:rsidRPr="00806ACB">
        <w:t>F</w:t>
      </w:r>
      <w:r w:rsidR="008B0E63" w:rsidRPr="00806ACB">
        <w:t xml:space="preserve">inger </w:t>
      </w:r>
      <w:r>
        <w:t xml:space="preserve">würden das </w:t>
      </w:r>
      <w:r w:rsidR="002E705A" w:rsidRPr="007263DA">
        <w:rPr>
          <w:color w:val="000000" w:themeColor="text1"/>
        </w:rPr>
        <w:t xml:space="preserve">vorteilhaft </w:t>
      </w:r>
      <w:r w:rsidR="008B0E63" w:rsidRPr="00806ACB">
        <w:t>erfüllen.</w:t>
      </w:r>
      <w:r w:rsidR="005B2A64">
        <w:t xml:space="preserve"> Der </w:t>
      </w:r>
      <w:proofErr w:type="spellStart"/>
      <w:r w:rsidR="005B2A64">
        <w:t>Lazy</w:t>
      </w:r>
      <w:proofErr w:type="spellEnd"/>
      <w:r w:rsidR="005B2A64">
        <w:t xml:space="preserve">-Finger wäre dahingehend vorteilhaft, als dass nur das Produkt d*a ausschlaggebend ist und wenn a klein ist – was der </w:t>
      </w:r>
      <w:proofErr w:type="spellStart"/>
      <w:r w:rsidR="005B2A64">
        <w:t>Lazy</w:t>
      </w:r>
      <w:proofErr w:type="spellEnd"/>
      <w:r w:rsidR="005B2A64">
        <w:t>-Finger erfüllt - wird auch das Produkt klein.</w:t>
      </w:r>
    </w:p>
    <w:p w14:paraId="60548BD2" w14:textId="18E6B101" w:rsidR="00D65264" w:rsidRPr="00806ACB" w:rsidRDefault="009E22CC" w:rsidP="009E22CC">
      <w:r w:rsidRPr="00806ACB">
        <w:t>Außerdem kann man ablesen, wie viele Cluster i</w:t>
      </w:r>
      <w:r w:rsidR="00A13E1A" w:rsidRPr="00806ACB">
        <w:t xml:space="preserve">n der Hauptdatenstruktur </w:t>
      </w:r>
      <w:r w:rsidR="003937BE" w:rsidRPr="00806ACB">
        <w:t>mit der</w:t>
      </w:r>
      <w:r w:rsidRPr="00806ACB">
        <w:t xml:space="preserve"> Fingersuche maximal abdecken kann - </w:t>
      </w:r>
      <w:r w:rsidR="00B11736" w:rsidRPr="00806ACB">
        <w:t>nämlich,</w:t>
      </w:r>
      <w:r w:rsidRPr="00806ACB">
        <w:t xml:space="preserve"> </w:t>
      </w:r>
      <w:r w:rsidR="00B11736">
        <w:t xml:space="preserve">wenn jeder Finger auf ein Cluster zeigt - </w:t>
      </w:r>
      <w:r w:rsidRPr="00806ACB">
        <w:t>a</w:t>
      </w:r>
      <w:r w:rsidR="003937BE" w:rsidRPr="00806ACB">
        <w:t xml:space="preserve"> </w:t>
      </w:r>
      <w:r w:rsidR="00C17100" w:rsidRPr="00806ACB">
        <w:t xml:space="preserve">viele </w:t>
      </w:r>
      <w:r w:rsidRPr="00806ACB">
        <w:t>Stück. Und je tie</w:t>
      </w:r>
      <w:r w:rsidR="00537662" w:rsidRPr="00806ACB">
        <w:t>f</w:t>
      </w:r>
      <w:r w:rsidRPr="00806ACB">
        <w:t xml:space="preserve">er die Distanzsuche anfängt, desto </w:t>
      </w:r>
      <w:r w:rsidR="00537662" w:rsidRPr="00806ACB">
        <w:t>mehr</w:t>
      </w:r>
      <w:r w:rsidRPr="00806ACB">
        <w:t xml:space="preserve"> Cluster können </w:t>
      </w:r>
      <w:r w:rsidR="005A460A" w:rsidRPr="00806ACB">
        <w:t xml:space="preserve">durch Finger </w:t>
      </w:r>
      <w:r w:rsidRPr="00806ACB">
        <w:t>angesteuert werden</w:t>
      </w:r>
      <w:r w:rsidR="00D65264" w:rsidRPr="00806ACB">
        <w:t>.</w:t>
      </w:r>
    </w:p>
    <w:p w14:paraId="5120E79B" w14:textId="7EC5B05F" w:rsidR="00D65264" w:rsidRPr="00806ACB" w:rsidRDefault="00DF24B9" w:rsidP="00A13E1A">
      <w:pPr>
        <w:pStyle w:val="berschrift2"/>
        <w:rPr>
          <w:lang w:val="de-DE"/>
        </w:rPr>
      </w:pPr>
      <w:r>
        <w:rPr>
          <w:lang w:val="de-DE"/>
        </w:rPr>
        <w:t xml:space="preserve"> </w:t>
      </w:r>
      <w:bookmarkStart w:id="64" w:name="_Toc79686323"/>
      <w:r w:rsidR="00A13E1A" w:rsidRPr="00806ACB">
        <w:rPr>
          <w:lang w:val="de-DE"/>
        </w:rPr>
        <w:t>Bedeutung für Splay</w:t>
      </w:r>
      <w:r w:rsidR="005E70AA">
        <w:rPr>
          <w:lang w:val="de-DE"/>
        </w:rPr>
        <w:t>-</w:t>
      </w:r>
      <w:r w:rsidR="00A13E1A" w:rsidRPr="00806ACB">
        <w:rPr>
          <w:lang w:val="de-DE"/>
        </w:rPr>
        <w:t>Tree</w:t>
      </w:r>
      <w:bookmarkEnd w:id="64"/>
      <w:r w:rsidR="00A13E1A" w:rsidRPr="00806ACB">
        <w:rPr>
          <w:lang w:val="de-DE"/>
        </w:rPr>
        <w:t xml:space="preserve"> </w:t>
      </w:r>
    </w:p>
    <w:p w14:paraId="04C90DD5" w14:textId="3FE04360" w:rsidR="00A13E1A" w:rsidRPr="00806ACB" w:rsidRDefault="00A13E1A" w:rsidP="00A13E1A"/>
    <w:p w14:paraId="16BFC662" w14:textId="56244D5C" w:rsidR="008B0E63" w:rsidRPr="00806ACB" w:rsidRDefault="00A13E1A" w:rsidP="009E22CC">
      <w:r w:rsidRPr="00806ACB">
        <w:t>Wie in der Recherche</w:t>
      </w:r>
      <w:r w:rsidR="00DE13AA" w:rsidRPr="00806ACB">
        <w:t xml:space="preserve"> im Kapitel </w:t>
      </w:r>
      <w:r w:rsidR="00DE13AA" w:rsidRPr="00806ACB">
        <w:fldChar w:fldCharType="begin"/>
      </w:r>
      <w:r w:rsidR="00DE13AA" w:rsidRPr="00806ACB">
        <w:instrText xml:space="preserve"> REF _Ref77255773 \r \h </w:instrText>
      </w:r>
      <w:r w:rsidR="00DE13AA" w:rsidRPr="00806ACB">
        <w:fldChar w:fldCharType="separate"/>
      </w:r>
      <w:r w:rsidR="00DE13AA" w:rsidRPr="00806ACB">
        <w:t>2.6</w:t>
      </w:r>
      <w:r w:rsidR="00DE13AA" w:rsidRPr="00806ACB">
        <w:fldChar w:fldCharType="end"/>
      </w:r>
      <w:r w:rsidR="00DE13AA" w:rsidRPr="00806ACB">
        <w:t xml:space="preserve"> </w:t>
      </w:r>
      <w:r w:rsidR="00C925F2" w:rsidRPr="00806ACB">
        <w:t>„</w:t>
      </w:r>
      <w:proofErr w:type="spellStart"/>
      <w:r w:rsidR="00DE13AA" w:rsidRPr="00806ACB">
        <w:fldChar w:fldCharType="begin"/>
      </w:r>
      <w:r w:rsidR="00DE13AA" w:rsidRPr="00806ACB">
        <w:instrText xml:space="preserve"> REF _Ref77255813 </w:instrText>
      </w:r>
      <w:r w:rsidR="00DE13AA" w:rsidRPr="00806ACB">
        <w:fldChar w:fldCharType="separate"/>
      </w:r>
      <w:r w:rsidR="00DE13AA" w:rsidRPr="00806ACB">
        <w:t>Splaytrees</w:t>
      </w:r>
      <w:proofErr w:type="spellEnd"/>
      <w:r w:rsidR="00DE13AA" w:rsidRPr="00806ACB">
        <w:t xml:space="preserve"> und Fingersuche</w:t>
      </w:r>
      <w:r w:rsidR="00DE13AA" w:rsidRPr="00806ACB">
        <w:fldChar w:fldCharType="end"/>
      </w:r>
      <w:r w:rsidR="00C925F2" w:rsidRPr="00806ACB">
        <w:t xml:space="preserve">“ </w:t>
      </w:r>
      <w:r w:rsidRPr="00806ACB">
        <w:t>herausgefunden</w:t>
      </w:r>
      <w:r w:rsidR="000131AC" w:rsidRPr="00806ACB">
        <w:t>,</w:t>
      </w:r>
      <w:r w:rsidRPr="00806ACB">
        <w:t xml:space="preserve"> verhält sich der </w:t>
      </w:r>
      <w:r w:rsidR="00D666D9" w:rsidRPr="00806ACB">
        <w:t>Splay</w:t>
      </w:r>
      <w:r w:rsidR="00D666D9">
        <w:t>-T</w:t>
      </w:r>
      <w:r w:rsidR="00D666D9" w:rsidRPr="00806ACB">
        <w:t xml:space="preserve">ree </w:t>
      </w:r>
      <w:r w:rsidRPr="00806ACB">
        <w:t xml:space="preserve">bei genug chaotischen </w:t>
      </w:r>
      <w:r w:rsidR="002E705A" w:rsidRPr="00806ACB">
        <w:t xml:space="preserve">Anfragen </w:t>
      </w:r>
      <w:r w:rsidR="00AC26C8" w:rsidRPr="00806ACB">
        <w:t>asymptotisch</w:t>
      </w:r>
      <w:r w:rsidR="002E705A" w:rsidRPr="00806ACB">
        <w:t xml:space="preserve"> </w:t>
      </w:r>
      <w:r w:rsidR="00860178" w:rsidRPr="00806ACB">
        <w:t xml:space="preserve">wie </w:t>
      </w:r>
      <w:r w:rsidRPr="00806ACB">
        <w:t xml:space="preserve">ein </w:t>
      </w:r>
      <w:r w:rsidR="00860178" w:rsidRPr="00806ACB">
        <w:t>statischer b</w:t>
      </w:r>
      <w:r w:rsidRPr="00806ACB">
        <w:t>inärer</w:t>
      </w:r>
      <w:r w:rsidR="00860178" w:rsidRPr="00806ACB">
        <w:t xml:space="preserve"> </w:t>
      </w:r>
      <w:r w:rsidRPr="00806ACB">
        <w:t>Suchbaum</w:t>
      </w:r>
      <w:r w:rsidR="00E648CE" w:rsidRPr="00806ACB">
        <w:t xml:space="preserve"> - u</w:t>
      </w:r>
      <w:r w:rsidRPr="00806ACB">
        <w:t>nter weniger chaotischen Anfragesequenzen</w:t>
      </w:r>
      <w:r w:rsidR="00162B7F" w:rsidRPr="00806ACB">
        <w:t xml:space="preserve"> -</w:t>
      </w:r>
      <w:r w:rsidRPr="00806ACB">
        <w:t xml:space="preserve"> sogar deutlich besser.</w:t>
      </w:r>
    </w:p>
    <w:p w14:paraId="58E626F5" w14:textId="6E81C66C" w:rsidR="00A13E1A" w:rsidRPr="00806ACB" w:rsidRDefault="00A13E1A" w:rsidP="009E22CC">
      <w:r w:rsidRPr="00806ACB">
        <w:lastRenderedPageBreak/>
        <w:t xml:space="preserve">Da in der Laufzeitbetrachtung ein </w:t>
      </w:r>
      <w:r w:rsidR="00860178" w:rsidRPr="00806ACB">
        <w:t>b</w:t>
      </w:r>
      <w:r w:rsidRPr="00806ACB">
        <w:t>inärer</w:t>
      </w:r>
      <w:r w:rsidR="00860178" w:rsidRPr="00806ACB">
        <w:t xml:space="preserve"> </w:t>
      </w:r>
      <w:r w:rsidRPr="00806ACB">
        <w:t>Suchbaum als An</w:t>
      </w:r>
      <w:r w:rsidR="00860178" w:rsidRPr="00806ACB">
        <w:t>n</w:t>
      </w:r>
      <w:r w:rsidRPr="00806ACB">
        <w:t>ahme für das Fingermanagement getroffen wurd</w:t>
      </w:r>
      <w:r w:rsidR="008C06A2" w:rsidRPr="00806ACB">
        <w:t xml:space="preserve">e, </w:t>
      </w:r>
      <w:r w:rsidRPr="00806ACB">
        <w:t xml:space="preserve">kann man Schlussfolgern, dass diese Laufzeitvermutung auch für </w:t>
      </w:r>
      <w:proofErr w:type="spellStart"/>
      <w:r w:rsidRPr="00806ACB">
        <w:t>Splaytrees</w:t>
      </w:r>
      <w:proofErr w:type="spellEnd"/>
      <w:r w:rsidRPr="00806ACB">
        <w:t xml:space="preserve"> </w:t>
      </w:r>
      <w:r w:rsidR="00C444F2" w:rsidRPr="00806ACB">
        <w:t>als untere Schranke</w:t>
      </w:r>
      <w:r w:rsidR="008C06A2" w:rsidRPr="00806ACB">
        <w:t>,</w:t>
      </w:r>
      <w:r w:rsidR="00C444F2" w:rsidRPr="00806ACB">
        <w:t xml:space="preserve"> </w:t>
      </w:r>
      <w:r w:rsidR="008C06A2" w:rsidRPr="00806ACB">
        <w:t>in einer asymptotischen Laufzeit, gilt</w:t>
      </w:r>
      <w:r w:rsidRPr="00806ACB">
        <w:t>.</w:t>
      </w:r>
      <w:r w:rsidR="00860178" w:rsidRPr="00806ACB">
        <w:t xml:space="preserve"> Mathematisch formuliert:</w:t>
      </w:r>
    </w:p>
    <w:p w14:paraId="4EE86861" w14:textId="6AF32166" w:rsidR="00860178" w:rsidRPr="00806ACB" w:rsidRDefault="00860178" w:rsidP="00860178">
      <w:pPr>
        <w:pStyle w:val="Listenabsatz"/>
        <w:numPr>
          <w:ilvl w:val="0"/>
          <w:numId w:val="27"/>
        </w:numPr>
      </w:pPr>
      <w:r w:rsidRPr="00806ACB">
        <w:t>Die Laufzeitformel für Suche mit Fingern:</w:t>
      </w:r>
    </w:p>
    <w:p w14:paraId="2985A6F1" w14:textId="653FFB43" w:rsidR="00860178" w:rsidRPr="00806ACB" w:rsidRDefault="00860178" w:rsidP="00860178">
      <w:pPr>
        <w:ind w:left="708" w:firstLine="708"/>
      </w:pPr>
      <w:proofErr w:type="spellStart"/>
      <w:r w:rsidRPr="00806ACB">
        <w:t>O_</w:t>
      </w:r>
      <w:proofErr w:type="gramStart"/>
      <w:r w:rsidRPr="00806ACB">
        <w:t>worst</w:t>
      </w:r>
      <w:proofErr w:type="spellEnd"/>
      <w:r w:rsidRPr="00806ACB">
        <w:t>(</w:t>
      </w:r>
      <w:proofErr w:type="gramEnd"/>
      <w:r w:rsidRPr="00806ACB">
        <w:t xml:space="preserve">Fingersuche) = </w:t>
      </w:r>
      <w:proofErr w:type="spellStart"/>
      <w:r w:rsidRPr="00806ACB">
        <w:t>O_worst</w:t>
      </w:r>
      <w:proofErr w:type="spellEnd"/>
      <w:r w:rsidRPr="00806ACB">
        <w:t xml:space="preserve">(Fingersuche FMS) + </w:t>
      </w:r>
      <w:proofErr w:type="spellStart"/>
      <w:r w:rsidRPr="00806ACB">
        <w:t>O_worst</w:t>
      </w:r>
      <w:proofErr w:type="spellEnd"/>
      <w:r w:rsidRPr="00806ACB">
        <w:t>(Distanzsuche)</w:t>
      </w:r>
    </w:p>
    <w:p w14:paraId="6297308D" w14:textId="05B6503F" w:rsidR="00860178" w:rsidRPr="00806ACB" w:rsidRDefault="00860178" w:rsidP="00860178">
      <w:pPr>
        <w:pStyle w:val="Listenabsatz"/>
        <w:numPr>
          <w:ilvl w:val="0"/>
          <w:numId w:val="27"/>
        </w:numPr>
      </w:pPr>
      <w:r w:rsidRPr="00806ACB">
        <w:t xml:space="preserve">Ausführung mit </w:t>
      </w:r>
      <w:r w:rsidR="00D666D9" w:rsidRPr="00806ACB">
        <w:t>Splay</w:t>
      </w:r>
      <w:r w:rsidR="00D666D9">
        <w:t>-T</w:t>
      </w:r>
      <w:r w:rsidR="00D666D9" w:rsidRPr="00806ACB">
        <w:t>ree</w:t>
      </w:r>
      <w:r w:rsidRPr="00806ACB">
        <w:t>:</w:t>
      </w:r>
    </w:p>
    <w:p w14:paraId="563BA645" w14:textId="5D4D553F" w:rsidR="00860178" w:rsidRPr="004D53AC" w:rsidRDefault="00860178" w:rsidP="00860178">
      <w:pPr>
        <w:ind w:left="708" w:firstLine="708"/>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Distanzsuche</w:t>
      </w:r>
      <w:proofErr w:type="spellEnd"/>
      <w:r w:rsidRPr="004D53AC">
        <w:rPr>
          <w:lang w:val="en-US"/>
        </w:rPr>
        <w:t>)</w:t>
      </w:r>
    </w:p>
    <w:p w14:paraId="1627F758" w14:textId="00A725FA" w:rsidR="00860178" w:rsidRPr="00806ACB" w:rsidRDefault="00860178" w:rsidP="00860178">
      <w:pPr>
        <w:pStyle w:val="Listenabsatz"/>
        <w:numPr>
          <w:ilvl w:val="0"/>
          <w:numId w:val="27"/>
        </w:numPr>
      </w:pPr>
      <w:proofErr w:type="spellStart"/>
      <w:r w:rsidRPr="00806ACB">
        <w:t>Worst</w:t>
      </w:r>
      <w:proofErr w:type="spellEnd"/>
      <w:r w:rsidR="00166872" w:rsidRPr="00806ACB">
        <w:t>-</w:t>
      </w:r>
      <w:r w:rsidRPr="00806ACB">
        <w:t>Case</w:t>
      </w:r>
      <w:r w:rsidR="00D61875" w:rsidRPr="00806ACB">
        <w:t xml:space="preserve"> für </w:t>
      </w:r>
      <w:r w:rsidR="00D666D9" w:rsidRPr="00806ACB">
        <w:t>Splay</w:t>
      </w:r>
      <w:r w:rsidR="00D666D9">
        <w:t>-T</w:t>
      </w:r>
      <w:r w:rsidR="00D666D9" w:rsidRPr="00806ACB">
        <w:t xml:space="preserve">ree </w:t>
      </w:r>
      <w:r w:rsidR="00D61875" w:rsidRPr="00806ACB">
        <w:t xml:space="preserve">- </w:t>
      </w:r>
      <w:r w:rsidRPr="00806ACB">
        <w:t>Suchanfragen sind chaotisch genug</w:t>
      </w:r>
      <w:r w:rsidR="00E648CE" w:rsidRPr="00806ACB">
        <w:t>:</w:t>
      </w:r>
    </w:p>
    <w:p w14:paraId="1F212A27" w14:textId="522CC4FF" w:rsidR="008C06A2" w:rsidRPr="004D53AC" w:rsidRDefault="00860178" w:rsidP="00860178">
      <w:pPr>
        <w:ind w:left="708" w:firstLine="708"/>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gramEnd"/>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Binärsuchbaum</w:t>
      </w:r>
      <w:proofErr w:type="spellEnd"/>
      <w:r w:rsidRPr="004D53AC">
        <w:rPr>
          <w:lang w:val="en-US"/>
        </w:rPr>
        <w:t>)</w:t>
      </w:r>
    </w:p>
    <w:p w14:paraId="5A6CB6CB" w14:textId="4AB24A52" w:rsidR="00860178" w:rsidRPr="00806ACB" w:rsidRDefault="00C444F2" w:rsidP="00860178">
      <w:pPr>
        <w:ind w:left="708" w:firstLine="708"/>
      </w:pPr>
      <w:r w:rsidRPr="00806ACB">
        <w:t xml:space="preserve">= </w:t>
      </w:r>
      <w:proofErr w:type="gramStart"/>
      <w:r w:rsidR="00D61875" w:rsidRPr="00806ACB">
        <w:t>O(</w:t>
      </w:r>
      <w:proofErr w:type="gramEnd"/>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00D61875" w:rsidRPr="00806ACB">
        <w:t>)</w:t>
      </w:r>
    </w:p>
    <w:p w14:paraId="201B0FB4" w14:textId="27B3EBBD" w:rsidR="00C444F2" w:rsidRPr="004D53AC" w:rsidRDefault="00C444F2" w:rsidP="008C06A2">
      <w:pPr>
        <w:pStyle w:val="Listenabsatz"/>
        <w:numPr>
          <w:ilvl w:val="0"/>
          <w:numId w:val="28"/>
        </w:numPr>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Distanzsuche</w:t>
      </w:r>
      <w:proofErr w:type="spellEnd"/>
      <w:r w:rsidRPr="004D53AC">
        <w:rPr>
          <w:lang w:val="en-US"/>
        </w:rPr>
        <w:t>)</w:t>
      </w:r>
    </w:p>
    <w:p w14:paraId="376AF3B1" w14:textId="0952BE23" w:rsidR="00C444F2" w:rsidRPr="004D53AC" w:rsidRDefault="00C444F2" w:rsidP="00E648CE">
      <w:pPr>
        <w:pStyle w:val="Listenabsatz"/>
        <w:numPr>
          <w:ilvl w:val="0"/>
          <w:numId w:val="28"/>
        </w:numPr>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a</m:t>
                </m:r>
              </m:e>
            </m:d>
          </m:e>
        </m:func>
      </m:oMath>
      <w:r w:rsidRPr="004D53AC">
        <w:rPr>
          <w:lang w:val="en-US"/>
        </w:rPr>
        <w:t>) + O_worst(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d</m:t>
                </m:r>
              </m:e>
            </m:d>
          </m:e>
        </m:func>
      </m:oMath>
      <w:r w:rsidRPr="004D53AC">
        <w:rPr>
          <w:lang w:val="en-US"/>
        </w:rPr>
        <w:t>)</w:t>
      </w:r>
    </w:p>
    <w:p w14:paraId="0AC20996" w14:textId="77777777" w:rsidR="00C925F2" w:rsidRPr="00806ACB" w:rsidRDefault="00860178" w:rsidP="002E64D4">
      <w:pPr>
        <w:pStyle w:val="Listenabsatz"/>
        <w:numPr>
          <w:ilvl w:val="0"/>
          <w:numId w:val="28"/>
        </w:numPr>
        <w:rPr>
          <w:rFonts w:eastAsiaTheme="minorEastAsia"/>
        </w:rPr>
      </w:pPr>
      <w:proofErr w:type="spellStart"/>
      <w:r w:rsidRPr="00806ACB">
        <w:t>O_</w:t>
      </w:r>
      <w:proofErr w:type="gramStart"/>
      <w:r w:rsidRPr="00806ACB">
        <w:t>worst</w:t>
      </w:r>
      <w:proofErr w:type="spellEnd"/>
      <w:r w:rsidRPr="00806ACB">
        <w:t>(</w:t>
      </w:r>
      <w:proofErr w:type="gramEnd"/>
      <w:r w:rsidRPr="00806ACB">
        <w:t xml:space="preserve">Fingersuche)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22E8444" w14:textId="14D75883" w:rsidR="000131AC" w:rsidRPr="00806ACB" w:rsidRDefault="000131AC" w:rsidP="00C925F2">
      <w:pPr>
        <w:ind w:left="720"/>
        <w:rPr>
          <w:rFonts w:eastAsiaTheme="minorEastAsia"/>
        </w:rPr>
      </w:pPr>
      <w:r w:rsidRPr="00806ACB">
        <w:t xml:space="preserve">Man könnte </w:t>
      </w:r>
      <w:r w:rsidR="002A6B30">
        <w:t>s</w:t>
      </w:r>
      <w:r w:rsidRPr="00806ACB">
        <w:t>chlussfolgern, dass es nicht schadet</w:t>
      </w:r>
      <w:r w:rsidR="002A6B30">
        <w:t>,</w:t>
      </w:r>
      <w:r w:rsidRPr="00806ACB">
        <w:t xml:space="preserve"> einen </w:t>
      </w:r>
      <w:r w:rsidR="00D666D9" w:rsidRPr="00806ACB">
        <w:t>Splay</w:t>
      </w:r>
      <w:r w:rsidR="00D666D9">
        <w:t>-T</w:t>
      </w:r>
      <w:r w:rsidR="00D666D9" w:rsidRPr="00806ACB">
        <w:t xml:space="preserve">ree </w:t>
      </w:r>
      <w:r w:rsidRPr="00806ACB">
        <w:t>für die Fingersuche zu verwenden.</w:t>
      </w:r>
    </w:p>
    <w:p w14:paraId="62664FD4" w14:textId="77777777" w:rsidR="00860178" w:rsidRPr="00806ACB" w:rsidRDefault="00860178" w:rsidP="000131AC"/>
    <w:p w14:paraId="71B94A35" w14:textId="77777777" w:rsidR="00A13E1A" w:rsidRPr="00806ACB" w:rsidRDefault="00A13E1A" w:rsidP="009E22CC"/>
    <w:p w14:paraId="6AB77A76" w14:textId="77777777" w:rsidR="00A13E1A" w:rsidRPr="00806ACB" w:rsidRDefault="00A13E1A" w:rsidP="009E22CC"/>
    <w:p w14:paraId="345524C5" w14:textId="77777777" w:rsidR="009E22CC" w:rsidRPr="00806ACB" w:rsidRDefault="009E22CC" w:rsidP="00BE1912"/>
    <w:p w14:paraId="0EA98525" w14:textId="77777777" w:rsidR="00BE1912" w:rsidRPr="00806ACB" w:rsidRDefault="00BE1912" w:rsidP="00BE1912"/>
    <w:p w14:paraId="09143567" w14:textId="78758158" w:rsidR="0020557A" w:rsidRPr="00806ACB" w:rsidRDefault="0020557A" w:rsidP="00442D02">
      <w:pPr>
        <w:pStyle w:val="berschrift1"/>
      </w:pPr>
      <w:bookmarkStart w:id="65" w:name="_Toc79686324"/>
      <w:r w:rsidRPr="00806ACB">
        <w:lastRenderedPageBreak/>
        <w:t>Programmierung der Simulation</w:t>
      </w:r>
      <w:bookmarkEnd w:id="65"/>
    </w:p>
    <w:p w14:paraId="12A2A3A7" w14:textId="0A18A75D" w:rsidR="00950C75" w:rsidRPr="00806ACB" w:rsidRDefault="00CB30D1" w:rsidP="00CB30D1">
      <w:r w:rsidRPr="00806ACB">
        <w:t>In diesem Kapitel möchte ich auf die Simulation eingehen.</w:t>
      </w:r>
      <w:r w:rsidR="00672971" w:rsidRPr="00806ACB">
        <w:t xml:space="preserve"> Meine Simulation wurde in Python </w:t>
      </w:r>
      <w:r w:rsidR="00420FFC" w:rsidRPr="00806ACB">
        <w:t>programmiert</w:t>
      </w:r>
      <w:r w:rsidR="00672971" w:rsidRPr="00806ACB">
        <w:t>. Ich habe auf möglichst viele Lib</w:t>
      </w:r>
      <w:r w:rsidR="0087390E">
        <w:t>r</w:t>
      </w:r>
      <w:r w:rsidR="00672971" w:rsidRPr="00806ACB">
        <w:t>ar</w:t>
      </w:r>
      <w:r w:rsidR="00420FFC">
        <w:t>ie</w:t>
      </w:r>
      <w:r w:rsidR="00672971" w:rsidRPr="00806ACB">
        <w:t>s zu</w:t>
      </w:r>
      <w:r w:rsidR="00950C75" w:rsidRPr="00806ACB">
        <w:t xml:space="preserve"> </w:t>
      </w:r>
      <w:r w:rsidR="00672971" w:rsidRPr="00806ACB">
        <w:t>verzichten</w:t>
      </w:r>
      <w:r w:rsidR="008A7854" w:rsidRPr="00806ACB">
        <w:t xml:space="preserve"> versucht</w:t>
      </w:r>
      <w:r w:rsidR="00672971" w:rsidRPr="00806ACB">
        <w:t>, da ich sowieso in die Datenstrukturen selbst eingreifen möchte und die maximale Kontrolle über das Vorgehen in der Simulation haben wollte.</w:t>
      </w:r>
    </w:p>
    <w:p w14:paraId="5381F56C" w14:textId="51B974B5" w:rsidR="00950C75" w:rsidRPr="00806ACB" w:rsidRDefault="00DF24B9" w:rsidP="00950C75">
      <w:pPr>
        <w:pStyle w:val="berschrift2"/>
        <w:rPr>
          <w:lang w:val="de-DE"/>
        </w:rPr>
      </w:pPr>
      <w:r>
        <w:rPr>
          <w:lang w:val="de-DE"/>
        </w:rPr>
        <w:t xml:space="preserve"> </w:t>
      </w:r>
      <w:bookmarkStart w:id="66" w:name="_Toc79686325"/>
      <w:r w:rsidR="00950C75" w:rsidRPr="00806ACB">
        <w:rPr>
          <w:lang w:val="de-DE"/>
        </w:rPr>
        <w:t xml:space="preserve">Vereinfachung des </w:t>
      </w:r>
      <w:r w:rsidR="00C41FAC">
        <w:rPr>
          <w:lang w:val="de-DE"/>
        </w:rPr>
        <w:t>Modell</w:t>
      </w:r>
      <w:r w:rsidR="00950C75" w:rsidRPr="00806ACB">
        <w:rPr>
          <w:lang w:val="de-DE"/>
        </w:rPr>
        <w:t>s</w:t>
      </w:r>
      <w:bookmarkEnd w:id="66"/>
    </w:p>
    <w:p w14:paraId="6707B113" w14:textId="77777777" w:rsidR="00060007" w:rsidRPr="00806ACB" w:rsidRDefault="00060007" w:rsidP="00060007"/>
    <w:p w14:paraId="1421785E" w14:textId="6B95BA85" w:rsidR="00950C75" w:rsidRPr="00806ACB" w:rsidRDefault="00950C75" w:rsidP="00950C75">
      <w:r w:rsidRPr="00806ACB">
        <w:t xml:space="preserve">Im vorherigen Kapitel habe ich ein allgemeines </w:t>
      </w:r>
      <w:r w:rsidR="00C41FAC">
        <w:t>Modell</w:t>
      </w:r>
      <w:r w:rsidRPr="00806ACB">
        <w:t xml:space="preserve"> für die Fingersuche vorgestellt</w:t>
      </w:r>
      <w:r w:rsidR="002E300F" w:rsidRPr="00806ACB">
        <w:t>, welches die Verwaltung der Finger als eigenständige Datenstruktur versteht.</w:t>
      </w:r>
      <w:r w:rsidRPr="00806ACB">
        <w:t xml:space="preserve"> Alle Aspekte und Besonderheiten kann ich in dieser Bachelorarbeit nicht simulieren, dafür ist das Thema zu groß. Ich werde mich daher bei der Hauptdatenstruktur und Fingersuche auf folgende </w:t>
      </w:r>
      <w:r w:rsidR="00A80D47" w:rsidRPr="00806ACB">
        <w:t>einfache</w:t>
      </w:r>
      <w:r w:rsidRPr="00806ACB">
        <w:t xml:space="preserve"> Sachverhalte festlegen:</w:t>
      </w:r>
    </w:p>
    <w:p w14:paraId="3938CEB5" w14:textId="38084B80" w:rsidR="00950C75" w:rsidRPr="00806ACB" w:rsidRDefault="00950C75" w:rsidP="00950C75">
      <w:pPr>
        <w:pStyle w:val="Listenabsatz"/>
        <w:numPr>
          <w:ilvl w:val="0"/>
          <w:numId w:val="15"/>
        </w:numPr>
      </w:pPr>
      <w:r w:rsidRPr="00806ACB">
        <w:t>Meine Hauptdaten</w:t>
      </w:r>
      <w:r w:rsidR="00A80D47">
        <w:t>s</w:t>
      </w:r>
      <w:r w:rsidR="00A80D47" w:rsidRPr="00806ACB">
        <w:t>truktur</w:t>
      </w:r>
      <w:r w:rsidRPr="00806ACB">
        <w:t xml:space="preserve"> wir ein balancierter Baum sein</w:t>
      </w:r>
    </w:p>
    <w:p w14:paraId="4C0F68FD" w14:textId="09660508" w:rsidR="00950C75" w:rsidRPr="00806ACB" w:rsidRDefault="00950C75" w:rsidP="00950C75">
      <w:pPr>
        <w:pStyle w:val="Listenabsatz"/>
        <w:numPr>
          <w:ilvl w:val="0"/>
          <w:numId w:val="15"/>
        </w:numPr>
      </w:pPr>
      <w:r w:rsidRPr="00806ACB">
        <w:t>Mein Finge</w:t>
      </w:r>
      <w:r w:rsidR="00A80D47">
        <w:t>r</w:t>
      </w:r>
      <w:r w:rsidR="00A80D47" w:rsidRPr="00806ACB">
        <w:t>manage</w:t>
      </w:r>
      <w:r w:rsidR="00A80D47">
        <w:t>ment</w:t>
      </w:r>
      <w:r w:rsidRPr="00806ACB">
        <w:t xml:space="preserve"> wird mit einem </w:t>
      </w:r>
      <w:proofErr w:type="spellStart"/>
      <w:r w:rsidRPr="00806ACB">
        <w:t>Lazy</w:t>
      </w:r>
      <w:proofErr w:type="spellEnd"/>
      <w:r w:rsidRPr="00806ACB">
        <w:t xml:space="preserve">-Finger, Min-Max-Finger und mit einem </w:t>
      </w:r>
      <w:r w:rsidR="00A80D47" w:rsidRPr="00806ACB">
        <w:t>Splay</w:t>
      </w:r>
      <w:r w:rsidR="00A80D47">
        <w:t>-T</w:t>
      </w:r>
      <w:r w:rsidR="00A80D47" w:rsidRPr="00806ACB">
        <w:t xml:space="preserve">ree </w:t>
      </w:r>
      <w:r w:rsidRPr="00806ACB">
        <w:t>implementiert</w:t>
      </w:r>
    </w:p>
    <w:p w14:paraId="62A0BA73" w14:textId="77777777" w:rsidR="007D1C17" w:rsidRPr="00806ACB" w:rsidRDefault="007D1C17" w:rsidP="00950C75"/>
    <w:p w14:paraId="4B289851" w14:textId="52BF1247" w:rsidR="00672971" w:rsidRPr="00806ACB" w:rsidRDefault="00DF24B9" w:rsidP="00672971">
      <w:pPr>
        <w:pStyle w:val="berschrift2"/>
        <w:rPr>
          <w:lang w:val="de-DE"/>
        </w:rPr>
      </w:pPr>
      <w:r>
        <w:rPr>
          <w:lang w:val="de-DE"/>
        </w:rPr>
        <w:t xml:space="preserve"> </w:t>
      </w:r>
      <w:bookmarkStart w:id="67" w:name="_Toc79686326"/>
      <w:r w:rsidR="00CB30D1" w:rsidRPr="00806ACB">
        <w:rPr>
          <w:lang w:val="de-DE"/>
        </w:rPr>
        <w:t xml:space="preserve">Das Vorgehen </w:t>
      </w:r>
      <w:r w:rsidR="000C0B99">
        <w:rPr>
          <w:lang w:val="de-DE"/>
        </w:rPr>
        <w:t>- Spezifikation</w:t>
      </w:r>
      <w:bookmarkEnd w:id="67"/>
    </w:p>
    <w:p w14:paraId="03D45315" w14:textId="7400CBE0" w:rsidR="00672971" w:rsidRPr="00806ACB" w:rsidRDefault="00672971" w:rsidP="00CB30D1"/>
    <w:p w14:paraId="5DA4C5A2" w14:textId="074C5D27" w:rsidR="00CB30D1" w:rsidRPr="00806ACB" w:rsidRDefault="00CB30D1" w:rsidP="00CB30D1">
      <w:r w:rsidRPr="00806ACB">
        <w:t xml:space="preserve">Erster Schritt – Hauptdatenstruktur </w:t>
      </w:r>
      <w:r w:rsidR="00782B4B" w:rsidRPr="00806ACB">
        <w:t>initiieren</w:t>
      </w:r>
      <w:r w:rsidRPr="00806ACB">
        <w:t>:</w:t>
      </w:r>
    </w:p>
    <w:p w14:paraId="153EC639" w14:textId="3CD7E30B" w:rsidR="00CB30D1" w:rsidRPr="00806ACB" w:rsidRDefault="00CB30D1" w:rsidP="00CB30D1">
      <w:pPr>
        <w:pStyle w:val="Listenabsatz"/>
        <w:numPr>
          <w:ilvl w:val="0"/>
          <w:numId w:val="18"/>
        </w:numPr>
      </w:pPr>
      <w:r w:rsidRPr="00806ACB">
        <w:t xml:space="preserve">Ein </w:t>
      </w:r>
      <w:r w:rsidR="009C1C54">
        <w:t xml:space="preserve">bi-direktional verketteter </w:t>
      </w:r>
      <w:r w:rsidRPr="00806ACB">
        <w:t xml:space="preserve">Binärbaum </w:t>
      </w:r>
      <w:r w:rsidR="00117BB3">
        <w:t xml:space="preserve">(rotschwarz-Baum) </w:t>
      </w:r>
      <w:r w:rsidR="0051532D" w:rsidRPr="00806ACB">
        <w:t>mit den funktionierenden Methoden</w:t>
      </w:r>
      <w:r w:rsidRPr="00806ACB">
        <w:t xml:space="preserve">: </w:t>
      </w:r>
      <w:proofErr w:type="spellStart"/>
      <w:r w:rsidRPr="00806ACB">
        <w:t>insert</w:t>
      </w:r>
      <w:proofErr w:type="spellEnd"/>
      <w:r w:rsidRPr="00806ACB">
        <w:t xml:space="preserve">, </w:t>
      </w:r>
      <w:proofErr w:type="spellStart"/>
      <w:r w:rsidRPr="00806ACB">
        <w:t>delete</w:t>
      </w:r>
      <w:proofErr w:type="spellEnd"/>
      <w:r w:rsidRPr="00806ACB">
        <w:t xml:space="preserve"> und </w:t>
      </w:r>
      <w:r w:rsidR="008A7854" w:rsidRPr="00806ACB">
        <w:t>down-</w:t>
      </w:r>
      <w:proofErr w:type="spellStart"/>
      <w:r w:rsidRPr="00806ACB">
        <w:t>search</w:t>
      </w:r>
      <w:proofErr w:type="spellEnd"/>
      <w:r w:rsidRPr="00806ACB">
        <w:t xml:space="preserve"> </w:t>
      </w:r>
      <w:r w:rsidR="008A7854" w:rsidRPr="00806ACB">
        <w:t xml:space="preserve">sowie </w:t>
      </w:r>
      <w:proofErr w:type="spellStart"/>
      <w:r w:rsidR="008A7854" w:rsidRPr="00806ACB">
        <w:t>two-directional-search</w:t>
      </w:r>
      <w:proofErr w:type="spellEnd"/>
      <w:r w:rsidR="008A7854" w:rsidRPr="00806ACB">
        <w:t xml:space="preserve"> </w:t>
      </w:r>
      <w:r w:rsidRPr="00806ACB">
        <w:t>erstellen</w:t>
      </w:r>
    </w:p>
    <w:p w14:paraId="5CAA13E3" w14:textId="1805E2F0" w:rsidR="00CB30D1" w:rsidRDefault="00CB30D1" w:rsidP="00CB30D1">
      <w:pPr>
        <w:pStyle w:val="Listenabsatz"/>
        <w:numPr>
          <w:ilvl w:val="0"/>
          <w:numId w:val="18"/>
        </w:numPr>
      </w:pPr>
      <w:r w:rsidRPr="00806ACB">
        <w:t xml:space="preserve">Die </w:t>
      </w:r>
      <w:r w:rsidR="00BB094B" w:rsidRPr="00806ACB">
        <w:t xml:space="preserve">Hauptdatenstruktur </w:t>
      </w:r>
      <w:r w:rsidRPr="00806ACB">
        <w:t xml:space="preserve">wird mit </w:t>
      </w:r>
      <w:r w:rsidR="00BB094B">
        <w:t>natürlichen Zahlen</w:t>
      </w:r>
      <w:r w:rsidRPr="00806ACB">
        <w:t xml:space="preserve"> befüllt </w:t>
      </w:r>
    </w:p>
    <w:p w14:paraId="34DFBE98" w14:textId="444E3F3A" w:rsidR="00F335DD" w:rsidRPr="00806ACB" w:rsidRDefault="00F335DD" w:rsidP="00F335DD">
      <w:r w:rsidRPr="00806ACB">
        <w:t xml:space="preserve">Zweiter Schritt – </w:t>
      </w:r>
      <w:r>
        <w:t>Finger</w:t>
      </w:r>
      <w:r w:rsidRPr="00806ACB">
        <w:t xml:space="preserve"> initiieren</w:t>
      </w:r>
      <w:r>
        <w:t>:</w:t>
      </w:r>
    </w:p>
    <w:p w14:paraId="0A26C431" w14:textId="70A061E2" w:rsidR="00F335DD" w:rsidRPr="00806ACB" w:rsidRDefault="00F335DD" w:rsidP="00F335DD">
      <w:pPr>
        <w:pStyle w:val="Listenabsatz"/>
        <w:numPr>
          <w:ilvl w:val="0"/>
          <w:numId w:val="18"/>
        </w:numPr>
      </w:pPr>
      <w:r>
        <w:lastRenderedPageBreak/>
        <w:t xml:space="preserve">Je nach </w:t>
      </w:r>
      <w:r w:rsidR="00CB30D1" w:rsidRPr="00806ACB">
        <w:t>Finger-Managementsystem</w:t>
      </w:r>
      <w:r>
        <w:t xml:space="preserve"> (</w:t>
      </w:r>
      <w:proofErr w:type="spellStart"/>
      <w:r w:rsidR="00672971" w:rsidRPr="00806ACB">
        <w:t>Lazy</w:t>
      </w:r>
      <w:proofErr w:type="spellEnd"/>
      <w:r w:rsidR="00672971" w:rsidRPr="00806ACB">
        <w:t xml:space="preserve">-Finger, Min-Max-Finger, </w:t>
      </w:r>
      <w:r w:rsidR="009143DF" w:rsidRPr="00806ACB">
        <w:t>Splay</w:t>
      </w:r>
      <w:r w:rsidR="009143DF">
        <w:t>-T</w:t>
      </w:r>
      <w:r w:rsidR="009143DF" w:rsidRPr="00806ACB">
        <w:t>ree</w:t>
      </w:r>
      <w:r>
        <w:t>) werden die passenden Finger gesetzt</w:t>
      </w:r>
    </w:p>
    <w:p w14:paraId="1367FCAB" w14:textId="3788E531" w:rsidR="00CB30D1" w:rsidRPr="00806ACB" w:rsidRDefault="00F335DD" w:rsidP="00CB30D1">
      <w:r w:rsidRPr="00806ACB">
        <w:t xml:space="preserve">Dritter </w:t>
      </w:r>
      <w:r w:rsidR="00CB30D1" w:rsidRPr="00806ACB">
        <w:t xml:space="preserve">Schritt – </w:t>
      </w:r>
      <w:r>
        <w:t xml:space="preserve">Suchaufträge </w:t>
      </w:r>
      <w:r w:rsidR="001F4C5F">
        <w:t xml:space="preserve">für Finger </w:t>
      </w:r>
      <w:r>
        <w:t xml:space="preserve">initiieren: </w:t>
      </w:r>
    </w:p>
    <w:p w14:paraId="6A43F28C" w14:textId="42300EC6" w:rsidR="00CB30D1" w:rsidRPr="00806ACB" w:rsidRDefault="00F335DD" w:rsidP="00CB30D1">
      <w:pPr>
        <w:pStyle w:val="Listenabsatz"/>
        <w:numPr>
          <w:ilvl w:val="0"/>
          <w:numId w:val="20"/>
        </w:numPr>
      </w:pPr>
      <w:r w:rsidRPr="00806ACB">
        <w:t>S</w:t>
      </w:r>
      <w:r>
        <w:t>uchv</w:t>
      </w:r>
      <w:r w:rsidRPr="00806ACB">
        <w:t>erteilung erstellen:</w:t>
      </w:r>
      <w:r>
        <w:t xml:space="preserve"> </w:t>
      </w:r>
      <w:r w:rsidR="00CB30D1" w:rsidRPr="00806ACB">
        <w:t>Listen mit Zahlen</w:t>
      </w:r>
      <w:r w:rsidR="00060007" w:rsidRPr="00806ACB">
        <w:t>folgen</w:t>
      </w:r>
      <w:r w:rsidR="00CB30D1" w:rsidRPr="00806ACB">
        <w:t xml:space="preserve"> erstellen </w:t>
      </w:r>
    </w:p>
    <w:p w14:paraId="555B4A5E" w14:textId="75B6DF95" w:rsidR="00672971" w:rsidRPr="00806ACB" w:rsidRDefault="00D37E4F" w:rsidP="00CB30D1">
      <w:pPr>
        <w:pStyle w:val="Listenabsatz"/>
        <w:numPr>
          <w:ilvl w:val="0"/>
          <w:numId w:val="20"/>
        </w:numPr>
      </w:pPr>
      <w:r w:rsidRPr="00806ACB">
        <w:t>Fingersuche</w:t>
      </w:r>
      <w:r w:rsidR="00672971" w:rsidRPr="00806ACB">
        <w:t xml:space="preserve"> auf der Datenstruktur mit den Listen ausführen</w:t>
      </w:r>
    </w:p>
    <w:p w14:paraId="6E19D28C" w14:textId="35DA5C39" w:rsidR="00672971" w:rsidRPr="00806ACB" w:rsidRDefault="00F335DD" w:rsidP="00672971">
      <w:r>
        <w:t>Vierter</w:t>
      </w:r>
      <w:r w:rsidR="00672971" w:rsidRPr="00806ACB">
        <w:t xml:space="preserve"> Schritt – Wissensgewinn</w:t>
      </w:r>
    </w:p>
    <w:p w14:paraId="66077C4B" w14:textId="70D1A568" w:rsidR="00672971" w:rsidRPr="00806ACB" w:rsidRDefault="001F4C5F" w:rsidP="00672971">
      <w:pPr>
        <w:pStyle w:val="Listenabsatz"/>
        <w:numPr>
          <w:ilvl w:val="0"/>
          <w:numId w:val="21"/>
        </w:numPr>
      </w:pPr>
      <w:r>
        <w:t>Geschwindigkeitsvergleich bei unterschiedlichen Fingermanagements</w:t>
      </w:r>
    </w:p>
    <w:p w14:paraId="681C5F50" w14:textId="488C494F" w:rsidR="007D1C17" w:rsidRPr="00806ACB" w:rsidRDefault="00672971" w:rsidP="002E64D4">
      <w:pPr>
        <w:pStyle w:val="Listenabsatz"/>
        <w:numPr>
          <w:ilvl w:val="0"/>
          <w:numId w:val="21"/>
        </w:numPr>
      </w:pPr>
      <w:r w:rsidRPr="00806ACB">
        <w:t>Graph</w:t>
      </w:r>
      <w:r w:rsidR="008A7854" w:rsidRPr="00806ACB">
        <w:t>isch</w:t>
      </w:r>
      <w:r w:rsidR="001F4C5F">
        <w:t>e</w:t>
      </w:r>
      <w:r w:rsidR="008A7854" w:rsidRPr="00806ACB">
        <w:t xml:space="preserve"> </w:t>
      </w:r>
      <w:r w:rsidR="001F4C5F" w:rsidRPr="001F4C5F">
        <w:t>Veranschaulichung</w:t>
      </w:r>
    </w:p>
    <w:p w14:paraId="7A2C14CE" w14:textId="48A0EDD2" w:rsidR="007D1C17" w:rsidRPr="00806ACB" w:rsidRDefault="00B63603" w:rsidP="007D1C17">
      <w:pPr>
        <w:pStyle w:val="berschrift2"/>
        <w:rPr>
          <w:lang w:val="de-DE"/>
        </w:rPr>
      </w:pPr>
      <w:r>
        <w:rPr>
          <w:lang w:val="de-DE"/>
        </w:rPr>
        <w:t xml:space="preserve"> </w:t>
      </w:r>
      <w:bookmarkStart w:id="68" w:name="_Toc79686327"/>
      <w:r w:rsidR="00A23DAE" w:rsidRPr="00806ACB">
        <w:rPr>
          <w:lang w:val="de-DE"/>
        </w:rPr>
        <w:t>Klassendiagram</w:t>
      </w:r>
      <w:bookmarkEnd w:id="68"/>
    </w:p>
    <w:p w14:paraId="7F822CF9" w14:textId="77777777" w:rsidR="00F36EF2" w:rsidRPr="00806ACB" w:rsidRDefault="00F36EF2" w:rsidP="00F36EF2"/>
    <w:p w14:paraId="6E6E5DF9" w14:textId="38B21F49" w:rsidR="000B62B6" w:rsidRPr="00806ACB" w:rsidRDefault="00BE1D45" w:rsidP="001840E0">
      <w:r w:rsidRPr="00806ACB">
        <w:lastRenderedPageBreak/>
        <w:t>Im Folgenden ist ein Klassendiagram, welches die relevanten Methoden und Klassen dargestellt hat:</w:t>
      </w:r>
      <w:r w:rsidR="001840E0" w:rsidRPr="001840E0">
        <w:rPr>
          <w:noProof/>
        </w:rPr>
        <w:t xml:space="preserve"> </w:t>
      </w:r>
      <w:r w:rsidR="005B0677" w:rsidRPr="005B0677">
        <w:rPr>
          <w:noProof/>
        </w:rPr>
        <w:drawing>
          <wp:inline distT="0" distB="0" distL="0" distR="0" wp14:anchorId="2467050B" wp14:editId="0BFA6A9C">
            <wp:extent cx="5849620" cy="440499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620" cy="4404995"/>
                    </a:xfrm>
                    <a:prstGeom prst="rect">
                      <a:avLst/>
                    </a:prstGeom>
                  </pic:spPr>
                </pic:pic>
              </a:graphicData>
            </a:graphic>
          </wp:inline>
        </w:drawing>
      </w:r>
    </w:p>
    <w:p w14:paraId="22B9CB83" w14:textId="49734198" w:rsidR="00BE1D45" w:rsidRPr="00806ACB" w:rsidRDefault="00BE4E33" w:rsidP="000B62B6">
      <w:pPr>
        <w:pStyle w:val="Beschriftung"/>
      </w:pPr>
      <w:fldSimple w:instr=" SEQ Abbildung \* ARABIC ">
        <w:bookmarkStart w:id="69" w:name="_Toc80015062"/>
        <w:r w:rsidR="00550B8F">
          <w:rPr>
            <w:noProof/>
          </w:rPr>
          <w:t>10</w:t>
        </w:r>
      </w:fldSimple>
      <w:r w:rsidR="000B62B6" w:rsidRPr="00806ACB">
        <w:t xml:space="preserve"> Abb</w:t>
      </w:r>
      <w:r w:rsidR="004B6ABA">
        <w:t>.</w:t>
      </w:r>
      <w:r w:rsidR="000B62B6" w:rsidRPr="00806ACB">
        <w:t>: Klassendiagram</w:t>
      </w:r>
      <w:bookmarkEnd w:id="69"/>
    </w:p>
    <w:p w14:paraId="584A1E00" w14:textId="77777777" w:rsidR="000B62B6" w:rsidRPr="00806ACB" w:rsidRDefault="00BE1D45" w:rsidP="00BE1D45">
      <w:r w:rsidRPr="00806ACB">
        <w:t xml:space="preserve">Die interessantesten </w:t>
      </w:r>
      <w:r w:rsidR="000B62B6" w:rsidRPr="00806ACB">
        <w:t>M</w:t>
      </w:r>
      <w:r w:rsidRPr="00806ACB">
        <w:t xml:space="preserve">ethoden sind: </w:t>
      </w:r>
    </w:p>
    <w:p w14:paraId="09BC5EC3" w14:textId="77777777" w:rsidR="000B62B6" w:rsidRPr="00806ACB" w:rsidRDefault="00BE1D45" w:rsidP="000B62B6">
      <w:pPr>
        <w:pStyle w:val="Listenabsatz"/>
        <w:numPr>
          <w:ilvl w:val="0"/>
          <w:numId w:val="15"/>
        </w:numPr>
        <w:rPr>
          <w:i/>
          <w:iCs/>
        </w:rPr>
      </w:pPr>
      <w:proofErr w:type="spellStart"/>
      <w:r w:rsidRPr="00806ACB">
        <w:t>BinarySplaytr</w:t>
      </w:r>
      <w:r w:rsidRPr="005B0677">
        <w:t>ee</w:t>
      </w:r>
      <w:r w:rsidRPr="00806ACB">
        <w:rPr>
          <w:i/>
          <w:iCs/>
        </w:rPr>
        <w:t>.findMultipleElem_with_SplayTree</w:t>
      </w:r>
      <w:proofErr w:type="spellEnd"/>
      <w:r w:rsidRPr="00806ACB">
        <w:t xml:space="preserve">, </w:t>
      </w:r>
    </w:p>
    <w:p w14:paraId="09B32A18" w14:textId="0292C9A0" w:rsidR="000B62B6" w:rsidRPr="00806ACB" w:rsidRDefault="00BE1D45" w:rsidP="000B62B6">
      <w:pPr>
        <w:pStyle w:val="Listenabsatz"/>
        <w:numPr>
          <w:ilvl w:val="0"/>
          <w:numId w:val="15"/>
        </w:numPr>
        <w:rPr>
          <w:i/>
          <w:iCs/>
        </w:rPr>
      </w:pPr>
      <w:proofErr w:type="spellStart"/>
      <w:r w:rsidRPr="00806ACB">
        <w:t>LazyFinger</w:t>
      </w:r>
      <w:r w:rsidR="005B0677">
        <w:t>.</w:t>
      </w:r>
      <w:r w:rsidR="00513A37" w:rsidRPr="00806ACB">
        <w:rPr>
          <w:i/>
          <w:iCs/>
        </w:rPr>
        <w:t>findMultipleElem_with_LazyFinger</w:t>
      </w:r>
      <w:proofErr w:type="spellEnd"/>
      <w:r w:rsidR="00513A37" w:rsidRPr="00806ACB">
        <w:rPr>
          <w:i/>
          <w:iCs/>
        </w:rPr>
        <w:t xml:space="preserve"> </w:t>
      </w:r>
    </w:p>
    <w:p w14:paraId="31D8F35E" w14:textId="7294D49C" w:rsidR="00BE1D45" w:rsidRPr="00806ACB" w:rsidRDefault="00BE1D45" w:rsidP="000B62B6">
      <w:pPr>
        <w:pStyle w:val="Listenabsatz"/>
        <w:numPr>
          <w:ilvl w:val="0"/>
          <w:numId w:val="15"/>
        </w:numPr>
        <w:rPr>
          <w:i/>
          <w:iCs/>
        </w:rPr>
      </w:pPr>
      <w:proofErr w:type="spellStart"/>
      <w:r w:rsidRPr="00806ACB">
        <w:t>MinMaxFinger</w:t>
      </w:r>
      <w:r w:rsidRPr="00806ACB">
        <w:rPr>
          <w:i/>
          <w:iCs/>
        </w:rPr>
        <w:t>.</w:t>
      </w:r>
      <w:r w:rsidR="00513A37" w:rsidRPr="00806ACB">
        <w:rPr>
          <w:i/>
          <w:iCs/>
        </w:rPr>
        <w:t>findMultipleElem_with_MinMaxFinger</w:t>
      </w:r>
      <w:proofErr w:type="spellEnd"/>
    </w:p>
    <w:p w14:paraId="56EA5ABC" w14:textId="3B0BC315" w:rsidR="00A23DAE" w:rsidRPr="00806ACB" w:rsidRDefault="000B62B6" w:rsidP="00BE1D45">
      <w:pPr>
        <w:rPr>
          <w:i/>
          <w:iCs/>
        </w:rPr>
      </w:pPr>
      <w:r w:rsidRPr="00806ACB">
        <w:t>Denn sie alle verwenden die</w:t>
      </w:r>
      <w:r w:rsidR="007D1C17" w:rsidRPr="00806ACB">
        <w:t xml:space="preserve"> Fingersuche und anschließend die</w:t>
      </w:r>
      <w:r w:rsidRPr="00806ACB">
        <w:t xml:space="preserve"> Distanzsuche, welche sowohl hoch wie auch runter in die </w:t>
      </w:r>
      <w:proofErr w:type="spellStart"/>
      <w:r w:rsidRPr="00806ACB">
        <w:t>Subtrees</w:t>
      </w:r>
      <w:proofErr w:type="spellEnd"/>
      <w:r w:rsidRPr="00806ACB">
        <w:t xml:space="preserve"> suchen kann</w:t>
      </w:r>
      <w:r w:rsidR="00350B99" w:rsidRPr="00806ACB">
        <w:t>:</w:t>
      </w:r>
      <w:r w:rsidR="005036A3" w:rsidRPr="00806ACB">
        <w:t xml:space="preserve"> </w:t>
      </w:r>
      <w:proofErr w:type="spellStart"/>
      <w:r w:rsidR="00BE1D45" w:rsidRPr="00806ACB">
        <w:t>RedBlackTree</w:t>
      </w:r>
      <w:r w:rsidR="00BE1D45" w:rsidRPr="00806ACB">
        <w:rPr>
          <w:i/>
          <w:iCs/>
        </w:rPr>
        <w:t>.twoDirectSearch_Node</w:t>
      </w:r>
      <w:proofErr w:type="spellEnd"/>
      <w:r w:rsidR="00350B99" w:rsidRPr="00806ACB">
        <w:t>. Das „</w:t>
      </w:r>
      <w:proofErr w:type="spellStart"/>
      <w:r w:rsidR="00350B99" w:rsidRPr="00806ACB">
        <w:t>twodirect</w:t>
      </w:r>
      <w:proofErr w:type="spellEnd"/>
      <w:r w:rsidR="00350B99" w:rsidRPr="00806ACB">
        <w:t>“</w:t>
      </w:r>
      <w:r w:rsidR="00350B99" w:rsidRPr="00806ACB">
        <w:rPr>
          <w:i/>
          <w:iCs/>
        </w:rPr>
        <w:t xml:space="preserve"> </w:t>
      </w:r>
      <w:r w:rsidR="00350B99" w:rsidRPr="00806ACB">
        <w:t xml:space="preserve">im Namen soll das bi-direktionale Suchen </w:t>
      </w:r>
      <w:r w:rsidR="009B007E" w:rsidRPr="00806ACB">
        <w:t>u</w:t>
      </w:r>
      <w:r w:rsidR="00350B99" w:rsidRPr="00806ACB">
        <w:t>nterstreichen und das „</w:t>
      </w:r>
      <w:proofErr w:type="spellStart"/>
      <w:r w:rsidR="00350B99" w:rsidRPr="00806ACB">
        <w:rPr>
          <w:i/>
          <w:iCs/>
        </w:rPr>
        <w:t>Node</w:t>
      </w:r>
      <w:proofErr w:type="spellEnd"/>
      <w:r w:rsidR="00350B99" w:rsidRPr="00806ACB">
        <w:t xml:space="preserve">“ im Namen soll hervorheben, dass ein </w:t>
      </w:r>
      <w:proofErr w:type="spellStart"/>
      <w:r w:rsidR="00350B99" w:rsidRPr="00806ACB">
        <w:rPr>
          <w:i/>
          <w:iCs/>
        </w:rPr>
        <w:t>Node</w:t>
      </w:r>
      <w:proofErr w:type="spellEnd"/>
      <w:r w:rsidR="00350B99" w:rsidRPr="00806ACB">
        <w:t xml:space="preserve"> zurückgegeben wird, denn die gleiche Methode gibt’s auch in der Version, dass nur der </w:t>
      </w:r>
      <w:r w:rsidR="00350B99" w:rsidRPr="00806ACB">
        <w:rPr>
          <w:i/>
          <w:iCs/>
        </w:rPr>
        <w:t>Key</w:t>
      </w:r>
      <w:r w:rsidR="00064AB5">
        <w:rPr>
          <w:i/>
          <w:iCs/>
        </w:rPr>
        <w:t xml:space="preserve"> </w:t>
      </w:r>
      <w:r w:rsidR="00011D4E">
        <w:rPr>
          <w:i/>
          <w:iCs/>
        </w:rPr>
        <w:t>(</w:t>
      </w:r>
      <w:proofErr w:type="spellStart"/>
      <w:r w:rsidR="00011D4E">
        <w:rPr>
          <w:i/>
          <w:iCs/>
        </w:rPr>
        <w:t>Node.data</w:t>
      </w:r>
      <w:proofErr w:type="spellEnd"/>
      <w:r w:rsidR="00011D4E">
        <w:rPr>
          <w:i/>
          <w:iCs/>
        </w:rPr>
        <w:t>)</w:t>
      </w:r>
      <w:r w:rsidR="00350B99" w:rsidRPr="00806ACB">
        <w:t xml:space="preserve"> zurückgegeben wird.</w:t>
      </w:r>
    </w:p>
    <w:p w14:paraId="4E877D58" w14:textId="36864748" w:rsidR="00390C57" w:rsidRPr="00806ACB" w:rsidRDefault="000B62B6" w:rsidP="00BE1D45">
      <w:r w:rsidRPr="00806ACB">
        <w:lastRenderedPageBreak/>
        <w:t xml:space="preserve">Es ist auch hervorzuheben, dass jede Klasse </w:t>
      </w:r>
      <w:r w:rsidR="00CF4D64">
        <w:t>das</w:t>
      </w:r>
      <w:r w:rsidRPr="00806ACB">
        <w:t xml:space="preserve"> Attribut </w:t>
      </w:r>
      <w:proofErr w:type="spellStart"/>
      <w:r w:rsidRPr="00806ACB">
        <w:rPr>
          <w:i/>
          <w:iCs/>
        </w:rPr>
        <w:t>usedNodesInSearch</w:t>
      </w:r>
      <w:proofErr w:type="spellEnd"/>
      <w:r w:rsidRPr="00806ACB">
        <w:t xml:space="preserve"> besitzt, dieses Attribut ist einfach ein Counter, welcher </w:t>
      </w:r>
      <w:r w:rsidR="005036A3" w:rsidRPr="00806ACB">
        <w:t>hochzählt,</w:t>
      </w:r>
      <w:r w:rsidRPr="00806ACB">
        <w:t xml:space="preserve"> wenn </w:t>
      </w:r>
      <w:r w:rsidR="00390C57">
        <w:t xml:space="preserve">in der Klasse während der Suche das </w:t>
      </w:r>
      <w:proofErr w:type="spellStart"/>
      <w:r w:rsidR="00390C57">
        <w:t>Node.data</w:t>
      </w:r>
      <w:proofErr w:type="spellEnd"/>
      <w:r w:rsidR="00390C57">
        <w:t xml:space="preserve"> </w:t>
      </w:r>
      <w:r w:rsidR="000E7D21">
        <w:t>Attribut</w:t>
      </w:r>
      <w:r w:rsidR="00390C57">
        <w:t xml:space="preserve"> in einer Vergleich</w:t>
      </w:r>
      <w:r w:rsidR="000E7D21">
        <w:t>soperationen</w:t>
      </w:r>
      <w:r w:rsidR="00390C57">
        <w:t xml:space="preserve"> </w:t>
      </w:r>
      <w:r w:rsidR="005B0677">
        <w:t xml:space="preserve">entweder von Fingern oder von Nodes </w:t>
      </w:r>
      <w:r w:rsidR="00390C57">
        <w:t xml:space="preserve">verwendet </w:t>
      </w:r>
      <w:r w:rsidR="005B0677">
        <w:t>wurde</w:t>
      </w:r>
      <w:r w:rsidR="00390C57">
        <w:t xml:space="preserve"> („</w:t>
      </w:r>
      <w:proofErr w:type="spellStart"/>
      <w:r w:rsidR="00390C57">
        <w:t>touched</w:t>
      </w:r>
      <w:proofErr w:type="spellEnd"/>
      <w:r w:rsidR="00390C57">
        <w:t>“).</w:t>
      </w:r>
    </w:p>
    <w:p w14:paraId="25283C6F" w14:textId="4BCD99F9" w:rsidR="00B6676C" w:rsidRPr="00806ACB" w:rsidRDefault="00B63603" w:rsidP="00A23DAE">
      <w:pPr>
        <w:pStyle w:val="berschrift2"/>
        <w:rPr>
          <w:lang w:val="de-DE"/>
        </w:rPr>
      </w:pPr>
      <w:r>
        <w:rPr>
          <w:lang w:val="de-DE"/>
        </w:rPr>
        <w:t xml:space="preserve"> </w:t>
      </w:r>
      <w:bookmarkStart w:id="70" w:name="_Toc79686328"/>
      <w:r w:rsidR="00A23DAE" w:rsidRPr="00806ACB">
        <w:rPr>
          <w:lang w:val="de-DE"/>
        </w:rPr>
        <w:t xml:space="preserve">Ausführen </w:t>
      </w:r>
      <w:r w:rsidR="00212D08" w:rsidRPr="00806ACB">
        <w:rPr>
          <w:lang w:val="de-DE"/>
        </w:rPr>
        <w:t xml:space="preserve">vom </w:t>
      </w:r>
      <w:r w:rsidR="00A9090D" w:rsidRPr="00806ACB">
        <w:rPr>
          <w:lang w:val="de-DE"/>
        </w:rPr>
        <w:t>Code</w:t>
      </w:r>
      <w:bookmarkEnd w:id="70"/>
    </w:p>
    <w:p w14:paraId="0A13AE82" w14:textId="77777777" w:rsidR="00350B99" w:rsidRPr="00806ACB" w:rsidRDefault="00350B99" w:rsidP="00350B99"/>
    <w:p w14:paraId="78BA214C" w14:textId="0BE4E75A" w:rsidR="00A23DAE" w:rsidRPr="00806ACB" w:rsidRDefault="00A23DAE" w:rsidP="00A23DAE">
      <w:r w:rsidRPr="00806ACB">
        <w:t>Um meinen Code auszuführen, empfehle ich die</w:t>
      </w:r>
      <w:r w:rsidR="00B6676C" w:rsidRPr="00806ACB">
        <w:t xml:space="preserve"> Vorgehensweise aus dem </w:t>
      </w:r>
      <w:proofErr w:type="spellStart"/>
      <w:r w:rsidR="00B6676C" w:rsidRPr="00806ACB">
        <w:t>Activity</w:t>
      </w:r>
      <w:proofErr w:type="spellEnd"/>
      <w:r w:rsidR="00B6676C" w:rsidRPr="00806ACB">
        <w:t>-</w:t>
      </w:r>
      <w:r w:rsidR="00B94187" w:rsidRPr="00806ACB">
        <w:t>Diagramm</w:t>
      </w:r>
      <w:r w:rsidR="00B6676C" w:rsidRPr="00806ACB">
        <w:t>:</w:t>
      </w:r>
    </w:p>
    <w:p w14:paraId="52C13AEE" w14:textId="5D0DE870" w:rsidR="00E328D5" w:rsidRPr="00806ACB" w:rsidRDefault="00E328D5" w:rsidP="00814DA0">
      <w:pPr>
        <w:pStyle w:val="Listenabsatz"/>
        <w:numPr>
          <w:ilvl w:val="0"/>
          <w:numId w:val="30"/>
        </w:numPr>
      </w:pPr>
      <w:r w:rsidRPr="00806ACB">
        <w:rPr>
          <w:noProof/>
        </w:rPr>
        <w:drawing>
          <wp:anchor distT="0" distB="0" distL="114300" distR="114300" simplePos="0" relativeHeight="251660800" behindDoc="0" locked="0" layoutInCell="1" allowOverlap="1" wp14:anchorId="7F6D7A46" wp14:editId="20D8ABBB">
            <wp:simplePos x="0" y="0"/>
            <wp:positionH relativeFrom="margin">
              <wp:align>left</wp:align>
            </wp:positionH>
            <wp:positionV relativeFrom="paragraph">
              <wp:posOffset>0</wp:posOffset>
            </wp:positionV>
            <wp:extent cx="2173605" cy="5057775"/>
            <wp:effectExtent l="0" t="0" r="0" b="952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3605" cy="5057775"/>
                    </a:xfrm>
                    <a:prstGeom prst="rect">
                      <a:avLst/>
                    </a:prstGeom>
                  </pic:spPr>
                </pic:pic>
              </a:graphicData>
            </a:graphic>
          </wp:anchor>
        </w:drawing>
      </w:r>
      <w:r w:rsidR="00524661">
        <w:rPr>
          <w:noProof/>
        </w:rPr>
        <w:pict w14:anchorId="0AC5B06C">
          <v:shape id="Textfeld 49" o:spid="_x0000_s1030" type="#_x0000_t202" style="position:absolute;left:0;text-align:left;margin-left:0;margin-top:381.35pt;width: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wrapcoords="-98 0 -98 20800 21600 20800 21600 0 -9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" stroked="f">
            <v:textbox style="mso-fit-shape-to-text:t" inset="0,0,0,0">
              <w:txbxContent>
                <w:p w14:paraId="5753A12F" w14:textId="6DB71E93" w:rsidR="00B6676C" w:rsidRPr="005252AB" w:rsidRDefault="00BE4E33" w:rsidP="00B6676C">
                  <w:pPr>
                    <w:pStyle w:val="Beschriftung"/>
                    <w:rPr>
                      <w:sz w:val="24"/>
                    </w:rPr>
                  </w:pPr>
                  <w:fldSimple w:instr=" SEQ Abbildung \* ARABIC ">
                    <w:bookmarkStart w:id="71" w:name="_Toc80015063"/>
                    <w:r w:rsidR="00550B8F">
                      <w:rPr>
                        <w:noProof/>
                      </w:rPr>
                      <w:t>11</w:t>
                    </w:r>
                  </w:fldSimple>
                  <w:r w:rsidR="00B6676C">
                    <w:t xml:space="preserve"> Abb</w:t>
                  </w:r>
                  <w:r w:rsidR="00766B86">
                    <w:t>.</w:t>
                  </w:r>
                  <w:r w:rsidR="00B6676C">
                    <w:t xml:space="preserve">: </w:t>
                  </w:r>
                  <w:proofErr w:type="spellStart"/>
                  <w:r w:rsidR="00B6676C">
                    <w:t>Activitydiagram</w:t>
                  </w:r>
                  <w:proofErr w:type="spellEnd"/>
                  <w:r w:rsidR="00B6676C">
                    <w:t xml:space="preserve"> f</w:t>
                  </w:r>
                  <w:r w:rsidR="00766B86">
                    <w:t>ür</w:t>
                  </w:r>
                  <w:r w:rsidR="00B6676C">
                    <w:t xml:space="preserve"> </w:t>
                  </w:r>
                  <w:r w:rsidR="00766B86">
                    <w:t>U</w:t>
                  </w:r>
                  <w:r w:rsidR="00B6676C">
                    <w:t>ser</w:t>
                  </w:r>
                  <w:bookmarkEnd w:id="71"/>
                </w:p>
              </w:txbxContent>
            </v:textbox>
            <w10:wrap type="through"/>
          </v:shape>
        </w:pict>
      </w:r>
      <w:r w:rsidRPr="00806ACB">
        <w:t>Bitte den</w:t>
      </w:r>
      <w:r w:rsidR="00A23DAE" w:rsidRPr="00806ACB">
        <w:t xml:space="preserve"> Ordner </w:t>
      </w:r>
      <w:proofErr w:type="spellStart"/>
      <w:r w:rsidR="00A23DAE" w:rsidRPr="00806ACB">
        <w:rPr>
          <w:i/>
          <w:iCs/>
          <w:color w:val="548DD4" w:themeColor="text2" w:themeTint="99"/>
        </w:rPr>
        <w:t>ba_schap</w:t>
      </w:r>
      <w:proofErr w:type="spellEnd"/>
      <w:r w:rsidR="00A23DAE" w:rsidRPr="00806ACB">
        <w:rPr>
          <w:i/>
          <w:iCs/>
          <w:color w:val="548DD4" w:themeColor="text2" w:themeTint="99"/>
        </w:rPr>
        <w:t>/</w:t>
      </w:r>
      <w:proofErr w:type="spellStart"/>
      <w:r w:rsidR="00060007" w:rsidRPr="00806ACB">
        <w:rPr>
          <w:i/>
          <w:iCs/>
          <w:color w:val="548DD4" w:themeColor="text2" w:themeTint="99"/>
        </w:rPr>
        <w:t>main</w:t>
      </w:r>
      <w:proofErr w:type="spellEnd"/>
      <w:r w:rsidR="00A23DAE" w:rsidRPr="00806ACB">
        <w:rPr>
          <w:color w:val="548DD4" w:themeColor="text2" w:themeTint="99"/>
        </w:rPr>
        <w:t xml:space="preserve"> </w:t>
      </w:r>
      <w:r w:rsidRPr="00806ACB">
        <w:t>öffnen.</w:t>
      </w:r>
    </w:p>
    <w:p w14:paraId="20178BE5" w14:textId="6A5DB326" w:rsidR="00E328D5" w:rsidRPr="00806ACB" w:rsidRDefault="00A23DAE" w:rsidP="00E328D5">
      <w:pPr>
        <w:pStyle w:val="Listenabsatz"/>
        <w:numPr>
          <w:ilvl w:val="0"/>
          <w:numId w:val="30"/>
        </w:numPr>
        <w:jc w:val="left"/>
      </w:pPr>
      <w:r w:rsidRPr="00806ACB">
        <w:t xml:space="preserve">Diese 2 </w:t>
      </w:r>
      <w:proofErr w:type="spellStart"/>
      <w:r w:rsidRPr="00806ACB">
        <w:t>files</w:t>
      </w:r>
      <w:proofErr w:type="spellEnd"/>
      <w:r w:rsidRPr="00806ACB">
        <w:t xml:space="preserve"> auszuführen: </w:t>
      </w:r>
      <w:proofErr w:type="spellStart"/>
      <w:r w:rsidRPr="00806ACB">
        <w:rPr>
          <w:i/>
          <w:iCs/>
          <w:color w:val="548DD4" w:themeColor="text2" w:themeTint="99"/>
        </w:rPr>
        <w:t>GenerateInputLists.py</w:t>
      </w:r>
      <w:proofErr w:type="spellEnd"/>
      <w:r w:rsidRPr="00806ACB">
        <w:rPr>
          <w:color w:val="548DD4" w:themeColor="text2" w:themeTint="99"/>
        </w:rPr>
        <w:t xml:space="preserve"> </w:t>
      </w:r>
      <w:r w:rsidRPr="00806ACB">
        <w:t xml:space="preserve">und </w:t>
      </w:r>
      <w:proofErr w:type="spellStart"/>
      <w:r w:rsidRPr="00806ACB">
        <w:rPr>
          <w:i/>
          <w:iCs/>
          <w:color w:val="548DD4" w:themeColor="text2" w:themeTint="99"/>
        </w:rPr>
        <w:t>GenerateSearchLists.py</w:t>
      </w:r>
      <w:proofErr w:type="spellEnd"/>
      <w:r w:rsidR="00E328D5" w:rsidRPr="00806ACB">
        <w:t xml:space="preserve">, nun haben die Fingersuchen </w:t>
      </w:r>
      <w:r w:rsidR="00350B99" w:rsidRPr="00806ACB">
        <w:t>zwei</w:t>
      </w:r>
      <w:r w:rsidR="00E328D5" w:rsidRPr="00806ACB">
        <w:t xml:space="preserve"> </w:t>
      </w:r>
      <w:r w:rsidR="00350B99" w:rsidRPr="00806ACB">
        <w:t>.</w:t>
      </w:r>
      <w:proofErr w:type="spellStart"/>
      <w:r w:rsidR="00E328D5" w:rsidRPr="00806ACB">
        <w:t>csv</w:t>
      </w:r>
      <w:proofErr w:type="spellEnd"/>
      <w:r w:rsidR="00E328D5" w:rsidRPr="00806ACB">
        <w:t xml:space="preserve"> </w:t>
      </w:r>
      <w:proofErr w:type="spellStart"/>
      <w:r w:rsidR="00E328D5" w:rsidRPr="00806ACB">
        <w:t>files</w:t>
      </w:r>
      <w:proofErr w:type="spellEnd"/>
      <w:r w:rsidR="00E328D5" w:rsidRPr="00806ACB">
        <w:t xml:space="preserve"> </w:t>
      </w:r>
      <w:r w:rsidR="00350B99" w:rsidRPr="00806ACB">
        <w:t>für die</w:t>
      </w:r>
      <w:r w:rsidR="00E328D5" w:rsidRPr="00806ACB">
        <w:t xml:space="preserve"> Initi</w:t>
      </w:r>
      <w:r w:rsidR="00350B99" w:rsidRPr="00806ACB">
        <w:t>alisierung</w:t>
      </w:r>
      <w:r w:rsidR="00E328D5" w:rsidRPr="00806ACB">
        <w:t>.</w:t>
      </w:r>
    </w:p>
    <w:p w14:paraId="0B221A72" w14:textId="08E50401" w:rsidR="00A23DAE" w:rsidRPr="00806ACB" w:rsidRDefault="00A23DAE" w:rsidP="00E328D5">
      <w:pPr>
        <w:pStyle w:val="Listenabsatz"/>
        <w:numPr>
          <w:ilvl w:val="0"/>
          <w:numId w:val="30"/>
        </w:numPr>
        <w:jc w:val="left"/>
      </w:pPr>
      <w:r w:rsidRPr="00806ACB">
        <w:t>Dann</w:t>
      </w:r>
      <w:r w:rsidR="00060007" w:rsidRPr="00806ACB">
        <w:t xml:space="preserve"> im selben Ordner</w:t>
      </w:r>
      <w:r w:rsidRPr="00806ACB">
        <w:t xml:space="preserve"> </w:t>
      </w:r>
      <w:proofErr w:type="spellStart"/>
      <w:r w:rsidRPr="00806ACB">
        <w:rPr>
          <w:i/>
          <w:iCs/>
          <w:color w:val="548DD4" w:themeColor="text2" w:themeTint="99"/>
        </w:rPr>
        <w:t>PlotsCounterWindows.py</w:t>
      </w:r>
      <w:proofErr w:type="spellEnd"/>
      <w:r w:rsidRPr="00806ACB">
        <w:rPr>
          <w:color w:val="548DD4" w:themeColor="text2" w:themeTint="99"/>
        </w:rPr>
        <w:t xml:space="preserve"> </w:t>
      </w:r>
      <w:r w:rsidRPr="00806ACB">
        <w:t>auszuführen</w:t>
      </w:r>
      <w:r w:rsidR="00E328D5" w:rsidRPr="00806ACB">
        <w:t xml:space="preserve">, dieses </w:t>
      </w:r>
      <w:r w:rsidR="00AB1ABC" w:rsidRPr="00806ACB">
        <w:t>Skript</w:t>
      </w:r>
      <w:r w:rsidR="00E328D5" w:rsidRPr="00806ACB">
        <w:t xml:space="preserve"> verwendet die verschiedenen Arten der Fingersuche.</w:t>
      </w:r>
    </w:p>
    <w:p w14:paraId="0EA83A08" w14:textId="21236F7E" w:rsidR="00A9090D" w:rsidRPr="00806ACB" w:rsidRDefault="00A9090D" w:rsidP="00E328D5">
      <w:pPr>
        <w:pStyle w:val="Listenabsatz"/>
        <w:numPr>
          <w:ilvl w:val="0"/>
          <w:numId w:val="30"/>
        </w:numPr>
        <w:jc w:val="left"/>
      </w:pPr>
      <w:r w:rsidRPr="00806ACB">
        <w:t xml:space="preserve">Jetzt erscheint ein Plot im </w:t>
      </w:r>
      <w:r w:rsidR="00E328D5" w:rsidRPr="00806ACB">
        <w:t>neuen</w:t>
      </w:r>
      <w:r w:rsidRPr="00806ACB">
        <w:t xml:space="preserve"> Fenster</w:t>
      </w:r>
    </w:p>
    <w:p w14:paraId="50AD67DE" w14:textId="77777777" w:rsidR="00E328D5" w:rsidRPr="00806ACB" w:rsidRDefault="00E328D5" w:rsidP="00E328D5">
      <w:pPr>
        <w:pStyle w:val="Listenabsatz"/>
        <w:jc w:val="left"/>
      </w:pPr>
    </w:p>
    <w:p w14:paraId="76656F58" w14:textId="350EAB18" w:rsidR="00B6676C" w:rsidRPr="00806ACB" w:rsidRDefault="00B6676C" w:rsidP="00B6676C">
      <w:pPr>
        <w:jc w:val="left"/>
      </w:pPr>
      <w:r w:rsidRPr="00806ACB">
        <w:t>Diese Plots sind auch die gleichen verwendete</w:t>
      </w:r>
      <w:r w:rsidR="00814DA0" w:rsidRPr="00806ACB">
        <w:t>n</w:t>
      </w:r>
      <w:r w:rsidRPr="00806ACB">
        <w:t xml:space="preserve"> Plots in dieser </w:t>
      </w:r>
      <w:r w:rsidR="0091396B" w:rsidRPr="00806ACB">
        <w:t>Bachelorarbeit</w:t>
      </w:r>
      <w:r w:rsidR="00814DA0" w:rsidRPr="00806ACB">
        <w:t xml:space="preserve"> – und im </w:t>
      </w:r>
      <w:r w:rsidR="009B007E" w:rsidRPr="00806ACB">
        <w:t>n</w:t>
      </w:r>
      <w:r w:rsidR="00814DA0" w:rsidRPr="00806ACB">
        <w:t xml:space="preserve">achfolgenden Kapitel </w:t>
      </w:r>
      <w:r w:rsidR="0091396B" w:rsidRPr="00806ACB">
        <w:t>diskutiert</w:t>
      </w:r>
      <w:r w:rsidR="00814DA0" w:rsidRPr="00806ACB">
        <w:t xml:space="preserve">. </w:t>
      </w:r>
    </w:p>
    <w:p w14:paraId="41C3344C" w14:textId="71EF2768" w:rsidR="00A23DAE" w:rsidRPr="00806ACB" w:rsidRDefault="00A23DAE" w:rsidP="00A23DAE"/>
    <w:p w14:paraId="0178DE9F" w14:textId="31187941" w:rsidR="0020557A" w:rsidRDefault="0020557A" w:rsidP="00442D02">
      <w:pPr>
        <w:pStyle w:val="berschrift1"/>
      </w:pPr>
      <w:bookmarkStart w:id="72" w:name="_Toc79686329"/>
      <w:bookmarkStart w:id="73" w:name="_Toc71024155"/>
      <w:bookmarkStart w:id="74" w:name="_Ref80017991"/>
      <w:r w:rsidRPr="00806ACB">
        <w:lastRenderedPageBreak/>
        <w:t>Evaluation der Ergebnisse</w:t>
      </w:r>
      <w:bookmarkEnd w:id="72"/>
      <w:bookmarkEnd w:id="74"/>
      <w:r w:rsidRPr="00806ACB">
        <w:t xml:space="preserve"> </w:t>
      </w:r>
    </w:p>
    <w:p w14:paraId="12F08BDB" w14:textId="3CCE7045" w:rsidR="00D55986" w:rsidRDefault="00D55986" w:rsidP="00D55986">
      <w:r>
        <w:t>In diesem Kapitel werden 3 verschiedenen Fingersuchen und mit der Wurzelsuche als Benchmark gestartet, das wird anhand von 5 verschiedenen Suchverteilungen verglichen und analysiert.</w:t>
      </w:r>
    </w:p>
    <w:p w14:paraId="129B2BE4" w14:textId="77777777" w:rsidR="00D55986" w:rsidRPr="00D55986" w:rsidRDefault="00D55986" w:rsidP="00D55986"/>
    <w:p w14:paraId="227D21C9" w14:textId="35E3F3C9" w:rsidR="00A9090D" w:rsidRPr="00806ACB" w:rsidRDefault="00F97D71" w:rsidP="00A9090D">
      <w:pPr>
        <w:pStyle w:val="berschrift2"/>
        <w:rPr>
          <w:lang w:val="de-DE"/>
        </w:rPr>
      </w:pPr>
      <w:r>
        <w:rPr>
          <w:lang w:val="de-DE"/>
        </w:rPr>
        <w:t xml:space="preserve"> </w:t>
      </w:r>
      <w:bookmarkStart w:id="75" w:name="_Toc79686330"/>
      <w:r w:rsidR="00A9090D" w:rsidRPr="00806ACB">
        <w:rPr>
          <w:lang w:val="de-DE"/>
        </w:rPr>
        <w:t>Verteilungen</w:t>
      </w:r>
      <w:bookmarkEnd w:id="75"/>
    </w:p>
    <w:p w14:paraId="19965790" w14:textId="0EA72BF1" w:rsidR="00D55986" w:rsidRPr="00806ACB" w:rsidRDefault="00D55986" w:rsidP="008C1E7E"/>
    <w:p w14:paraId="096112BD" w14:textId="14620CF7" w:rsidR="008C1E7E" w:rsidRPr="00806ACB" w:rsidRDefault="008C1E7E" w:rsidP="00A9090D">
      <w:pPr>
        <w:pStyle w:val="berschrift3"/>
      </w:pPr>
      <w:bookmarkStart w:id="76" w:name="_Toc79686331"/>
      <w:r w:rsidRPr="00806ACB">
        <w:t xml:space="preserve">Immer Zahl “1” </w:t>
      </w:r>
      <w:r w:rsidR="00422694" w:rsidRPr="00806ACB">
        <w:t>s</w:t>
      </w:r>
      <w:r w:rsidRPr="00806ACB">
        <w:t>uchen</w:t>
      </w:r>
      <w:bookmarkEnd w:id="76"/>
    </w:p>
    <w:p w14:paraId="0CE1087F" w14:textId="40DB2E3F" w:rsidR="00A16F62" w:rsidRPr="00806ACB" w:rsidRDefault="00A16F62" w:rsidP="00A16F62">
      <w:r w:rsidRPr="00806ACB">
        <w:t>In diesem Plot ist zu</w:t>
      </w:r>
      <w:r w:rsidR="007D3645">
        <w:t xml:space="preserve"> </w:t>
      </w:r>
      <w:r w:rsidRPr="00806ACB">
        <w:t>sehen:</w:t>
      </w:r>
    </w:p>
    <w:p w14:paraId="300FA7E2" w14:textId="3EADF765" w:rsidR="00A16F62" w:rsidRPr="00806ACB" w:rsidRDefault="00A16F62" w:rsidP="00A16F62">
      <w:pPr>
        <w:pStyle w:val="Listenabsatz"/>
        <w:numPr>
          <w:ilvl w:val="0"/>
          <w:numId w:val="15"/>
        </w:numPr>
      </w:pPr>
      <w:r w:rsidRPr="00806ACB">
        <w:t>x-Achse</w:t>
      </w:r>
      <w:r w:rsidR="00242E26">
        <w:t xml:space="preserve">: </w:t>
      </w:r>
      <w:r w:rsidRPr="00806ACB">
        <w:t>Anzahl der Elemente im Rotschwarz Baum</w:t>
      </w:r>
    </w:p>
    <w:p w14:paraId="513FC8E1" w14:textId="4278EDBF" w:rsidR="003129FC" w:rsidRDefault="00A16F62" w:rsidP="003129FC">
      <w:pPr>
        <w:pStyle w:val="Listenabsatz"/>
        <w:numPr>
          <w:ilvl w:val="0"/>
          <w:numId w:val="15"/>
        </w:numPr>
      </w:pPr>
      <w:r w:rsidRPr="00806ACB">
        <w:t>y-Achse</w:t>
      </w:r>
      <w:r w:rsidR="00242E26">
        <w:t>:</w:t>
      </w:r>
      <w:r w:rsidRPr="00806ACB">
        <w:t xml:space="preserve"> Diese </w:t>
      </w:r>
      <w:r w:rsidR="00242E26">
        <w:t>Summe besteht aus Anzahl der besuchten Nodes während der</w:t>
      </w:r>
      <w:r w:rsidRPr="00806ACB">
        <w:t xml:space="preserve"> Fingersuche und der </w:t>
      </w:r>
      <w:r w:rsidR="00242E26">
        <w:t>Distanzsuche.</w:t>
      </w:r>
      <w:r w:rsidR="003129FC">
        <w:t xml:space="preserve"> Im Diagramm sind die Anzahl der durchschnittlich Durchsuchten Nodes für einen Suchauftrag dargestellt:</w:t>
      </w:r>
    </w:p>
    <w:p w14:paraId="18398A9C" w14:textId="10BD9174" w:rsidR="00961CEE" w:rsidRDefault="00E65265" w:rsidP="00961CEE">
      <w:pPr>
        <w:keepNext/>
      </w:pPr>
      <w:r>
        <w:lastRenderedPageBreak/>
        <w:t xml:space="preserve">Die </w:t>
      </w:r>
      <w:proofErr w:type="spellStart"/>
      <w:r>
        <w:t>MinMax</w:t>
      </w:r>
      <w:proofErr w:type="spellEnd"/>
      <w:r>
        <w:t>-Fingersuch</w:t>
      </w:r>
      <w:r w:rsidR="00961CEE">
        <w:t>k</w:t>
      </w:r>
      <w:r>
        <w:t xml:space="preserve">urve ist hinter der roten kurve des </w:t>
      </w:r>
      <w:proofErr w:type="spellStart"/>
      <w:r>
        <w:t>Splaytrees</w:t>
      </w:r>
      <w:proofErr w:type="spellEnd"/>
      <w:r>
        <w:t xml:space="preserve"> verborgen. </w:t>
      </w:r>
      <w:r w:rsidR="00A16F62" w:rsidRPr="00806ACB">
        <w:t xml:space="preserve">Es wurde jeweils immer </w:t>
      </w:r>
      <w:r w:rsidR="00DD6353" w:rsidRPr="00806ACB">
        <w:t>so viele</w:t>
      </w:r>
      <w:r w:rsidR="00A16F62" w:rsidRPr="00806ACB">
        <w:t xml:space="preserve"> Anfragen wie Nodes in der Hauptdatenstruktur als </w:t>
      </w:r>
      <w:proofErr w:type="spellStart"/>
      <w:r w:rsidR="00A16F62" w:rsidRPr="00806ACB">
        <w:t>1‘er</w:t>
      </w:r>
      <w:proofErr w:type="spellEnd"/>
      <w:r w:rsidR="00A16F62" w:rsidRPr="00806ACB">
        <w:t xml:space="preserve"> – was auch das Minimum ist </w:t>
      </w:r>
      <w:r w:rsidR="00350B99" w:rsidRPr="00806ACB">
        <w:t>–</w:t>
      </w:r>
      <w:r w:rsidR="00A16F62" w:rsidRPr="00806ACB">
        <w:t xml:space="preserve"> gestellt</w:t>
      </w:r>
      <w:r w:rsidR="00242E26">
        <w:t xml:space="preserve">. </w:t>
      </w:r>
      <w:r w:rsidR="00C8109B">
        <w:t xml:space="preserve">Anschließend die Anzahl der </w:t>
      </w:r>
      <w:proofErr w:type="spellStart"/>
      <w:r w:rsidR="00C8109B">
        <w:t>touched</w:t>
      </w:r>
      <w:proofErr w:type="spellEnd"/>
      <w:r w:rsidR="00C8109B">
        <w:t xml:space="preserve"> Nodes durch die Anzahl der Suchanfragen geteilt. </w:t>
      </w:r>
    </w:p>
    <w:p w14:paraId="6FEF520F" w14:textId="4A2FC9B6" w:rsidR="00961CEE" w:rsidRDefault="00961CEE" w:rsidP="00961CEE">
      <w:pPr>
        <w:keepNext/>
      </w:pPr>
      <w:r w:rsidRPr="00E65265">
        <w:rPr>
          <w:noProof/>
        </w:rPr>
        <w:drawing>
          <wp:inline distT="0" distB="0" distL="0" distR="0" wp14:anchorId="21D5643D" wp14:editId="3340DC3B">
            <wp:extent cx="5421420" cy="2855344"/>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1420" cy="2855344"/>
                    </a:xfrm>
                    <a:prstGeom prst="rect">
                      <a:avLst/>
                    </a:prstGeom>
                  </pic:spPr>
                </pic:pic>
              </a:graphicData>
            </a:graphic>
          </wp:inline>
        </w:drawing>
      </w:r>
    </w:p>
    <w:p w14:paraId="3A8139E6" w14:textId="60E935AF" w:rsidR="005211AF" w:rsidRDefault="00524661" w:rsidP="00961CEE">
      <w:pPr>
        <w:pStyle w:val="Beschriftung"/>
      </w:pPr>
      <w:r>
        <w:fldChar w:fldCharType="begin"/>
      </w:r>
      <w:r>
        <w:instrText xml:space="preserve"> SEQ Abbildung \* ARABIC </w:instrText>
      </w:r>
      <w:r>
        <w:fldChar w:fldCharType="separate"/>
      </w:r>
      <w:bookmarkStart w:id="77" w:name="_Toc80015064"/>
      <w:r w:rsidR="00550B8F">
        <w:rPr>
          <w:noProof/>
        </w:rPr>
        <w:t>12</w:t>
      </w:r>
      <w:r>
        <w:rPr>
          <w:noProof/>
        </w:rPr>
        <w:fldChar w:fldCharType="end"/>
      </w:r>
      <w:r w:rsidR="00961CEE">
        <w:t xml:space="preserve"> Abb.: </w:t>
      </w:r>
      <w:r w:rsidR="00961CEE" w:rsidRPr="005655DC">
        <w:t>Minimum Search – Anzahl Nodes pro eine Suche</w:t>
      </w:r>
      <w:bookmarkEnd w:id="77"/>
    </w:p>
    <w:p w14:paraId="7CC4E406" w14:textId="77777777" w:rsidR="00961CEE" w:rsidRPr="00961CEE" w:rsidRDefault="00961CEE" w:rsidP="00961CEE"/>
    <w:p w14:paraId="77A6EBCC" w14:textId="1C956FA4" w:rsidR="00FC26B0" w:rsidRDefault="00C8109B" w:rsidP="00FC26B0">
      <w:r>
        <w:t>So kann man auf einen Blick</w:t>
      </w:r>
      <w:r w:rsidR="00577F1B">
        <w:t xml:space="preserve"> erkennen,</w:t>
      </w:r>
      <w:r>
        <w:t xml:space="preserve"> ohne dass die </w:t>
      </w:r>
      <w:r w:rsidR="00B63603">
        <w:t>Größe</w:t>
      </w:r>
      <w:r>
        <w:t xml:space="preserve"> der Datenstruktur </w:t>
      </w:r>
      <w:r w:rsidR="0024445A">
        <w:t>zu exponentiellem Wachstum</w:t>
      </w:r>
      <w:r>
        <w:t xml:space="preserve"> führt, welcher Algorithmus </w:t>
      </w:r>
      <w:r w:rsidR="0024445A">
        <w:t>pro Suchauftrag wie viele Nodes verwendet</w:t>
      </w:r>
      <w:r>
        <w:t>.</w:t>
      </w:r>
      <w:r w:rsidR="0024445A">
        <w:t xml:space="preserve"> Aus dieser Kennzahl kann man ablesen, welcher Algorithmus der </w:t>
      </w:r>
      <w:r w:rsidR="005211AF">
        <w:t>s</w:t>
      </w:r>
      <w:r w:rsidR="0024445A">
        <w:t>chnellste oder auch der langsamste ist.</w:t>
      </w:r>
      <w:r w:rsidR="00961CEE">
        <w:t xml:space="preserve"> Der zweite Plot zeigt den gleichen Versuch bloß mit größerer Wertebereich:</w:t>
      </w:r>
    </w:p>
    <w:p w14:paraId="5608B2D5" w14:textId="77777777" w:rsidR="00961CEE" w:rsidRDefault="00961CEE" w:rsidP="00010DC3">
      <w:pPr>
        <w:keepNext/>
        <w:jc w:val="center"/>
      </w:pPr>
      <w:r w:rsidRPr="00961CEE">
        <w:rPr>
          <w:noProof/>
        </w:rPr>
        <w:lastRenderedPageBreak/>
        <w:drawing>
          <wp:inline distT="0" distB="0" distL="0" distR="0" wp14:anchorId="713858B1" wp14:editId="5A4D9F38">
            <wp:extent cx="4899804" cy="262649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50" cy="2640185"/>
                    </a:xfrm>
                    <a:prstGeom prst="rect">
                      <a:avLst/>
                    </a:prstGeom>
                  </pic:spPr>
                </pic:pic>
              </a:graphicData>
            </a:graphic>
          </wp:inline>
        </w:drawing>
      </w:r>
    </w:p>
    <w:p w14:paraId="4C49FBE1" w14:textId="45537EE8" w:rsidR="00961CEE" w:rsidRDefault="00524661" w:rsidP="00010DC3">
      <w:pPr>
        <w:pStyle w:val="Beschriftung"/>
      </w:pPr>
      <w:r>
        <w:fldChar w:fldCharType="begin"/>
      </w:r>
      <w:r>
        <w:instrText xml:space="preserve"> SEQ Abbildung \* ARABIC </w:instrText>
      </w:r>
      <w:r>
        <w:fldChar w:fldCharType="separate"/>
      </w:r>
      <w:bookmarkStart w:id="78" w:name="_Toc80015065"/>
      <w:r w:rsidR="00550B8F">
        <w:rPr>
          <w:noProof/>
        </w:rPr>
        <w:t>13</w:t>
      </w:r>
      <w:r>
        <w:rPr>
          <w:noProof/>
        </w:rPr>
        <w:fldChar w:fldCharType="end"/>
      </w:r>
      <w:r w:rsidR="00961CEE">
        <w:t xml:space="preserve"> Abb.:</w:t>
      </w:r>
      <w:r w:rsidR="00961CEE" w:rsidRPr="00961CEE">
        <w:t xml:space="preserve"> </w:t>
      </w:r>
      <w:r w:rsidR="00961CEE" w:rsidRPr="005655DC">
        <w:t>Minimum Search – Anzahl Nodes pro eine Suche</w:t>
      </w:r>
      <w:r w:rsidR="00961CEE">
        <w:t xml:space="preserve"> (größerer Wertebereich)</w:t>
      </w:r>
      <w:bookmarkEnd w:id="78"/>
    </w:p>
    <w:p w14:paraId="41EDF689" w14:textId="77777777" w:rsidR="00010DC3" w:rsidRPr="00010DC3" w:rsidRDefault="00010DC3" w:rsidP="00010DC3"/>
    <w:p w14:paraId="5346CD72" w14:textId="70B2F139" w:rsidR="0066599D" w:rsidRPr="00806ACB" w:rsidRDefault="0066599D" w:rsidP="0066599D">
      <w:pPr>
        <w:pStyle w:val="berschrift3"/>
      </w:pPr>
      <w:bookmarkStart w:id="79" w:name="_Toc79686332"/>
      <w:r w:rsidRPr="00806ACB">
        <w:t>Immer Maximum Suchen</w:t>
      </w:r>
      <w:bookmarkEnd w:id="79"/>
    </w:p>
    <w:p w14:paraId="08789F06" w14:textId="538AD70D" w:rsidR="00A16F62" w:rsidRPr="00806ACB" w:rsidRDefault="00A16F62" w:rsidP="00A16F62">
      <w:r w:rsidRPr="00806ACB">
        <w:t>In diesem Plot ist zu</w:t>
      </w:r>
      <w:r w:rsidR="009E4D53">
        <w:t xml:space="preserve"> </w:t>
      </w:r>
      <w:r w:rsidRPr="00806ACB">
        <w:t>sehen:</w:t>
      </w:r>
    </w:p>
    <w:p w14:paraId="19047BD6" w14:textId="77777777" w:rsidR="00986962" w:rsidRPr="00806ACB" w:rsidRDefault="00986962" w:rsidP="00986962">
      <w:pPr>
        <w:pStyle w:val="Listenabsatz"/>
        <w:numPr>
          <w:ilvl w:val="0"/>
          <w:numId w:val="15"/>
        </w:numPr>
      </w:pPr>
      <w:r w:rsidRPr="00806ACB">
        <w:t>x-Achse Anzahl der Elemente im Rotschwarz Baum</w:t>
      </w:r>
    </w:p>
    <w:p w14:paraId="1FD62043" w14:textId="45583AA4" w:rsidR="00BF7041" w:rsidRDefault="00BF7041" w:rsidP="00BF7041">
      <w:pPr>
        <w:pStyle w:val="Listenabsatz"/>
        <w:keepNext/>
        <w:numPr>
          <w:ilvl w:val="0"/>
          <w:numId w:val="15"/>
        </w:numPr>
      </w:pPr>
      <w:r w:rsidRPr="00BF7041">
        <w:lastRenderedPageBreak/>
        <w:t xml:space="preserve"> </w:t>
      </w:r>
      <w:r w:rsidR="006112B4" w:rsidRPr="00806ACB">
        <w:t>y-Achse</w:t>
      </w:r>
      <w:r w:rsidR="006112B4">
        <w:t>:</w:t>
      </w:r>
      <w:r w:rsidR="006112B4" w:rsidRPr="00806ACB">
        <w:t xml:space="preserve"> Diese </w:t>
      </w:r>
      <w:r w:rsidR="006112B4">
        <w:t>Summe besteht aus Anzahl der besuchten Nodes während der</w:t>
      </w:r>
      <w:r w:rsidR="006112B4" w:rsidRPr="00806ACB">
        <w:t xml:space="preserve"> Fingersuche und der </w:t>
      </w:r>
      <w:r w:rsidR="006112B4">
        <w:t xml:space="preserve">Distanzsuche. Im Diagramm </w:t>
      </w:r>
      <w:r w:rsidR="004D1334">
        <w:t>ist</w:t>
      </w:r>
      <w:r w:rsidR="006112B4">
        <w:t xml:space="preserve"> die </w:t>
      </w:r>
      <w:r w:rsidR="004D1334">
        <w:t xml:space="preserve">durchschnittliche </w:t>
      </w:r>
      <w:r w:rsidR="006112B4">
        <w:t xml:space="preserve">Anzahl der </w:t>
      </w:r>
      <w:r w:rsidR="004D1334">
        <w:t>d</w:t>
      </w:r>
      <w:r w:rsidR="006112B4">
        <w:t xml:space="preserve">urchsuchten Nodes </w:t>
      </w:r>
      <w:r w:rsidR="004D1334">
        <w:t>pro</w:t>
      </w:r>
      <w:r w:rsidR="006112B4">
        <w:t xml:space="preserve"> Suchauftrag dargestellt:</w:t>
      </w:r>
      <w:r w:rsidR="00416A45" w:rsidRPr="00416A45">
        <w:rPr>
          <w:noProof/>
        </w:rPr>
        <w:t xml:space="preserve"> </w:t>
      </w:r>
    </w:p>
    <w:p w14:paraId="64CE7214" w14:textId="77777777" w:rsidR="00BF7041" w:rsidRDefault="00BF7041" w:rsidP="00BF7041">
      <w:pPr>
        <w:pStyle w:val="Listenabsatz"/>
        <w:keepNext/>
      </w:pPr>
    </w:p>
    <w:p w14:paraId="6565EA48" w14:textId="77777777" w:rsidR="00BF7041" w:rsidRDefault="00BF7041" w:rsidP="00BF7041">
      <w:pPr>
        <w:keepNext/>
      </w:pPr>
      <w:r w:rsidRPr="00BF7041">
        <w:rPr>
          <w:noProof/>
        </w:rPr>
        <w:drawing>
          <wp:inline distT="0" distB="0" distL="0" distR="0" wp14:anchorId="05FC396B" wp14:editId="6EE214BD">
            <wp:extent cx="5849620" cy="32010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9620" cy="3201035"/>
                    </a:xfrm>
                    <a:prstGeom prst="rect">
                      <a:avLst/>
                    </a:prstGeom>
                  </pic:spPr>
                </pic:pic>
              </a:graphicData>
            </a:graphic>
          </wp:inline>
        </w:drawing>
      </w:r>
    </w:p>
    <w:p w14:paraId="25C77B54" w14:textId="6F1F4B01" w:rsidR="00532973" w:rsidRDefault="00BF7041" w:rsidP="001851AF">
      <w:pPr>
        <w:pStyle w:val="Beschriftung"/>
        <w:ind w:left="720"/>
      </w:pPr>
      <w:fldSimple w:instr=" SEQ Abbildung \* ARABIC ">
        <w:bookmarkStart w:id="80" w:name="_Toc80015066"/>
        <w:r w:rsidR="00550B8F">
          <w:rPr>
            <w:noProof/>
          </w:rPr>
          <w:t>14</w:t>
        </w:r>
      </w:fldSimple>
      <w:r>
        <w:t xml:space="preserve"> Abb.: Maximum Search </w:t>
      </w:r>
      <w:r w:rsidRPr="005655DC">
        <w:t>– Anzahl Nodes pro eine Suche</w:t>
      </w:r>
      <w:bookmarkEnd w:id="80"/>
      <w:r>
        <w:t xml:space="preserve"> </w:t>
      </w:r>
    </w:p>
    <w:p w14:paraId="5C95A982" w14:textId="25C560A7" w:rsidR="00996FB5" w:rsidRPr="00806ACB" w:rsidRDefault="00986962" w:rsidP="00532973">
      <w:r w:rsidRPr="00806ACB">
        <w:t xml:space="preserve">Es wurde jeweils immer </w:t>
      </w:r>
      <w:r w:rsidR="00CC1931" w:rsidRPr="00806ACB">
        <w:t>so viele</w:t>
      </w:r>
      <w:r w:rsidRPr="00806ACB">
        <w:t xml:space="preserve"> Anfragen wie Nodes in der Hauptdatenstruktur gestellt</w:t>
      </w:r>
      <w:r w:rsidR="0087730A">
        <w:t>.</w:t>
      </w:r>
      <w:r w:rsidR="006E141F">
        <w:t xml:space="preserve"> Die Diagramme haben verschiedene Wertebereiche</w:t>
      </w:r>
      <w:r w:rsidR="00773F4B">
        <w:t xml:space="preserve">, </w:t>
      </w:r>
      <w:r w:rsidR="006E141F">
        <w:t xml:space="preserve">um </w:t>
      </w:r>
      <w:r w:rsidR="00773F4B">
        <w:t>das Verhalten der</w:t>
      </w:r>
      <w:r w:rsidR="006E141F">
        <w:t xml:space="preserve"> Fingersuchen </w:t>
      </w:r>
      <w:r w:rsidR="00773F4B">
        <w:t xml:space="preserve">im größeren Maßstab </w:t>
      </w:r>
      <w:r w:rsidR="006E141F">
        <w:t>einschätzen zu können.</w:t>
      </w:r>
    </w:p>
    <w:p w14:paraId="2B3CFD00" w14:textId="41CC9CA8" w:rsidR="0066599D" w:rsidRDefault="0066599D" w:rsidP="006112B4">
      <w:r w:rsidRPr="00806ACB">
        <w:t>Man kann</w:t>
      </w:r>
      <w:r w:rsidR="00986962" w:rsidRPr="00806ACB">
        <w:t xml:space="preserve"> wieder</w:t>
      </w:r>
      <w:r w:rsidRPr="00806ACB">
        <w:t xml:space="preserve"> gut erkennen</w:t>
      </w:r>
      <w:r w:rsidR="00A16F62" w:rsidRPr="00806ACB">
        <w:t xml:space="preserve">, dass </w:t>
      </w:r>
      <w:r w:rsidR="00BA348D" w:rsidRPr="00806ACB">
        <w:t>jede Suche schneller ist als die Wurzelsuche</w:t>
      </w:r>
      <w:r w:rsidRPr="00806ACB">
        <w:t>.</w:t>
      </w:r>
      <w:r w:rsidR="00986962" w:rsidRPr="00806ACB">
        <w:t xml:space="preserve"> Die </w:t>
      </w:r>
      <w:proofErr w:type="spellStart"/>
      <w:r w:rsidR="00986962" w:rsidRPr="00806ACB">
        <w:t>Lazy</w:t>
      </w:r>
      <w:proofErr w:type="spellEnd"/>
      <w:r w:rsidR="00986962" w:rsidRPr="00806ACB">
        <w:t xml:space="preserve">-Fingersuche und die </w:t>
      </w:r>
      <w:r w:rsidR="006F16EB" w:rsidRPr="00806ACB">
        <w:t>Splay</w:t>
      </w:r>
      <w:r w:rsidR="006F16EB">
        <w:t>-T</w:t>
      </w:r>
      <w:r w:rsidR="006F16EB" w:rsidRPr="00806ACB">
        <w:t>ree</w:t>
      </w:r>
      <w:r w:rsidR="006F16EB">
        <w:t xml:space="preserve"> </w:t>
      </w:r>
      <w:r w:rsidR="00986962" w:rsidRPr="00806ACB">
        <w:t>Suche sind wieder zusammengefallen. Diese beiden Fingersuchen haben 1</w:t>
      </w:r>
      <w:r w:rsidR="006112B4">
        <w:t xml:space="preserve"> bis 2 </w:t>
      </w:r>
      <w:r w:rsidR="00986962" w:rsidRPr="00806ACB">
        <w:t>-Vergleiche gebraucht</w:t>
      </w:r>
      <w:r w:rsidR="006112B4">
        <w:t>,</w:t>
      </w:r>
      <w:r w:rsidR="00986962" w:rsidRPr="00806ACB">
        <w:t xml:space="preserve"> um </w:t>
      </w:r>
      <w:r w:rsidR="006E141F">
        <w:t xml:space="preserve">die </w:t>
      </w:r>
      <w:r w:rsidR="00986962" w:rsidRPr="00806ACB">
        <w:t xml:space="preserve">gesuchte </w:t>
      </w:r>
      <w:proofErr w:type="spellStart"/>
      <w:r w:rsidR="00986962" w:rsidRPr="00806ACB">
        <w:t>Node</w:t>
      </w:r>
      <w:proofErr w:type="spellEnd"/>
      <w:r w:rsidR="00986962" w:rsidRPr="00806ACB">
        <w:t xml:space="preserve"> </w:t>
      </w:r>
      <w:r w:rsidR="00407382" w:rsidRPr="00806ACB">
        <w:t>zu finden</w:t>
      </w:r>
      <w:r w:rsidR="006112B4">
        <w:t>.</w:t>
      </w:r>
    </w:p>
    <w:p w14:paraId="61A2A3F5" w14:textId="12C13742" w:rsidR="001851AF" w:rsidRDefault="001851AF" w:rsidP="006112B4">
      <w:r>
        <w:t>Das folgende Diagramm stellt den gleichen Suchauftrag für große Wertebereiche da:</w:t>
      </w:r>
    </w:p>
    <w:p w14:paraId="4D98672F" w14:textId="77777777" w:rsidR="001851AF" w:rsidRDefault="001851AF" w:rsidP="001851AF">
      <w:pPr>
        <w:keepNext/>
      </w:pPr>
      <w:r w:rsidRPr="001851AF">
        <w:rPr>
          <w:noProof/>
        </w:rPr>
        <w:lastRenderedPageBreak/>
        <w:drawing>
          <wp:inline distT="0" distB="0" distL="0" distR="0" wp14:anchorId="346159AE" wp14:editId="724277FD">
            <wp:extent cx="5849620" cy="31527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9620" cy="3152775"/>
                    </a:xfrm>
                    <a:prstGeom prst="rect">
                      <a:avLst/>
                    </a:prstGeom>
                  </pic:spPr>
                </pic:pic>
              </a:graphicData>
            </a:graphic>
          </wp:inline>
        </w:drawing>
      </w:r>
    </w:p>
    <w:p w14:paraId="4F95D62E" w14:textId="5C6B19E9" w:rsidR="001851AF" w:rsidRDefault="00524661" w:rsidP="001851AF">
      <w:pPr>
        <w:pStyle w:val="Beschriftung"/>
      </w:pPr>
      <w:r>
        <w:fldChar w:fldCharType="begin"/>
      </w:r>
      <w:r>
        <w:instrText xml:space="preserve"> SEQ Abbildung \* ARABIC </w:instrText>
      </w:r>
      <w:r>
        <w:fldChar w:fldCharType="separate"/>
      </w:r>
      <w:bookmarkStart w:id="81" w:name="_Toc80015067"/>
      <w:r w:rsidR="00550B8F">
        <w:rPr>
          <w:noProof/>
        </w:rPr>
        <w:t>15</w:t>
      </w:r>
      <w:r>
        <w:rPr>
          <w:noProof/>
        </w:rPr>
        <w:fldChar w:fldCharType="end"/>
      </w:r>
      <w:r w:rsidR="001851AF" w:rsidRPr="005947FC">
        <w:t xml:space="preserve"> Abb.: Maximum Search – Anzahl Nodes pro eine Suche (größerer Wertebereich)</w:t>
      </w:r>
      <w:bookmarkEnd w:id="81"/>
    </w:p>
    <w:p w14:paraId="35F7F335" w14:textId="77777777" w:rsidR="001851AF" w:rsidRPr="001851AF" w:rsidRDefault="001851AF" w:rsidP="001851AF"/>
    <w:p w14:paraId="16580B85" w14:textId="0E7D906B" w:rsidR="00A16F62" w:rsidRPr="00806ACB" w:rsidRDefault="00A16F62" w:rsidP="00A16F62">
      <w:pPr>
        <w:pStyle w:val="berschrift3"/>
      </w:pPr>
      <w:bookmarkStart w:id="82" w:name="_Toc79686333"/>
      <w:r w:rsidRPr="00806ACB">
        <w:t>Immer das mittelste Element suchen</w:t>
      </w:r>
      <w:bookmarkEnd w:id="82"/>
      <w:r w:rsidRPr="00806ACB">
        <w:t xml:space="preserve"> </w:t>
      </w:r>
    </w:p>
    <w:p w14:paraId="788DE202" w14:textId="36B186BD" w:rsidR="00BA348D" w:rsidRPr="00806ACB" w:rsidRDefault="00BA348D" w:rsidP="00BA348D">
      <w:r w:rsidRPr="00806ACB">
        <w:t>In diesem Plot ist zu</w:t>
      </w:r>
      <w:r w:rsidR="009E4D53">
        <w:t xml:space="preserve"> </w:t>
      </w:r>
      <w:r w:rsidRPr="00806ACB">
        <w:t>sehen:</w:t>
      </w:r>
    </w:p>
    <w:p w14:paraId="762453BF" w14:textId="77777777" w:rsidR="00BA348D" w:rsidRPr="00806ACB" w:rsidRDefault="00BA348D" w:rsidP="00BA348D">
      <w:pPr>
        <w:pStyle w:val="Listenabsatz"/>
        <w:numPr>
          <w:ilvl w:val="0"/>
          <w:numId w:val="15"/>
        </w:numPr>
      </w:pPr>
      <w:r w:rsidRPr="00806ACB">
        <w:t>x-Achse Anzahl der Elemente im Rotschwarz Baum</w:t>
      </w:r>
    </w:p>
    <w:p w14:paraId="6AADAB50" w14:textId="5C6A78BC" w:rsidR="00BA348D" w:rsidRPr="00806ACB" w:rsidRDefault="00BA348D" w:rsidP="00BA348D">
      <w:pPr>
        <w:pStyle w:val="Listenabsatz"/>
        <w:numPr>
          <w:ilvl w:val="0"/>
          <w:numId w:val="15"/>
        </w:numPr>
      </w:pPr>
      <w:r w:rsidRPr="00806ACB">
        <w:t>y-Achse Anzahl der Nodes welche bei der Suche angefasst wurden. Diese Zahl ist die Summe der Fingersuche und der Suche in der Hauptdatenstruktur</w:t>
      </w:r>
    </w:p>
    <w:p w14:paraId="7A34F187" w14:textId="77777777" w:rsidR="00222D66" w:rsidRDefault="00BA348D" w:rsidP="00B15F18">
      <w:pPr>
        <w:pStyle w:val="Listenabsatz"/>
        <w:numPr>
          <w:ilvl w:val="0"/>
          <w:numId w:val="15"/>
        </w:numPr>
      </w:pPr>
      <w:r w:rsidRPr="00806ACB">
        <w:t>Es wurde</w:t>
      </w:r>
      <w:r w:rsidR="00B42566">
        <w:t>n</w:t>
      </w:r>
      <w:r w:rsidRPr="00806ACB">
        <w:t xml:space="preserve"> jeweils immer </w:t>
      </w:r>
      <w:r w:rsidR="005773AA" w:rsidRPr="00806ACB">
        <w:t>so viele</w:t>
      </w:r>
      <w:r w:rsidRPr="00806ACB">
        <w:t xml:space="preserve"> Anfragen wie Nodes in der </w:t>
      </w:r>
      <w:r w:rsidR="005773AA" w:rsidRPr="00806ACB">
        <w:t xml:space="preserve">Hauptdatenstruktur </w:t>
      </w:r>
      <w:r w:rsidRPr="00806ACB">
        <w:t>gestellt mit immer dem mittelsten Key Element – von dem ich angenommen habe, dass es Wurzel nah in der Hauptdatenstruktur ist:</w:t>
      </w:r>
      <w:r w:rsidR="00222D66" w:rsidRPr="00222D66">
        <w:rPr>
          <w:noProof/>
        </w:rPr>
        <w:t xml:space="preserve"> </w:t>
      </w:r>
    </w:p>
    <w:p w14:paraId="62A8E789" w14:textId="4D10024C" w:rsidR="0098299A" w:rsidRPr="00806ACB" w:rsidRDefault="00222D66" w:rsidP="00222D66">
      <w:pPr>
        <w:ind w:left="360"/>
      </w:pPr>
      <w:r w:rsidRPr="00222D66">
        <w:rPr>
          <w:noProof/>
        </w:rPr>
        <w:lastRenderedPageBreak/>
        <w:drawing>
          <wp:inline distT="0" distB="0" distL="0" distR="0" wp14:anchorId="5798DB8C" wp14:editId="7B022350">
            <wp:extent cx="5849620" cy="31394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9620" cy="3139440"/>
                    </a:xfrm>
                    <a:prstGeom prst="rect">
                      <a:avLst/>
                    </a:prstGeom>
                  </pic:spPr>
                </pic:pic>
              </a:graphicData>
            </a:graphic>
          </wp:inline>
        </w:drawing>
      </w:r>
    </w:p>
    <w:p w14:paraId="77392983" w14:textId="31CEAB4D" w:rsidR="00A16F62" w:rsidRPr="00CF77C1" w:rsidRDefault="00255458" w:rsidP="0098299A">
      <w:pPr>
        <w:pStyle w:val="Beschriftung"/>
        <w:rPr>
          <w:lang w:val="en-US"/>
        </w:rPr>
      </w:pPr>
      <w:r>
        <w:fldChar w:fldCharType="begin"/>
      </w:r>
      <w:r w:rsidRPr="00255458">
        <w:rPr>
          <w:lang w:val="en-US"/>
        </w:rPr>
        <w:instrText xml:space="preserve"> SEQ Abbildung \* ARABIC </w:instrText>
      </w:r>
      <w:r>
        <w:fldChar w:fldCharType="separate"/>
      </w:r>
      <w:bookmarkStart w:id="83" w:name="_Toc80015068"/>
      <w:r w:rsidR="00550B8F">
        <w:rPr>
          <w:noProof/>
          <w:lang w:val="en-US"/>
        </w:rPr>
        <w:t>16</w:t>
      </w:r>
      <w:r>
        <w:fldChar w:fldCharType="end"/>
      </w:r>
      <w:r w:rsidR="0098299A" w:rsidRPr="00CF77C1">
        <w:rPr>
          <w:lang w:val="en-US"/>
        </w:rPr>
        <w:t xml:space="preserve"> Abb</w:t>
      </w:r>
      <w:r w:rsidR="00EE2F4A" w:rsidRPr="00CF77C1">
        <w:rPr>
          <w:lang w:val="en-US"/>
        </w:rPr>
        <w:t>.</w:t>
      </w:r>
      <w:r w:rsidR="0098299A" w:rsidRPr="00CF77C1">
        <w:rPr>
          <w:lang w:val="en-US"/>
        </w:rPr>
        <w:t xml:space="preserve">: </w:t>
      </w:r>
      <w:r w:rsidR="001C4B9F" w:rsidRPr="00CF77C1">
        <w:rPr>
          <w:lang w:val="en-US"/>
        </w:rPr>
        <w:t>Middle</w:t>
      </w:r>
      <w:r w:rsidR="0098299A" w:rsidRPr="00CF77C1">
        <w:rPr>
          <w:lang w:val="en-US"/>
        </w:rPr>
        <w:t xml:space="preserve"> Key Search</w:t>
      </w:r>
      <w:r w:rsidR="008D66A5" w:rsidRPr="00CF77C1">
        <w:rPr>
          <w:lang w:val="en-US"/>
        </w:rPr>
        <w:t xml:space="preserve"> - </w:t>
      </w:r>
      <w:proofErr w:type="spellStart"/>
      <w:r w:rsidR="008D66A5" w:rsidRPr="00CF77C1">
        <w:rPr>
          <w:lang w:val="en-US"/>
        </w:rPr>
        <w:t>Anzahl</w:t>
      </w:r>
      <w:proofErr w:type="spellEnd"/>
      <w:r w:rsidR="008D66A5" w:rsidRPr="00CF77C1">
        <w:rPr>
          <w:lang w:val="en-US"/>
        </w:rPr>
        <w:t xml:space="preserve"> Nodes pro </w:t>
      </w:r>
      <w:proofErr w:type="spellStart"/>
      <w:r w:rsidR="008D66A5" w:rsidRPr="00CF77C1">
        <w:rPr>
          <w:lang w:val="en-US"/>
        </w:rPr>
        <w:t>Suche</w:t>
      </w:r>
      <w:bookmarkEnd w:id="83"/>
      <w:proofErr w:type="spellEnd"/>
    </w:p>
    <w:p w14:paraId="49EF4F67" w14:textId="77777777" w:rsidR="00B42566" w:rsidRPr="00806ACB" w:rsidRDefault="00B42566" w:rsidP="00B42566">
      <w:pPr>
        <w:rPr>
          <w:rFonts w:eastAsiaTheme="minorEastAsia"/>
        </w:rPr>
      </w:pPr>
      <w:r w:rsidRPr="00806ACB">
        <w:t xml:space="preserve">Hier kann man wieder die gleiche Formel verwenden: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Pr="00806ACB">
        <w:rPr>
          <w:rFonts w:eastAsiaTheme="minorEastAsia"/>
        </w:rPr>
        <w:t xml:space="preserve"> und rausfinden, dass z.B. für den letzten Wert für den Splay Tree gilt: 200/200 = 1, also ein Vergleich notwendig war, um das Ergebnis zu liefern. Im Gegensatz zur Wurzelsuche: 1592/200 = 7,96 Vergleiche benötig wurden.</w:t>
      </w:r>
    </w:p>
    <w:p w14:paraId="0E71401C" w14:textId="07EEEBA9" w:rsidR="00BA348D" w:rsidRPr="00806ACB" w:rsidRDefault="00BA348D" w:rsidP="00A16F62">
      <w:r w:rsidRPr="00806ACB">
        <w:t>Ich hätte hier vermutet, dass die Wurzelsuche</w:t>
      </w:r>
      <w:r w:rsidR="009B007E" w:rsidRPr="00806ACB">
        <w:t xml:space="preserve"> sich</w:t>
      </w:r>
      <w:r w:rsidRPr="00806ACB">
        <w:t xml:space="preserve"> gleich gut </w:t>
      </w:r>
      <w:r w:rsidR="0013125F" w:rsidRPr="00806ACB">
        <w:t>verhält,</w:t>
      </w:r>
      <w:r w:rsidRPr="00806ACB">
        <w:t xml:space="preserve"> wie der </w:t>
      </w:r>
      <w:r w:rsidR="009D5A4D" w:rsidRPr="00806ACB">
        <w:t>Splay Tree</w:t>
      </w:r>
      <w:r w:rsidRPr="00806ACB">
        <w:t xml:space="preserve"> und der </w:t>
      </w:r>
      <w:proofErr w:type="spellStart"/>
      <w:r w:rsidRPr="00806ACB">
        <w:t>Lazy</w:t>
      </w:r>
      <w:proofErr w:type="spellEnd"/>
      <w:r w:rsidR="009D5A4D">
        <w:t>-F</w:t>
      </w:r>
      <w:r w:rsidRPr="00806ACB">
        <w:t>inger</w:t>
      </w:r>
      <w:r w:rsidR="00AB722F" w:rsidRPr="00806ACB">
        <w:t xml:space="preserve"> </w:t>
      </w:r>
      <w:r w:rsidR="0013125F" w:rsidRPr="00806ACB">
        <w:t xml:space="preserve">- </w:t>
      </w:r>
      <w:r w:rsidR="00AB722F" w:rsidRPr="00806ACB">
        <w:t xml:space="preserve">und nicht wie </w:t>
      </w:r>
      <w:r w:rsidR="0013125F" w:rsidRPr="00806ACB">
        <w:t>dargestellt</w:t>
      </w:r>
      <w:r w:rsidR="00AB722F" w:rsidRPr="00806ACB">
        <w:t>.</w:t>
      </w:r>
      <w:r w:rsidR="00B42566">
        <w:t xml:space="preserve"> Typischerweise wäre das mittelste Element naher der Wurzel bei balancierten Bäumen.</w:t>
      </w:r>
    </w:p>
    <w:p w14:paraId="7DEF5CA5" w14:textId="2E1FF0D0" w:rsidR="0013125F" w:rsidRDefault="00AB722F" w:rsidP="00A16F62">
      <w:pPr>
        <w:rPr>
          <w:rFonts w:eastAsiaTheme="minorEastAsia"/>
        </w:rPr>
      </w:pPr>
      <w:r w:rsidRPr="00806ACB">
        <w:rPr>
          <w:rFonts w:eastAsiaTheme="minorEastAsia"/>
        </w:rPr>
        <w:t>Da bei der Wurzelsuche die Anzahl der Vergleiche so viele sind, wie man zu</w:t>
      </w:r>
      <w:r w:rsidR="00130D3B">
        <w:rPr>
          <w:rFonts w:eastAsiaTheme="minorEastAsia"/>
        </w:rPr>
        <w:t xml:space="preserve"> einem</w:t>
      </w:r>
      <w:r w:rsidRPr="00806ACB">
        <w:rPr>
          <w:rFonts w:eastAsiaTheme="minorEastAsia"/>
        </w:rPr>
        <w:t xml:space="preserve"> beliebigen Leaf brächte: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n</m:t>
                </m:r>
              </m:e>
            </m:d>
          </m:e>
        </m:func>
      </m:oMath>
      <w:r w:rsidRPr="00806AC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200</m:t>
                </m:r>
              </m:e>
            </m:d>
          </m:e>
        </m:func>
      </m:oMath>
      <w:r w:rsidRPr="00806ACB">
        <w:rPr>
          <w:rFonts w:eastAsiaTheme="minorEastAsia"/>
        </w:rPr>
        <w:t xml:space="preserve"> = 7,64</w:t>
      </w:r>
      <w:r w:rsidR="00386AC6">
        <w:rPr>
          <w:rFonts w:eastAsiaTheme="minorEastAsia"/>
        </w:rPr>
        <w:t xml:space="preserve"> dann </w:t>
      </w:r>
      <w:r w:rsidRPr="00806ACB">
        <w:rPr>
          <w:rFonts w:eastAsiaTheme="minorEastAsia"/>
        </w:rPr>
        <w:t xml:space="preserve">könnte man Schlussfolgern, dass das mittelste Element eher </w:t>
      </w:r>
      <w:r w:rsidR="00130D3B">
        <w:rPr>
          <w:rFonts w:eastAsiaTheme="minorEastAsia"/>
        </w:rPr>
        <w:t>auf</w:t>
      </w:r>
      <w:r w:rsidRPr="00806ACB">
        <w:rPr>
          <w:rFonts w:eastAsiaTheme="minorEastAsia"/>
        </w:rPr>
        <w:t xml:space="preserve"> </w:t>
      </w:r>
      <w:proofErr w:type="spellStart"/>
      <w:r w:rsidR="00130D3B" w:rsidRPr="00806ACB">
        <w:rPr>
          <w:rFonts w:eastAsiaTheme="minorEastAsia"/>
        </w:rPr>
        <w:t>Leaf</w:t>
      </w:r>
      <w:r w:rsidR="00130D3B">
        <w:rPr>
          <w:rFonts w:eastAsiaTheme="minorEastAsia"/>
        </w:rPr>
        <w:t>höhe</w:t>
      </w:r>
      <w:proofErr w:type="spellEnd"/>
      <w:r w:rsidRPr="00806ACB">
        <w:rPr>
          <w:rFonts w:eastAsiaTheme="minorEastAsia"/>
        </w:rPr>
        <w:t xml:space="preserve"> anzutreffen </w:t>
      </w:r>
      <w:r w:rsidR="00386AC6" w:rsidRPr="00806ACB">
        <w:rPr>
          <w:rFonts w:eastAsiaTheme="minorEastAsia"/>
        </w:rPr>
        <w:t>wäre</w:t>
      </w:r>
      <w:r w:rsidRPr="00806ACB">
        <w:rPr>
          <w:rFonts w:eastAsiaTheme="minorEastAsia"/>
        </w:rPr>
        <w:t xml:space="preserve"> als </w:t>
      </w:r>
      <w:r w:rsidR="009B007E" w:rsidRPr="00806ACB">
        <w:rPr>
          <w:rFonts w:eastAsiaTheme="minorEastAsia"/>
        </w:rPr>
        <w:t>n</w:t>
      </w:r>
      <w:r w:rsidRPr="00806ACB">
        <w:rPr>
          <w:rFonts w:eastAsiaTheme="minorEastAsia"/>
        </w:rPr>
        <w:t>ahe</w:t>
      </w:r>
      <w:r w:rsidR="00030AA5">
        <w:rPr>
          <w:rFonts w:eastAsiaTheme="minorEastAsia"/>
        </w:rPr>
        <w:t xml:space="preserve"> der</w:t>
      </w:r>
      <w:r w:rsidRPr="00806ACB">
        <w:rPr>
          <w:rFonts w:eastAsiaTheme="minorEastAsia"/>
        </w:rPr>
        <w:t xml:space="preserve"> Wurzel</w:t>
      </w:r>
      <w:r w:rsidR="00386AC6">
        <w:rPr>
          <w:rFonts w:eastAsiaTheme="minorEastAsia"/>
        </w:rPr>
        <w:t xml:space="preserve">. Daraus ergibt sich der Verdacht, </w:t>
      </w:r>
      <w:r w:rsidR="005D447C">
        <w:rPr>
          <w:rFonts w:eastAsiaTheme="minorEastAsia"/>
        </w:rPr>
        <w:t xml:space="preserve">dass </w:t>
      </w:r>
      <w:r w:rsidR="00030AA5">
        <w:rPr>
          <w:rFonts w:eastAsiaTheme="minorEastAsia"/>
        </w:rPr>
        <w:t>der implementierte</w:t>
      </w:r>
      <w:r w:rsidR="005D447C">
        <w:rPr>
          <w:rFonts w:eastAsiaTheme="minorEastAsia"/>
        </w:rPr>
        <w:t xml:space="preserve"> Rotschwarzbaum nicht perfekt balanciert ist.</w:t>
      </w:r>
    </w:p>
    <w:p w14:paraId="5DDF24CE" w14:textId="67B3EB52" w:rsidR="00EA3E5D" w:rsidRDefault="00EA3E5D" w:rsidP="00EA3E5D">
      <w:r>
        <w:t>Die Diagramme haben verschiedene Wertebereiche, um das Verhalten der Fingersuchen im größeren Maßstab einschätzen zu können</w:t>
      </w:r>
      <w:r w:rsidR="00E170A9">
        <w:t>:</w:t>
      </w:r>
    </w:p>
    <w:p w14:paraId="48DF880C" w14:textId="77777777" w:rsidR="00E170A9" w:rsidRDefault="00E170A9" w:rsidP="00E170A9">
      <w:pPr>
        <w:keepNext/>
      </w:pPr>
      <w:r w:rsidRPr="00E170A9">
        <w:rPr>
          <w:noProof/>
        </w:rPr>
        <w:lastRenderedPageBreak/>
        <w:drawing>
          <wp:inline distT="0" distB="0" distL="0" distR="0" wp14:anchorId="402BD186" wp14:editId="1C119E63">
            <wp:extent cx="5849620" cy="309308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9620" cy="3093085"/>
                    </a:xfrm>
                    <a:prstGeom prst="rect">
                      <a:avLst/>
                    </a:prstGeom>
                  </pic:spPr>
                </pic:pic>
              </a:graphicData>
            </a:graphic>
          </wp:inline>
        </w:drawing>
      </w:r>
    </w:p>
    <w:p w14:paraId="7C579C8D" w14:textId="58D8D3F9" w:rsidR="00E170A9" w:rsidRPr="00806ACB" w:rsidRDefault="00524661" w:rsidP="00E170A9">
      <w:pPr>
        <w:pStyle w:val="Beschriftung"/>
      </w:pPr>
      <w:r>
        <w:fldChar w:fldCharType="begin"/>
      </w:r>
      <w:r>
        <w:instrText xml:space="preserve"> SEQ Abbildung \* ARABIC </w:instrText>
      </w:r>
      <w:r>
        <w:fldChar w:fldCharType="separate"/>
      </w:r>
      <w:bookmarkStart w:id="84" w:name="_Toc80015069"/>
      <w:r w:rsidR="00550B8F">
        <w:rPr>
          <w:noProof/>
        </w:rPr>
        <w:t>17</w:t>
      </w:r>
      <w:r>
        <w:rPr>
          <w:noProof/>
        </w:rPr>
        <w:fldChar w:fldCharType="end"/>
      </w:r>
      <w:r w:rsidR="00E170A9">
        <w:t xml:space="preserve"> </w:t>
      </w:r>
      <w:r w:rsidR="00E170A9" w:rsidRPr="00ED2033">
        <w:t>Abb.: Middle Key Search - Anzahl Nodes pro Suche</w:t>
      </w:r>
      <w:r w:rsidR="00E170A9">
        <w:t xml:space="preserve"> (größerer Wertebereich)</w:t>
      </w:r>
      <w:bookmarkEnd w:id="84"/>
    </w:p>
    <w:p w14:paraId="1A6633D5" w14:textId="77777777" w:rsidR="00EA3E5D" w:rsidRPr="00806ACB" w:rsidRDefault="00EA3E5D" w:rsidP="00A16F62">
      <w:pPr>
        <w:rPr>
          <w:rFonts w:eastAsiaTheme="minorEastAsia"/>
        </w:rPr>
      </w:pPr>
    </w:p>
    <w:p w14:paraId="272E41D2" w14:textId="1DE71E26" w:rsidR="008C1E7E" w:rsidRPr="00806ACB" w:rsidRDefault="008C1E7E" w:rsidP="008C1E7E">
      <w:pPr>
        <w:pStyle w:val="berschrift3"/>
      </w:pPr>
      <w:bookmarkStart w:id="85" w:name="_Toc79686334"/>
      <w:r w:rsidRPr="00806ACB">
        <w:t>Immer Zick-Zack Suchen</w:t>
      </w:r>
      <w:bookmarkEnd w:id="85"/>
      <w:r w:rsidR="00AE4C70" w:rsidRPr="00806ACB">
        <w:t xml:space="preserve"> </w:t>
      </w:r>
    </w:p>
    <w:p w14:paraId="60A7947E" w14:textId="1068F820" w:rsidR="005C4A9C" w:rsidRPr="00806ACB" w:rsidRDefault="005C4A9C" w:rsidP="005C4A9C">
      <w:r w:rsidRPr="00806ACB">
        <w:t>In diesem Plot ist zu</w:t>
      </w:r>
      <w:r w:rsidR="009E4D53">
        <w:t xml:space="preserve"> </w:t>
      </w:r>
      <w:r w:rsidRPr="00806ACB">
        <w:t>sehen:</w:t>
      </w:r>
    </w:p>
    <w:p w14:paraId="528FCD25" w14:textId="2FB4D607" w:rsidR="005C4A9C" w:rsidRPr="00806ACB" w:rsidRDefault="005C4A9C" w:rsidP="005C4A9C">
      <w:pPr>
        <w:pStyle w:val="Listenabsatz"/>
        <w:numPr>
          <w:ilvl w:val="0"/>
          <w:numId w:val="15"/>
        </w:numPr>
      </w:pPr>
      <w:r w:rsidRPr="00806ACB">
        <w:t>x-Achse Anzahl der Elemente im Rotschwarz Baum</w:t>
      </w:r>
    </w:p>
    <w:p w14:paraId="47839A1E" w14:textId="71C3EC7C" w:rsidR="005C4A9C" w:rsidRPr="00806ACB" w:rsidRDefault="005C4A9C" w:rsidP="005C4A9C">
      <w:pPr>
        <w:pStyle w:val="Listenabsatz"/>
        <w:numPr>
          <w:ilvl w:val="0"/>
          <w:numId w:val="15"/>
        </w:numPr>
      </w:pPr>
      <w:r w:rsidRPr="00806ACB">
        <w:t>y-Achse Anzahl der Nodes welche bei der Suche angefasst wurden. Diese Zahl ist die Summe der Fingersuche und der Suche in der Hauptdatenstruktur</w:t>
      </w:r>
    </w:p>
    <w:p w14:paraId="556FA620" w14:textId="42FE7D7A" w:rsidR="0098299A" w:rsidRPr="00806ACB" w:rsidRDefault="00D6394C" w:rsidP="004F4EFF">
      <w:pPr>
        <w:pStyle w:val="Listenabsatz"/>
        <w:numPr>
          <w:ilvl w:val="0"/>
          <w:numId w:val="15"/>
        </w:numPr>
      </w:pPr>
      <w:r w:rsidRPr="00D6394C">
        <w:rPr>
          <w:noProof/>
        </w:rPr>
        <w:t xml:space="preserve"> </w:t>
      </w:r>
      <w:r w:rsidR="005C4A9C" w:rsidRPr="00806ACB">
        <w:t xml:space="preserve">Es wurde jeweils immer </w:t>
      </w:r>
      <w:r w:rsidR="00AD5547" w:rsidRPr="00806ACB">
        <w:t>so viele</w:t>
      </w:r>
      <w:r w:rsidR="00A16F62" w:rsidRPr="00806ACB">
        <w:t xml:space="preserve"> Anfragen wie Nodes in der Hauptdatenstruktur als </w:t>
      </w:r>
      <w:r w:rsidR="00CF2483" w:rsidRPr="00806ACB">
        <w:t>Zick-Zack</w:t>
      </w:r>
      <w:r w:rsidR="00A16F62" w:rsidRPr="00806ACB">
        <w:t>-Muster gestellt</w:t>
      </w:r>
      <w:r w:rsidR="00AB722F" w:rsidRPr="00806ACB">
        <w:t xml:space="preserve">, also Minium und Maximum </w:t>
      </w:r>
      <w:r w:rsidR="002935E0" w:rsidRPr="00806ACB">
        <w:t>alternierend</w:t>
      </w:r>
      <w:r w:rsidR="00AB722F" w:rsidRPr="00806ACB">
        <w:t xml:space="preserve"> gesucht:</w:t>
      </w:r>
    </w:p>
    <w:p w14:paraId="22CCA784" w14:textId="66439125" w:rsidR="00282190" w:rsidRPr="008D66A5" w:rsidRDefault="007F4D22" w:rsidP="007F4D22">
      <w:pPr>
        <w:pStyle w:val="Beschriftung"/>
        <w:ind w:left="360"/>
      </w:pPr>
      <w:bookmarkStart w:id="86" w:name="_Toc80015070"/>
      <w:r w:rsidRPr="007F4D22">
        <w:rPr>
          <w:noProof/>
        </w:rPr>
        <w:lastRenderedPageBreak/>
        <w:drawing>
          <wp:anchor distT="0" distB="0" distL="114300" distR="114300" simplePos="0" relativeHeight="251657728" behindDoc="0" locked="0" layoutInCell="1" allowOverlap="1" wp14:anchorId="49242D8E" wp14:editId="6AF60C36">
            <wp:simplePos x="0" y="0"/>
            <wp:positionH relativeFrom="column">
              <wp:posOffset>13575</wp:posOffset>
            </wp:positionH>
            <wp:positionV relativeFrom="paragraph">
              <wp:posOffset>1905</wp:posOffset>
            </wp:positionV>
            <wp:extent cx="5849620" cy="3134995"/>
            <wp:effectExtent l="0" t="0" r="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49620" cy="3134995"/>
                    </a:xfrm>
                    <a:prstGeom prst="rect">
                      <a:avLst/>
                    </a:prstGeom>
                  </pic:spPr>
                </pic:pic>
              </a:graphicData>
            </a:graphic>
          </wp:anchor>
        </w:drawing>
      </w:r>
      <w:fldSimple w:instr=" SEQ Abbildung \* ARABIC ">
        <w:r w:rsidR="00550B8F">
          <w:rPr>
            <w:noProof/>
          </w:rPr>
          <w:t>18</w:t>
        </w:r>
      </w:fldSimple>
      <w:r w:rsidR="0098299A" w:rsidRPr="008D66A5">
        <w:t xml:space="preserve"> </w:t>
      </w:r>
      <w:r w:rsidR="008D66A5" w:rsidRPr="008D66A5">
        <w:t>Abb.</w:t>
      </w:r>
      <w:r w:rsidR="0098299A" w:rsidRPr="008D66A5">
        <w:t xml:space="preserve">: </w:t>
      </w:r>
      <w:r w:rsidR="00014958">
        <w:t>Alternierend</w:t>
      </w:r>
      <w:r w:rsidR="0098299A" w:rsidRPr="008D66A5">
        <w:t xml:space="preserve"> Minimum and Maximum</w:t>
      </w:r>
      <w:r w:rsidR="008D66A5" w:rsidRPr="008D66A5">
        <w:t xml:space="preserve"> - Anzahl Nodes pro Suche</w:t>
      </w:r>
      <w:bookmarkEnd w:id="86"/>
    </w:p>
    <w:p w14:paraId="62E6B6D0" w14:textId="77777777" w:rsidR="0066222C" w:rsidRDefault="0066222C" w:rsidP="008C1E7E"/>
    <w:p w14:paraId="41A9D841" w14:textId="21841357" w:rsidR="00CF2483" w:rsidRDefault="00CF2483" w:rsidP="008C1E7E">
      <w:r w:rsidRPr="00806ACB">
        <w:t xml:space="preserve">Im Plot ist gut </w:t>
      </w:r>
      <w:r w:rsidR="00580C8D" w:rsidRPr="00806ACB">
        <w:t>zu erkennen</w:t>
      </w:r>
      <w:r w:rsidRPr="00806ACB">
        <w:t xml:space="preserve">, dass </w:t>
      </w:r>
      <w:r w:rsidR="006D62D4" w:rsidRPr="00806ACB">
        <w:t>die</w:t>
      </w:r>
      <w:r w:rsidRPr="00806ACB">
        <w:t xml:space="preserve"> </w:t>
      </w:r>
      <w:r w:rsidR="006D62D4" w:rsidRPr="00806ACB">
        <w:t>Min-Max-Suche</w:t>
      </w:r>
      <w:r w:rsidRPr="00806ACB">
        <w:t xml:space="preserve"> sich be</w:t>
      </w:r>
      <w:r w:rsidR="00BA348D" w:rsidRPr="00806ACB">
        <w:t>s</w:t>
      </w:r>
      <w:r w:rsidRPr="00806ACB">
        <w:t xml:space="preserve">onders gut verhält, im </w:t>
      </w:r>
      <w:r w:rsidR="0033411B" w:rsidRPr="00806ACB">
        <w:t>V</w:t>
      </w:r>
      <w:r w:rsidRPr="00806ACB">
        <w:t xml:space="preserve">ergleich zur Wurzelsuche. Auch ist gut zu </w:t>
      </w:r>
      <w:r w:rsidR="0033411B" w:rsidRPr="00806ACB">
        <w:t>erkennen,</w:t>
      </w:r>
      <w:r w:rsidRPr="00806ACB">
        <w:t xml:space="preserve"> dass der </w:t>
      </w:r>
      <w:proofErr w:type="spellStart"/>
      <w:r w:rsidRPr="00806ACB">
        <w:t>Lazy</w:t>
      </w:r>
      <w:proofErr w:type="spellEnd"/>
      <w:r w:rsidR="000D4151">
        <w:t>-F</w:t>
      </w:r>
      <w:r w:rsidRPr="00806ACB">
        <w:t xml:space="preserve">inger einen besonders langen Weg zurücklegen </w:t>
      </w:r>
      <w:r w:rsidR="0033411B" w:rsidRPr="00806ACB">
        <w:t>muss,</w:t>
      </w:r>
      <w:r w:rsidRPr="00806ACB">
        <w:t xml:space="preserve"> um das </w:t>
      </w:r>
      <w:r w:rsidR="0033411B" w:rsidRPr="00806ACB">
        <w:t>E</w:t>
      </w:r>
      <w:r w:rsidRPr="00806ACB">
        <w:t xml:space="preserve">rgebnis zu finden – das leite ich aus der Anzahl der </w:t>
      </w:r>
      <w:r w:rsidR="000D4151" w:rsidRPr="00806ACB">
        <w:t>tangierten</w:t>
      </w:r>
      <w:r w:rsidRPr="00806ACB">
        <w:t xml:space="preserve"> Nodes auf dem Weg der Suche ab.</w:t>
      </w:r>
      <w:r w:rsidR="00AB722F" w:rsidRPr="00806ACB">
        <w:t xml:space="preserve"> Und auch wenn man sich das Beispiel aus der Einleitung anschaut, wo dieser Fall als </w:t>
      </w:r>
      <w:r w:rsidR="000D4151" w:rsidRPr="00806ACB">
        <w:t>besonders</w:t>
      </w:r>
      <w:r w:rsidR="00AB722F" w:rsidRPr="00806ACB">
        <w:t xml:space="preserve"> ungünstig erscheint, konnte </w:t>
      </w:r>
      <w:r w:rsidR="004B0C92" w:rsidRPr="00806ACB">
        <w:t xml:space="preserve">das </w:t>
      </w:r>
      <w:r w:rsidR="00AB722F" w:rsidRPr="00806ACB">
        <w:t>mit diesem Plot gezeigt werden.</w:t>
      </w:r>
    </w:p>
    <w:p w14:paraId="5931237D" w14:textId="5C709666" w:rsidR="00A2165B" w:rsidRDefault="00A2165B" w:rsidP="008C1E7E">
      <w:r>
        <w:t>Die Diagramme haben verschiedene Wertebereiche, um das Verhalten der Fingersuchen im größeren Maßstab einschätzen zu können</w:t>
      </w:r>
      <w:r w:rsidR="00023AE0">
        <w:t>:</w:t>
      </w:r>
    </w:p>
    <w:p w14:paraId="2EF56244" w14:textId="77777777" w:rsidR="00023AE0" w:rsidRDefault="00023AE0" w:rsidP="00023AE0">
      <w:pPr>
        <w:keepNext/>
        <w:jc w:val="center"/>
      </w:pPr>
      <w:r w:rsidRPr="00023AE0">
        <w:rPr>
          <w:noProof/>
        </w:rPr>
        <w:lastRenderedPageBreak/>
        <w:drawing>
          <wp:inline distT="0" distB="0" distL="0" distR="0" wp14:anchorId="035F9E6A" wp14:editId="7C3F620F">
            <wp:extent cx="5849620" cy="306514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9620" cy="3065145"/>
                    </a:xfrm>
                    <a:prstGeom prst="rect">
                      <a:avLst/>
                    </a:prstGeom>
                  </pic:spPr>
                </pic:pic>
              </a:graphicData>
            </a:graphic>
          </wp:inline>
        </w:drawing>
      </w:r>
    </w:p>
    <w:p w14:paraId="6646BB0B" w14:textId="1148DAF7" w:rsidR="00023AE0" w:rsidRDefault="00524661" w:rsidP="00023AE0">
      <w:pPr>
        <w:pStyle w:val="Beschriftung"/>
      </w:pPr>
      <w:r>
        <w:fldChar w:fldCharType="begin"/>
      </w:r>
      <w:r>
        <w:instrText xml:space="preserve"> SEQ Abbildung \* ARABIC </w:instrText>
      </w:r>
      <w:r>
        <w:fldChar w:fldCharType="separate"/>
      </w:r>
      <w:bookmarkStart w:id="87" w:name="_Toc80015071"/>
      <w:r w:rsidR="00550B8F">
        <w:rPr>
          <w:noProof/>
        </w:rPr>
        <w:t>19</w:t>
      </w:r>
      <w:r>
        <w:rPr>
          <w:noProof/>
        </w:rPr>
        <w:fldChar w:fldCharType="end"/>
      </w:r>
      <w:r w:rsidR="00023AE0">
        <w:t xml:space="preserve"> Abb.</w:t>
      </w:r>
      <w:r w:rsidR="00E56504">
        <w:t>:</w:t>
      </w:r>
      <w:r w:rsidR="00023AE0">
        <w:t xml:space="preserve"> </w:t>
      </w:r>
      <w:r w:rsidR="00023AE0" w:rsidRPr="00662DD4">
        <w:t>Alternierend Minimum and Maximum - Anzahl Nodes pro Suche</w:t>
      </w:r>
      <w:r w:rsidR="00023AE0">
        <w:t xml:space="preserve"> (größerer Wertebereich)</w:t>
      </w:r>
      <w:bookmarkEnd w:id="87"/>
    </w:p>
    <w:p w14:paraId="78B760FA" w14:textId="77777777" w:rsidR="00023AE0" w:rsidRPr="00023AE0" w:rsidRDefault="00023AE0" w:rsidP="00023AE0"/>
    <w:p w14:paraId="7F912FC6" w14:textId="1B1B9015" w:rsidR="00D2013D" w:rsidRDefault="00C539BF" w:rsidP="00BA348D">
      <w:pPr>
        <w:pStyle w:val="berschrift3"/>
      </w:pPr>
      <w:bookmarkStart w:id="88" w:name="_Toc79686335"/>
      <w:bookmarkStart w:id="89" w:name="_Ref80016013"/>
      <w:r w:rsidRPr="00806ACB">
        <w:t>Random</w:t>
      </w:r>
      <w:r w:rsidR="00A16F62" w:rsidRPr="00806ACB">
        <w:t xml:space="preserve"> zwischen Minimalen und Maximalem Element</w:t>
      </w:r>
      <w:bookmarkEnd w:id="88"/>
      <w:bookmarkEnd w:id="89"/>
    </w:p>
    <w:p w14:paraId="14C1BE13" w14:textId="26039468" w:rsidR="00BA348D" w:rsidRPr="00806ACB" w:rsidRDefault="00BA348D" w:rsidP="00BA348D">
      <w:r w:rsidRPr="00806ACB">
        <w:t>In diesem Plot ist zu</w:t>
      </w:r>
      <w:r w:rsidR="009E4D53">
        <w:t xml:space="preserve"> </w:t>
      </w:r>
      <w:r w:rsidRPr="00806ACB">
        <w:t>sehen:</w:t>
      </w:r>
    </w:p>
    <w:p w14:paraId="67A5A2EF" w14:textId="77777777" w:rsidR="00BA348D" w:rsidRPr="00806ACB" w:rsidRDefault="00BA348D" w:rsidP="00BA348D">
      <w:pPr>
        <w:pStyle w:val="Listenabsatz"/>
        <w:numPr>
          <w:ilvl w:val="0"/>
          <w:numId w:val="15"/>
        </w:numPr>
      </w:pPr>
      <w:r w:rsidRPr="00806ACB">
        <w:t>x-Achse Anzahl der Elemente im Rotschwarz Baum</w:t>
      </w:r>
    </w:p>
    <w:p w14:paraId="5868A854" w14:textId="35628231" w:rsidR="00BA348D" w:rsidRPr="00806ACB" w:rsidRDefault="00BA348D" w:rsidP="00BA348D">
      <w:pPr>
        <w:pStyle w:val="Listenabsatz"/>
        <w:numPr>
          <w:ilvl w:val="0"/>
          <w:numId w:val="15"/>
        </w:numPr>
      </w:pPr>
      <w:r w:rsidRPr="00806ACB">
        <w:t>y-Achse Anzahl der Nodes welche bei der Suche angefasst wurden. Diese Zahl ist die Summe der Fingersuche und der Suche in der Hauptdatenstruktur</w:t>
      </w:r>
    </w:p>
    <w:p w14:paraId="08597722" w14:textId="116FACA3" w:rsidR="00BA348D" w:rsidRPr="00806ACB" w:rsidRDefault="00BA348D" w:rsidP="00BA348D">
      <w:pPr>
        <w:pStyle w:val="Listenabsatz"/>
        <w:numPr>
          <w:ilvl w:val="0"/>
          <w:numId w:val="15"/>
        </w:numPr>
      </w:pPr>
      <w:r w:rsidRPr="00806ACB">
        <w:t xml:space="preserve">Es wurde jeweils immer </w:t>
      </w:r>
      <w:r w:rsidR="00185843" w:rsidRPr="00806ACB">
        <w:t>so viele</w:t>
      </w:r>
      <w:r w:rsidRPr="00806ACB">
        <w:t xml:space="preserve"> Anfragen wie Nodes in der Hauptdatenstruktur gestellt.</w:t>
      </w:r>
    </w:p>
    <w:p w14:paraId="420E81DF" w14:textId="48CF19A3" w:rsidR="00BA348D" w:rsidRPr="00806ACB" w:rsidRDefault="00BA348D" w:rsidP="00BA348D">
      <w:pPr>
        <w:pStyle w:val="Listenabsatz"/>
        <w:numPr>
          <w:ilvl w:val="0"/>
          <w:numId w:val="15"/>
        </w:numPr>
      </w:pPr>
      <w:r w:rsidRPr="00806ACB">
        <w:t xml:space="preserve">Das Suchmuster </w:t>
      </w:r>
      <w:proofErr w:type="gramStart"/>
      <w:r w:rsidRPr="00806ACB">
        <w:t>sind</w:t>
      </w:r>
      <w:proofErr w:type="gramEnd"/>
      <w:r w:rsidRPr="00806ACB">
        <w:t xml:space="preserve"> </w:t>
      </w:r>
      <w:r w:rsidR="00597EE4" w:rsidRPr="00806ACB">
        <w:t>randomisierte</w:t>
      </w:r>
      <w:r w:rsidRPr="00806ACB">
        <w:t xml:space="preserve"> Keys zwischen dem Minimalen und dem Maximalen Element</w:t>
      </w:r>
      <w:r w:rsidR="00BD5D1F" w:rsidRPr="00806ACB">
        <w:t>.</w:t>
      </w:r>
    </w:p>
    <w:p w14:paraId="55E7262D" w14:textId="4C4550A1" w:rsidR="007F4218" w:rsidRPr="00806ACB" w:rsidRDefault="00550B8F" w:rsidP="00FC26B0">
      <w:pPr>
        <w:pStyle w:val="Listenabsatz"/>
        <w:numPr>
          <w:ilvl w:val="0"/>
          <w:numId w:val="15"/>
        </w:numPr>
      </w:pPr>
      <w:r w:rsidRPr="00550B8F">
        <w:rPr>
          <w:noProof/>
        </w:rPr>
        <w:lastRenderedPageBreak/>
        <w:t xml:space="preserve"> </w:t>
      </w:r>
      <w:r w:rsidRPr="00550B8F">
        <w:t xml:space="preserve"> </w:t>
      </w:r>
      <w:r w:rsidR="00BD5D1F" w:rsidRPr="00806ACB">
        <w:t xml:space="preserve">Es wurden wieder so viele </w:t>
      </w:r>
      <w:r w:rsidR="00914E4A" w:rsidRPr="00806ACB">
        <w:t>Anzahl</w:t>
      </w:r>
      <w:r w:rsidR="00BD5D1F" w:rsidRPr="00806ACB">
        <w:t xml:space="preserve"> an Anfragen wie Nodes in der Datenstruktur gestellt:</w:t>
      </w:r>
      <w:r w:rsidRPr="00550B8F">
        <w:t xml:space="preserve"> </w:t>
      </w:r>
      <w:r w:rsidRPr="00550B8F">
        <w:rPr>
          <w:noProof/>
        </w:rPr>
        <w:drawing>
          <wp:inline distT="0" distB="0" distL="0" distR="0" wp14:anchorId="7D74E3EB" wp14:editId="26A1CFC3">
            <wp:extent cx="5403272" cy="285883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9362" cy="2862053"/>
                    </a:xfrm>
                    <a:prstGeom prst="rect">
                      <a:avLst/>
                    </a:prstGeom>
                  </pic:spPr>
                </pic:pic>
              </a:graphicData>
            </a:graphic>
          </wp:inline>
        </w:drawing>
      </w:r>
    </w:p>
    <w:p w14:paraId="0DC0EEB0" w14:textId="304D0A26" w:rsidR="00C539BF" w:rsidRPr="00A2165B" w:rsidRDefault="00255458" w:rsidP="00765635">
      <w:pPr>
        <w:pStyle w:val="Beschriftung"/>
        <w:rPr>
          <w:lang w:val="en-US"/>
        </w:rPr>
      </w:pPr>
      <w:r>
        <w:fldChar w:fldCharType="begin"/>
      </w:r>
      <w:r w:rsidRPr="00255458">
        <w:rPr>
          <w:lang w:val="en-US"/>
        </w:rPr>
        <w:instrText xml:space="preserve"> SEQ Abbildung \* ARABIC </w:instrText>
      </w:r>
      <w:r>
        <w:fldChar w:fldCharType="separate"/>
      </w:r>
      <w:bookmarkStart w:id="90" w:name="_Toc80015072"/>
      <w:r w:rsidR="00550B8F">
        <w:rPr>
          <w:noProof/>
          <w:lang w:val="en-US"/>
        </w:rPr>
        <w:t>20</w:t>
      </w:r>
      <w:r>
        <w:fldChar w:fldCharType="end"/>
      </w:r>
      <w:r w:rsidR="00765635" w:rsidRPr="00A2165B">
        <w:rPr>
          <w:lang w:val="en-US"/>
        </w:rPr>
        <w:t xml:space="preserve"> Abb</w:t>
      </w:r>
      <w:r w:rsidR="00A17E91" w:rsidRPr="00A2165B">
        <w:rPr>
          <w:lang w:val="en-US"/>
        </w:rPr>
        <w:t>.</w:t>
      </w:r>
      <w:r w:rsidR="00765635" w:rsidRPr="00A2165B">
        <w:rPr>
          <w:lang w:val="en-US"/>
        </w:rPr>
        <w:t>: Random Key Search</w:t>
      </w:r>
      <w:r w:rsidR="008D66A5" w:rsidRPr="00A2165B">
        <w:rPr>
          <w:lang w:val="en-US"/>
        </w:rPr>
        <w:t xml:space="preserve"> - </w:t>
      </w:r>
      <w:proofErr w:type="spellStart"/>
      <w:r w:rsidR="008D66A5" w:rsidRPr="00A2165B">
        <w:rPr>
          <w:lang w:val="en-US"/>
        </w:rPr>
        <w:t>Anzahl</w:t>
      </w:r>
      <w:proofErr w:type="spellEnd"/>
      <w:r w:rsidR="008D66A5" w:rsidRPr="00A2165B">
        <w:rPr>
          <w:lang w:val="en-US"/>
        </w:rPr>
        <w:t xml:space="preserve"> Nodes pro </w:t>
      </w:r>
      <w:proofErr w:type="spellStart"/>
      <w:r w:rsidR="008D66A5" w:rsidRPr="00A2165B">
        <w:rPr>
          <w:lang w:val="en-US"/>
        </w:rPr>
        <w:t>Suche</w:t>
      </w:r>
      <w:bookmarkEnd w:id="90"/>
      <w:proofErr w:type="spellEnd"/>
    </w:p>
    <w:p w14:paraId="522B454D" w14:textId="39F7D687" w:rsidR="00BA348D" w:rsidRPr="00806ACB" w:rsidRDefault="00BA348D" w:rsidP="008C1E7E">
      <w:r w:rsidRPr="00806ACB">
        <w:t xml:space="preserve">Laut meiner Literaturrecherche wäre genau das der </w:t>
      </w:r>
      <w:r w:rsidR="007D2A85" w:rsidRPr="00806ACB">
        <w:t>ungünstigste Fall</w:t>
      </w:r>
      <w:r w:rsidRPr="00806ACB">
        <w:t xml:space="preserve"> für den </w:t>
      </w:r>
      <w:r w:rsidR="0044295D" w:rsidRPr="00806ACB">
        <w:t>Splay Tree</w:t>
      </w:r>
      <w:r w:rsidRPr="00806ACB">
        <w:t xml:space="preserve">, da der Zufall den </w:t>
      </w:r>
      <w:r w:rsidR="0044295D" w:rsidRPr="00806ACB">
        <w:t>Splay Tree</w:t>
      </w:r>
      <w:r w:rsidRPr="00806ACB">
        <w:t xml:space="preserve"> nicht </w:t>
      </w:r>
      <w:r w:rsidR="0044295D" w:rsidRPr="00806ACB">
        <w:t>balanciert</w:t>
      </w:r>
      <w:r w:rsidRPr="00806ACB">
        <w:t xml:space="preserve"> erscheinen lässt und damit die </w:t>
      </w:r>
      <w:r w:rsidR="0044295D" w:rsidRPr="00806ACB">
        <w:t>Such</w:t>
      </w:r>
      <w:r w:rsidR="0044295D">
        <w:t>-</w:t>
      </w:r>
      <w:r w:rsidR="0044295D" w:rsidRPr="00806ACB">
        <w:t>Wege</w:t>
      </w:r>
      <w:r w:rsidRPr="00806ACB">
        <w:t xml:space="preserve"> eigentlich </w:t>
      </w:r>
      <w:r w:rsidR="004B0C92" w:rsidRPr="00806ACB">
        <w:t xml:space="preserve">gleich oder ein bisschen </w:t>
      </w:r>
      <w:r w:rsidRPr="00806ACB">
        <w:t xml:space="preserve">größer </w:t>
      </w:r>
      <w:r w:rsidR="007D2A85" w:rsidRPr="00806ACB">
        <w:t xml:space="preserve">werden können </w:t>
      </w:r>
      <w:r w:rsidRPr="00806ACB">
        <w:t xml:space="preserve">als in der Hauptdatenstruktur. Dieses </w:t>
      </w:r>
      <w:r w:rsidR="00BD5D1F" w:rsidRPr="00806ACB">
        <w:t>Verhalten</w:t>
      </w:r>
      <w:r w:rsidRPr="00806ACB">
        <w:t xml:space="preserve"> kann ich in </w:t>
      </w:r>
      <w:r w:rsidR="007D2A85" w:rsidRPr="00806ACB">
        <w:t>meiner</w:t>
      </w:r>
      <w:r w:rsidRPr="00806ACB">
        <w:t xml:space="preserve"> Simulation leider nicht </w:t>
      </w:r>
      <w:r w:rsidR="001C6A20" w:rsidRPr="00806ACB">
        <w:t>zeigen</w:t>
      </w:r>
      <w:r w:rsidRPr="00806ACB">
        <w:t xml:space="preserve">. </w:t>
      </w:r>
    </w:p>
    <w:p w14:paraId="361D6B2A" w14:textId="64C6598A" w:rsidR="00BA348D" w:rsidRPr="00806ACB" w:rsidRDefault="00BA348D" w:rsidP="008C1E7E">
      <w:r w:rsidRPr="00806ACB">
        <w:t xml:space="preserve">Jetzt </w:t>
      </w:r>
      <w:r w:rsidR="00B63603">
        <w:t>würde</w:t>
      </w:r>
      <w:r w:rsidRPr="00806ACB">
        <w:t xml:space="preserve"> ich mich fragen, ob ich den </w:t>
      </w:r>
      <w:r w:rsidR="00EC0A58" w:rsidRPr="00806ACB">
        <w:t>Splay</w:t>
      </w:r>
      <w:r w:rsidR="000D2D90">
        <w:t>-</w:t>
      </w:r>
      <w:proofErr w:type="spellStart"/>
      <w:r w:rsidR="000D2D90">
        <w:t>t</w:t>
      </w:r>
      <w:r w:rsidR="00EC0A58" w:rsidRPr="00806ACB">
        <w:t>ree</w:t>
      </w:r>
      <w:proofErr w:type="spellEnd"/>
      <w:r w:rsidRPr="00806ACB">
        <w:t xml:space="preserve"> an irgendeiner Stelle falsch implementiert habe, oder ich könnte mich fragen ob vielleicht der </w:t>
      </w:r>
      <w:r w:rsidR="00EC0A58" w:rsidRPr="00806ACB">
        <w:t>Splay</w:t>
      </w:r>
      <w:r w:rsidR="000D2D90">
        <w:t>-</w:t>
      </w:r>
      <w:r w:rsidR="00EC0A58" w:rsidRPr="00806ACB">
        <w:t>Tree</w:t>
      </w:r>
      <w:r w:rsidRPr="00806ACB">
        <w:t xml:space="preserve"> sich tatsächlich so verhält. Ich kann die Frage leider weder in die eine noch in die andere Richtung beantworten.</w:t>
      </w:r>
    </w:p>
    <w:p w14:paraId="71B29FEF" w14:textId="370B38BC" w:rsidR="00FD372F" w:rsidRDefault="00BD5D1F" w:rsidP="008C1E7E">
      <w:r w:rsidRPr="00806ACB">
        <w:t xml:space="preserve">Interessant ist auch zu sehen, dass der </w:t>
      </w:r>
      <w:proofErr w:type="spellStart"/>
      <w:r w:rsidRPr="00806ACB">
        <w:t>Lazy</w:t>
      </w:r>
      <w:proofErr w:type="spellEnd"/>
      <w:r w:rsidR="00EC0A58">
        <w:t>-F</w:t>
      </w:r>
      <w:r w:rsidRPr="00806ACB">
        <w:t>inger und auch die Min-Max-Suche eine ähnliche Anzahl an Vergleichen tätigen</w:t>
      </w:r>
      <w:r w:rsidR="006370CC" w:rsidRPr="00806ACB">
        <w:t xml:space="preserve"> - d</w:t>
      </w:r>
      <w:r w:rsidRPr="00806ACB">
        <w:t>as ist</w:t>
      </w:r>
      <w:r w:rsidR="006370CC" w:rsidRPr="00806ACB">
        <w:t xml:space="preserve"> auch</w:t>
      </w:r>
      <w:r w:rsidRPr="00806ACB">
        <w:t xml:space="preserve"> überraschend</w:t>
      </w:r>
      <w:r w:rsidR="002935E0" w:rsidRPr="00806ACB">
        <w:t>, denn es</w:t>
      </w:r>
      <w:r w:rsidR="001D2376" w:rsidRPr="00806ACB">
        <w:t xml:space="preserve"> </w:t>
      </w:r>
      <w:r w:rsidR="008A0EB0" w:rsidRPr="00806ACB">
        <w:t>passt</w:t>
      </w:r>
      <w:r w:rsidR="001D2376" w:rsidRPr="00806ACB">
        <w:t xml:space="preserve"> auch nicht zu meiner Recherche.</w:t>
      </w:r>
      <w:r w:rsidR="004B0C92" w:rsidRPr="00806ACB">
        <w:t xml:space="preserve"> Es ist jedoch gut </w:t>
      </w:r>
      <w:r w:rsidR="008A0EB0" w:rsidRPr="00806ACB">
        <w:t>zu erkennen</w:t>
      </w:r>
      <w:r w:rsidR="004B0C92" w:rsidRPr="00806ACB">
        <w:t xml:space="preserve">, dass die Wurzelsuche schneller ist als die Min-Max und die </w:t>
      </w:r>
      <w:proofErr w:type="spellStart"/>
      <w:r w:rsidR="004B0C92" w:rsidRPr="00806ACB">
        <w:t>Lazy</w:t>
      </w:r>
      <w:proofErr w:type="spellEnd"/>
      <w:r w:rsidR="004B0C92" w:rsidRPr="00806ACB">
        <w:t>-Fingersuche.</w:t>
      </w:r>
    </w:p>
    <w:p w14:paraId="1A477F56" w14:textId="77777777" w:rsidR="00550B8F" w:rsidRDefault="003A2915" w:rsidP="00550B8F">
      <w:pPr>
        <w:keepNext/>
      </w:pPr>
      <w:r>
        <w:lastRenderedPageBreak/>
        <w:t>Die Diagramme haben verschiedene Wertebereiche, um das Verhalten der Fingersuchen im größeren Maßstab einschätzen zu können</w:t>
      </w:r>
      <w:r w:rsidR="00550B8F">
        <w:t xml:space="preserve">: </w:t>
      </w:r>
      <w:r w:rsidR="00550B8F" w:rsidRPr="00550B8F">
        <w:rPr>
          <w:noProof/>
        </w:rPr>
        <w:drawing>
          <wp:inline distT="0" distB="0" distL="0" distR="0" wp14:anchorId="51E95012" wp14:editId="28AC3E7D">
            <wp:extent cx="5849620" cy="314642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9620" cy="3146425"/>
                    </a:xfrm>
                    <a:prstGeom prst="rect">
                      <a:avLst/>
                    </a:prstGeom>
                  </pic:spPr>
                </pic:pic>
              </a:graphicData>
            </a:graphic>
          </wp:inline>
        </w:drawing>
      </w:r>
    </w:p>
    <w:p w14:paraId="7170D1DC" w14:textId="0DEE5941" w:rsidR="008D66A5" w:rsidRDefault="00524661" w:rsidP="00550B8F">
      <w:pPr>
        <w:pStyle w:val="Beschriftung"/>
      </w:pPr>
      <w:r>
        <w:fldChar w:fldCharType="begin"/>
      </w:r>
      <w:r>
        <w:instrText xml:space="preserve"> SEQ Abbildung \* ARABIC </w:instrText>
      </w:r>
      <w:r>
        <w:fldChar w:fldCharType="separate"/>
      </w:r>
      <w:bookmarkStart w:id="91" w:name="_Toc80015073"/>
      <w:r w:rsidR="00550B8F">
        <w:rPr>
          <w:noProof/>
        </w:rPr>
        <w:t>21</w:t>
      </w:r>
      <w:r>
        <w:rPr>
          <w:noProof/>
        </w:rPr>
        <w:fldChar w:fldCharType="end"/>
      </w:r>
      <w:r w:rsidR="00550B8F">
        <w:t xml:space="preserve"> Abb.: </w:t>
      </w:r>
      <w:r w:rsidR="00550B8F" w:rsidRPr="007D7906">
        <w:t>Abb.: Random Key Search - Anzahl Nodes pro Suche</w:t>
      </w:r>
      <w:r w:rsidR="00550B8F">
        <w:t xml:space="preserve"> (größerer Maßstab)</w:t>
      </w:r>
      <w:bookmarkEnd w:id="91"/>
    </w:p>
    <w:p w14:paraId="0BE2C9C4" w14:textId="77777777" w:rsidR="00AE56F7" w:rsidRPr="00AE56F7" w:rsidRDefault="00AE56F7" w:rsidP="00AE56F7"/>
    <w:p w14:paraId="5DD42D45" w14:textId="183D8150" w:rsidR="002C3DCE" w:rsidRPr="00FF7FF6" w:rsidRDefault="00D74CB9" w:rsidP="002C3DCE">
      <w:pPr>
        <w:pStyle w:val="berschrift3"/>
        <w:rPr>
          <w:lang w:val="en-US"/>
        </w:rPr>
      </w:pPr>
      <w:bookmarkStart w:id="92" w:name="_Toc79686336"/>
      <w:r w:rsidRPr="00FF7FF6">
        <w:rPr>
          <w:lang w:val="en-US"/>
        </w:rPr>
        <w:t xml:space="preserve">Random vs. </w:t>
      </w:r>
      <w:proofErr w:type="spellStart"/>
      <w:r w:rsidR="00CD03C2" w:rsidRPr="00FF7FF6">
        <w:rPr>
          <w:lang w:val="en-US"/>
        </w:rPr>
        <w:t>Arround</w:t>
      </w:r>
      <w:proofErr w:type="spellEnd"/>
      <w:r w:rsidR="00CD03C2" w:rsidRPr="00FF7FF6">
        <w:rPr>
          <w:lang w:val="en-US"/>
        </w:rPr>
        <w:t xml:space="preserve"> </w:t>
      </w:r>
      <w:r w:rsidRPr="00FF7FF6">
        <w:rPr>
          <w:lang w:val="en-US"/>
        </w:rPr>
        <w:t xml:space="preserve">Cluster </w:t>
      </w:r>
      <w:r w:rsidR="00CD03C2" w:rsidRPr="00FF7FF6">
        <w:rPr>
          <w:lang w:val="en-US"/>
        </w:rPr>
        <w:t>S</w:t>
      </w:r>
      <w:r w:rsidRPr="00FF7FF6">
        <w:rPr>
          <w:lang w:val="en-US"/>
        </w:rPr>
        <w:t>earch</w:t>
      </w:r>
      <w:bookmarkEnd w:id="92"/>
    </w:p>
    <w:p w14:paraId="102A4C99" w14:textId="604502B4" w:rsidR="002C3DCE" w:rsidRDefault="00FF7FF6" w:rsidP="002C3DCE">
      <w:r>
        <w:t>In diesem Kapitel werden Cluster gezeigt, einmal rechts ums Minimum, mittig (im Zentrum der Daten Struktur) und einmal um das Maximum rum.</w:t>
      </w:r>
    </w:p>
    <w:p w14:paraId="5285A9B4" w14:textId="6CCC30F6" w:rsidR="00FF7FF6" w:rsidRDefault="00FF7FF6" w:rsidP="002C3DCE"/>
    <w:p w14:paraId="707F2DA6" w14:textId="5A0722E1" w:rsidR="00FF7FF6" w:rsidRDefault="00FF7FF6" w:rsidP="002C3DCE"/>
    <w:p w14:paraId="5ED1E907" w14:textId="35E5A2D6" w:rsidR="00FF7FF6" w:rsidRDefault="00FF7FF6" w:rsidP="002C3DCE"/>
    <w:p w14:paraId="45A4B7CB" w14:textId="5B2BCE98" w:rsidR="00FF7FF6" w:rsidRDefault="00FF7FF6" w:rsidP="002C3DCE"/>
    <w:p w14:paraId="3AA193FB" w14:textId="77777777" w:rsidR="00FF7FF6" w:rsidRDefault="00FF7FF6" w:rsidP="002C3DCE"/>
    <w:p w14:paraId="51A0FEE5" w14:textId="77777777" w:rsidR="00AE47F0" w:rsidRDefault="00AE47F0" w:rsidP="002C3DCE"/>
    <w:p w14:paraId="7689086B" w14:textId="1EED7A0F" w:rsidR="00DF2D6E" w:rsidRPr="00DD5F93" w:rsidRDefault="00DF2D6E" w:rsidP="00DF2D6E">
      <w:pPr>
        <w:pStyle w:val="berschrift2"/>
        <w:rPr>
          <w:highlight w:val="yellow"/>
          <w:lang w:val="de-DE"/>
        </w:rPr>
      </w:pPr>
      <w:r>
        <w:rPr>
          <w:lang w:val="de-DE"/>
        </w:rPr>
        <w:lastRenderedPageBreak/>
        <w:t xml:space="preserve"> </w:t>
      </w:r>
      <w:bookmarkStart w:id="93" w:name="_Toc79686337"/>
      <w:r w:rsidR="00DD5F93" w:rsidRPr="00DD5F93">
        <w:rPr>
          <w:highlight w:val="yellow"/>
          <w:lang w:val="de-DE"/>
        </w:rPr>
        <w:t>Einpendeln</w:t>
      </w:r>
      <w:r w:rsidRPr="00DD5F93">
        <w:rPr>
          <w:highlight w:val="yellow"/>
          <w:lang w:val="de-DE"/>
        </w:rPr>
        <w:t xml:space="preserve"> der Suchen</w:t>
      </w:r>
      <w:bookmarkEnd w:id="93"/>
    </w:p>
    <w:p w14:paraId="5619D907" w14:textId="1D121DA5" w:rsidR="0040764D" w:rsidRPr="0040764D" w:rsidRDefault="0040764D" w:rsidP="0040764D">
      <w:r w:rsidRPr="00DD5F93">
        <w:rPr>
          <w:highlight w:val="yellow"/>
        </w:rPr>
        <w:t>In diesem Kap</w:t>
      </w:r>
      <w:r w:rsidR="000443A6" w:rsidRPr="00DD5F93">
        <w:rPr>
          <w:highlight w:val="yellow"/>
        </w:rPr>
        <w:t>i</w:t>
      </w:r>
      <w:r w:rsidRPr="00DD5F93">
        <w:rPr>
          <w:highlight w:val="yellow"/>
        </w:rPr>
        <w:t>tel geht es darum, wie schnell sich die Fingersuche auf einzelne Finger</w:t>
      </w:r>
      <w:r w:rsidR="000443A6" w:rsidRPr="00DD5F93">
        <w:rPr>
          <w:highlight w:val="yellow"/>
        </w:rPr>
        <w:t xml:space="preserve">positionen </w:t>
      </w:r>
      <w:r w:rsidRPr="00DD5F93">
        <w:rPr>
          <w:highlight w:val="yellow"/>
        </w:rPr>
        <w:t>einpendelt und ab welcher Anzahl der Suchanfragen man einen Vorteil gewinnen kann.</w:t>
      </w:r>
      <w:r w:rsidR="000443A6">
        <w:t xml:space="preserve"> </w:t>
      </w:r>
    </w:p>
    <w:p w14:paraId="2897D18B" w14:textId="77777777" w:rsidR="00DF2D6E" w:rsidRPr="002C3DCE" w:rsidRDefault="00DF2D6E" w:rsidP="002C3DCE"/>
    <w:p w14:paraId="0AFEFCD7" w14:textId="77777777" w:rsidR="002C3DCE" w:rsidRPr="00806ACB" w:rsidRDefault="002C3DCE" w:rsidP="008C1E7E"/>
    <w:p w14:paraId="05E27133" w14:textId="49CF372B" w:rsidR="00406F93" w:rsidRDefault="00176CF8" w:rsidP="00406F93">
      <w:pPr>
        <w:pStyle w:val="berschrift2"/>
        <w:rPr>
          <w:lang w:val="de-DE"/>
        </w:rPr>
      </w:pPr>
      <w:r>
        <w:rPr>
          <w:lang w:val="de-DE"/>
        </w:rPr>
        <w:t xml:space="preserve"> </w:t>
      </w:r>
      <w:bookmarkStart w:id="94" w:name="_Toc79686338"/>
      <w:r w:rsidR="00303CEA" w:rsidRPr="00806ACB">
        <w:rPr>
          <w:lang w:val="de-DE"/>
        </w:rPr>
        <w:t>Zusammenfassung</w:t>
      </w:r>
      <w:r w:rsidR="002622D2">
        <w:rPr>
          <w:lang w:val="de-DE"/>
        </w:rPr>
        <w:t>: Direktvergleich</w:t>
      </w:r>
      <w:r w:rsidR="000A369D">
        <w:rPr>
          <w:lang w:val="de-DE"/>
        </w:rPr>
        <w:t xml:space="preserve"> der Graphen</w:t>
      </w:r>
      <w:bookmarkEnd w:id="94"/>
    </w:p>
    <w:p w14:paraId="59FDB80F" w14:textId="77777777" w:rsidR="008D66A5" w:rsidRPr="008D66A5" w:rsidRDefault="008D66A5" w:rsidP="008D66A5"/>
    <w:p w14:paraId="3C493B1D" w14:textId="062CE5B7" w:rsidR="00F153AA" w:rsidRDefault="00FD372F" w:rsidP="00FD372F">
      <w:r w:rsidRPr="00806ACB">
        <w:t xml:space="preserve">In diesem Kapitel möchte ich einen Überblick geben, wie sich die von mir programmierten Algorithmen je nach Suchanfragen verhalten. Genauere Details sind in den Kapiteln vorher beschrieben. </w:t>
      </w:r>
    </w:p>
    <w:p w14:paraId="515513CC" w14:textId="0C5BD4C9" w:rsidR="00FA1A1F" w:rsidRDefault="008D66A5" w:rsidP="00176CF8">
      <w:r>
        <w:t xml:space="preserve">Es ist gut zu erkennen, dass je nach Fingersuche die Kurven unterschiedlich stark steigen. Dafür gibt es </w:t>
      </w:r>
      <w:r w:rsidR="00B92051">
        <w:t xml:space="preserve">im Folgenden </w:t>
      </w:r>
      <w:r w:rsidR="00C67E7D">
        <w:t xml:space="preserve">eine </w:t>
      </w:r>
      <w:r w:rsidR="00B92051">
        <w:t>Diagrammübersicht</w:t>
      </w:r>
      <w:r w:rsidR="00FA1A1F">
        <w:t xml:space="preserve">, wo die </w:t>
      </w:r>
      <w:r w:rsidR="001C4B9F">
        <w:t>gleiche</w:t>
      </w:r>
      <w:r w:rsidR="00FA1A1F">
        <w:t xml:space="preserve"> Suche</w:t>
      </w:r>
      <w:r w:rsidR="001C4B9F">
        <w:t xml:space="preserve"> </w:t>
      </w:r>
      <w:r w:rsidR="00FA1A1F">
        <w:t xml:space="preserve">pro Suchauftrag dargestellt </w:t>
      </w:r>
      <w:r w:rsidR="00B92051">
        <w:t>ist:</w:t>
      </w:r>
    </w:p>
    <w:p w14:paraId="041BA78A" w14:textId="5E03FB22" w:rsidR="002E5A67" w:rsidRDefault="007F4D22" w:rsidP="002E5A67">
      <w:pPr>
        <w:keepNext/>
      </w:pPr>
      <w:r>
        <w:rPr>
          <w:noProof/>
        </w:rPr>
        <w:lastRenderedPageBreak/>
        <w:drawing>
          <wp:anchor distT="0" distB="0" distL="114300" distR="114300" simplePos="0" relativeHeight="251666944" behindDoc="0" locked="0" layoutInCell="1" allowOverlap="1" wp14:anchorId="2708EFC6" wp14:editId="72E6024C">
            <wp:simplePos x="0" y="0"/>
            <wp:positionH relativeFrom="column">
              <wp:posOffset>-263797</wp:posOffset>
            </wp:positionH>
            <wp:positionV relativeFrom="paragraph">
              <wp:posOffset>13780</wp:posOffset>
            </wp:positionV>
            <wp:extent cx="6633886" cy="5474524"/>
            <wp:effectExtent l="0" t="0" r="0" b="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33886" cy="5474524"/>
                    </a:xfrm>
                    <a:prstGeom prst="rect">
                      <a:avLst/>
                    </a:prstGeom>
                    <a:noFill/>
                    <a:ln>
                      <a:noFill/>
                    </a:ln>
                  </pic:spPr>
                </pic:pic>
              </a:graphicData>
            </a:graphic>
          </wp:anchor>
        </w:drawing>
      </w:r>
    </w:p>
    <w:p w14:paraId="4F379AC3" w14:textId="014CFF89" w:rsidR="001C4B9F" w:rsidRDefault="00BE4E33" w:rsidP="00805CCA">
      <w:pPr>
        <w:pStyle w:val="Beschriftung"/>
      </w:pPr>
      <w:fldSimple w:instr=" SEQ Abbildung \* ARABIC ">
        <w:bookmarkStart w:id="95" w:name="_Toc80015074"/>
        <w:r w:rsidR="00550B8F">
          <w:rPr>
            <w:noProof/>
          </w:rPr>
          <w:t>22</w:t>
        </w:r>
      </w:fldSimple>
      <w:r w:rsidR="002E5A67">
        <w:t xml:space="preserve"> Abb.: Überblick Anzahl der Nodes pro eine Suche</w:t>
      </w:r>
      <w:bookmarkEnd w:id="95"/>
    </w:p>
    <w:p w14:paraId="648374EE" w14:textId="77777777" w:rsidR="00C67E7D" w:rsidRDefault="00E943AB" w:rsidP="00176CF8">
      <w:r w:rsidRPr="00806ACB">
        <w:t xml:space="preserve">Man könnte allgemein sagen, je höher und steiler die Kurve ist, desto schlechter </w:t>
      </w:r>
      <w:r w:rsidR="00B063A5" w:rsidRPr="00806ACB">
        <w:t>verh</w:t>
      </w:r>
      <w:r w:rsidR="00B063A5">
        <w:t>ä</w:t>
      </w:r>
      <w:r w:rsidR="00B063A5" w:rsidRPr="00806ACB">
        <w:t>lt</w:t>
      </w:r>
      <w:r w:rsidRPr="00806ACB">
        <w:t xml:space="preserve"> sich der Algorithmus i</w:t>
      </w:r>
      <w:r w:rsidR="00B92051">
        <w:t>m</w:t>
      </w:r>
      <w:r w:rsidRPr="00806ACB">
        <w:t xml:space="preserve"> </w:t>
      </w:r>
      <w:r w:rsidR="00B92051">
        <w:t xml:space="preserve">jeweiligen </w:t>
      </w:r>
      <w:r w:rsidR="00B063A5" w:rsidRPr="00806ACB">
        <w:t>Anwendung</w:t>
      </w:r>
      <w:r w:rsidRPr="00806ACB">
        <w:t>sfall</w:t>
      </w:r>
      <w:r w:rsidR="002E5A67">
        <w:t>.</w:t>
      </w:r>
      <w:r w:rsidR="008D66A5">
        <w:t xml:space="preserve"> </w:t>
      </w:r>
    </w:p>
    <w:p w14:paraId="5389D71D" w14:textId="7FBF7209" w:rsidR="002E5A67" w:rsidRDefault="008D66A5" w:rsidP="00176CF8">
      <w:r>
        <w:t xml:space="preserve">Man kann allerdings auch gut erkennen, dass </w:t>
      </w:r>
      <w:r w:rsidR="00C67E7D">
        <w:t xml:space="preserve">sich die Fingersuche </w:t>
      </w:r>
      <w:r>
        <w:t>mit der Zunahme der Größe der Datenstruktur logarithmisch</w:t>
      </w:r>
      <w:r w:rsidR="00C67E7D">
        <w:t xml:space="preserve"> verhält</w:t>
      </w:r>
      <w:r w:rsidR="00B619C5">
        <w:t>.</w:t>
      </w:r>
    </w:p>
    <w:p w14:paraId="1B4B6B95" w14:textId="3E5E67E7" w:rsidR="00805CCA" w:rsidRPr="00806ACB" w:rsidRDefault="00805CCA" w:rsidP="00176CF8">
      <w:r>
        <w:t>Zusammenfassend kann man sagen, dass</w:t>
      </w:r>
      <w:r w:rsidR="00D20CB0">
        <w:t xml:space="preserve"> in den Suchanfragen ein Einfluss auf die Schnelligkeit der</w:t>
      </w:r>
      <w:r w:rsidR="008D66A5">
        <w:t xml:space="preserve"> </w:t>
      </w:r>
      <w:r w:rsidR="00656A29">
        <w:t xml:space="preserve">unterschiedlichen </w:t>
      </w:r>
      <w:r w:rsidR="008D66A5">
        <w:t>Fingers</w:t>
      </w:r>
      <w:r w:rsidR="00D20CB0">
        <w:t>uche</w:t>
      </w:r>
      <w:r w:rsidR="00656A29">
        <w:t>n</w:t>
      </w:r>
      <w:r>
        <w:t xml:space="preserve"> gezeigt werden konnte.</w:t>
      </w:r>
    </w:p>
    <w:p w14:paraId="12BD66EF" w14:textId="25229977" w:rsidR="00DB7D01" w:rsidRPr="00806ACB" w:rsidRDefault="00DB7D01" w:rsidP="00442D02">
      <w:pPr>
        <w:pStyle w:val="berschrift1"/>
      </w:pPr>
      <w:bookmarkStart w:id="96" w:name="_Toc79686339"/>
      <w:r w:rsidRPr="00F74EC7">
        <w:rPr>
          <w:highlight w:val="yellow"/>
        </w:rPr>
        <w:lastRenderedPageBreak/>
        <w:t xml:space="preserve">Einordnung der Ergebnisse </w:t>
      </w:r>
      <w:r w:rsidR="00922EF5" w:rsidRPr="00F74EC7">
        <w:rPr>
          <w:highlight w:val="yellow"/>
        </w:rPr>
        <w:t>A</w:t>
      </w:r>
      <w:r w:rsidRPr="00F74EC7">
        <w:rPr>
          <w:highlight w:val="yellow"/>
        </w:rPr>
        <w:t>nhand des Forschungsstandes</w:t>
      </w:r>
      <w:bookmarkEnd w:id="96"/>
    </w:p>
    <w:p w14:paraId="1FEB58C5" w14:textId="6888852B" w:rsidR="0072271C" w:rsidRPr="00806ACB" w:rsidRDefault="00D92E61" w:rsidP="002C21D4">
      <w:r>
        <w:t xml:space="preserve">Ich konnte </w:t>
      </w:r>
      <w:r w:rsidR="00B362CD">
        <w:t>mit meinem Versuchen zeigen, dass in Abhängigkeit der Konfiguration der Suchanfragen, sich die Finger</w:t>
      </w:r>
      <w:r w:rsidR="0072271C">
        <w:t>suchen</w:t>
      </w:r>
      <w:r w:rsidR="00B362CD">
        <w:t xml:space="preserve"> entweder </w:t>
      </w:r>
      <w:r w:rsidR="0081733A">
        <w:t>k</w:t>
      </w:r>
      <w:r w:rsidR="00B362CD">
        <w:t xml:space="preserve">onstant oder logarithmisch verhalten. </w:t>
      </w:r>
    </w:p>
    <w:p w14:paraId="67ACA0A4" w14:textId="3E5F3F37" w:rsidR="00BD4F26" w:rsidRDefault="00B90EE1" w:rsidP="00BD4F26">
      <w:pPr>
        <w:pStyle w:val="berschrift2"/>
        <w:rPr>
          <w:lang w:val="de-DE"/>
        </w:rPr>
      </w:pPr>
      <w:r>
        <w:rPr>
          <w:lang w:val="de-DE"/>
        </w:rPr>
        <w:t xml:space="preserve"> </w:t>
      </w:r>
      <w:bookmarkStart w:id="97" w:name="_Toc79686340"/>
      <w:bookmarkStart w:id="98" w:name="_Ref80018237"/>
      <w:r w:rsidR="001E4E8B" w:rsidRPr="00806ACB">
        <w:rPr>
          <w:lang w:val="de-DE"/>
        </w:rPr>
        <w:t>Trade-Off</w:t>
      </w:r>
      <w:r w:rsidR="00406F93" w:rsidRPr="00806ACB">
        <w:rPr>
          <w:lang w:val="de-DE"/>
        </w:rPr>
        <w:t xml:space="preserve"> für </w:t>
      </w:r>
      <w:r w:rsidR="00E1581B" w:rsidRPr="00806ACB">
        <w:rPr>
          <w:lang w:val="de-DE"/>
        </w:rPr>
        <w:t>Anzahl der Finger</w:t>
      </w:r>
      <w:bookmarkEnd w:id="97"/>
      <w:bookmarkEnd w:id="98"/>
    </w:p>
    <w:p w14:paraId="67090156" w14:textId="77777777" w:rsidR="00BD14DB" w:rsidRPr="00BD14DB" w:rsidRDefault="00BD14DB" w:rsidP="00BD14DB"/>
    <w:p w14:paraId="792289BB" w14:textId="1027515A" w:rsidR="00E44056" w:rsidRPr="00806ACB" w:rsidRDefault="008067B7" w:rsidP="00E44056">
      <w:r w:rsidRPr="00806ACB">
        <w:t xml:space="preserve">Das ist in meinen Augen der beste Trade-off: Es geht nicht darum optimale Anzahl von Finger </w:t>
      </w:r>
      <w:r>
        <w:t xml:space="preserve">und deren </w:t>
      </w:r>
      <w:r w:rsidR="009D072A">
        <w:t xml:space="preserve">optimale </w:t>
      </w:r>
      <w:r>
        <w:t xml:space="preserve">Positionen </w:t>
      </w:r>
      <w:r w:rsidRPr="00806ACB">
        <w:t>zu ermitteln, sondern es geht darum einen absoluten Vorteil durch Fingernutzung zu erzielen</w:t>
      </w:r>
      <w:r>
        <w:t>, z.B. beim Splay-Tree hätte man a-viele Finger gespeichert - statt n-viele.</w:t>
      </w:r>
      <w:r w:rsidR="009D072A">
        <w:t xml:space="preserve"> </w:t>
      </w:r>
      <w:r w:rsidR="00E44056">
        <w:t xml:space="preserve"> </w:t>
      </w:r>
      <w:r w:rsidR="00E44056" w:rsidRPr="00806ACB">
        <w:t xml:space="preserve">Im Prinzip ist mein Lösungsvorschlag </w:t>
      </w:r>
      <w:r w:rsidR="00E44056">
        <w:t xml:space="preserve">deshalb </w:t>
      </w:r>
      <w:r w:rsidR="00E44056" w:rsidRPr="00806ACB">
        <w:t>die Fingermanage</w:t>
      </w:r>
      <w:r w:rsidR="00E44056">
        <w:t>ment-</w:t>
      </w:r>
      <w:r w:rsidR="00E44056" w:rsidRPr="00806ACB">
        <w:t xml:space="preserve">Datenstruktur ab einer gewissen Größe und Höhe einfach </w:t>
      </w:r>
      <w:r w:rsidR="00E31A20">
        <w:t>„</w:t>
      </w:r>
      <w:r w:rsidR="00E44056" w:rsidRPr="00806ACB">
        <w:t>zu kürzen</w:t>
      </w:r>
      <w:r w:rsidR="00E31A20">
        <w:t>“</w:t>
      </w:r>
      <w:r w:rsidR="00E44056">
        <w:t>.</w:t>
      </w:r>
    </w:p>
    <w:p w14:paraId="73C5A25E" w14:textId="73D9E4BD" w:rsidR="008067B7" w:rsidRDefault="009D072A" w:rsidP="008067B7">
      <w:r>
        <w:t xml:space="preserve">Als Benchmark </w:t>
      </w:r>
      <w:r w:rsidR="00E44056">
        <w:t xml:space="preserve">für den absoluten Vorteil </w:t>
      </w:r>
      <w:r>
        <w:t>werden die Werte der Wurzelsuche genommen.</w:t>
      </w:r>
    </w:p>
    <w:p w14:paraId="48EBD303" w14:textId="1F95B5DC" w:rsidR="009F1D17" w:rsidRDefault="004A2158" w:rsidP="008067B7">
      <w:r>
        <w:t xml:space="preserve">Mit den Plots konnte allerdings auch gezeigt werden, dass wenn man </w:t>
      </w:r>
      <w:r w:rsidR="00F24F19">
        <w:t xml:space="preserve">nur </w:t>
      </w:r>
      <w:r>
        <w:t xml:space="preserve">1 oder 2 Finger hat – also die Fingermanagementdatenstruktur sehr stark kürzt – unter ungünstigen Suchanfragen sich diese Fingersuche langsam verhält. Umgekehrt gibt es auch Suchanfragen wo die Fingersuche deutlich besser als die Wurzelsuche </w:t>
      </w:r>
      <w:proofErr w:type="spellStart"/>
      <w:r>
        <w:t>performiert</w:t>
      </w:r>
      <w:proofErr w:type="spellEnd"/>
      <w:r>
        <w:t xml:space="preserve">. Es kommt also stark </w:t>
      </w:r>
      <w:r w:rsidR="00E31A20">
        <w:t xml:space="preserve">auf </w:t>
      </w:r>
      <w:r>
        <w:t xml:space="preserve">den Anwendungsfall an, </w:t>
      </w:r>
      <w:r w:rsidR="00E31A20">
        <w:t>wenn man besonders wenige Finger zur Verfügung hat</w:t>
      </w:r>
      <w:r w:rsidR="00CB2510">
        <w:t>.</w:t>
      </w:r>
    </w:p>
    <w:p w14:paraId="2C905FAA" w14:textId="77777777" w:rsidR="00CB2510" w:rsidRDefault="00F21CD0" w:rsidP="00E1581B">
      <w:r>
        <w:t xml:space="preserve">Mit dem </w:t>
      </w:r>
      <w:proofErr w:type="spellStart"/>
      <w:r>
        <w:t>Splaytree</w:t>
      </w:r>
      <w:proofErr w:type="spellEnd"/>
      <w:r>
        <w:t xml:space="preserve"> </w:t>
      </w:r>
      <w:r w:rsidR="00F24F19">
        <w:t xml:space="preserve">konnte </w:t>
      </w:r>
      <w:r w:rsidR="00CB2510">
        <w:t xml:space="preserve">jedoch </w:t>
      </w:r>
      <w:r w:rsidR="00F24F19">
        <w:t>gezeigt werden, dass</w:t>
      </w:r>
      <w:r>
        <w:t xml:space="preserve"> man einen Vorteil über alle vorgestellten Anwendungsfälle hinweg</w:t>
      </w:r>
      <w:r w:rsidR="00F24F19">
        <w:t xml:space="preserve"> hat</w:t>
      </w:r>
      <w:r>
        <w:t xml:space="preserve">. Für den </w:t>
      </w:r>
      <w:proofErr w:type="spellStart"/>
      <w:r>
        <w:t>Splaytree</w:t>
      </w:r>
      <w:proofErr w:type="spellEnd"/>
      <w:r>
        <w:t xml:space="preserve"> ist </w:t>
      </w:r>
      <w:r w:rsidR="00F24F19">
        <w:t xml:space="preserve">auch </w:t>
      </w:r>
      <w:r>
        <w:t>die Trade-off</w:t>
      </w:r>
      <w:r w:rsidR="002A577C">
        <w:t>-</w:t>
      </w:r>
      <w:r>
        <w:t xml:space="preserve">Betrachtung </w:t>
      </w:r>
      <w:r w:rsidR="009F1D17">
        <w:t xml:space="preserve">deutlich </w:t>
      </w:r>
      <w:r w:rsidR="009F385A">
        <w:t>einfacher</w:t>
      </w:r>
      <w:r>
        <w:t xml:space="preserve">, da er zuerst mit n-vielen Nodes starten könnte und anschließend auf a viele </w:t>
      </w:r>
      <w:r w:rsidR="00E31A20">
        <w:t>„</w:t>
      </w:r>
      <w:r>
        <w:t>gekürzt</w:t>
      </w:r>
      <w:r w:rsidR="00E31A20">
        <w:t>“</w:t>
      </w:r>
      <w:r>
        <w:t xml:space="preserve"> werden könnte.</w:t>
      </w:r>
      <w:r w:rsidR="003A005D">
        <w:t xml:space="preserve"> </w:t>
      </w:r>
    </w:p>
    <w:p w14:paraId="08950A48" w14:textId="7C88F0F2" w:rsidR="003B3776" w:rsidRDefault="003A005D" w:rsidP="00E1581B">
      <w:r>
        <w:t xml:space="preserve">Damit </w:t>
      </w:r>
      <w:r w:rsidR="009F1D17">
        <w:t>würde</w:t>
      </w:r>
      <w:r>
        <w:t xml:space="preserve"> </w:t>
      </w:r>
      <w:r w:rsidR="009F1D17">
        <w:t xml:space="preserve">der </w:t>
      </w:r>
      <w:proofErr w:type="spellStart"/>
      <w:r w:rsidR="009F1D17">
        <w:t>Splaytree</w:t>
      </w:r>
      <w:proofErr w:type="spellEnd"/>
      <w:r w:rsidR="00F24F19">
        <w:t xml:space="preserve"> </w:t>
      </w:r>
      <w:r w:rsidR="009F1D17">
        <w:t>für die Fingersuche</w:t>
      </w:r>
      <w:r w:rsidR="00F24F19">
        <w:t xml:space="preserve"> </w:t>
      </w:r>
      <w:r w:rsidR="00F24F19">
        <w:t>immer</w:t>
      </w:r>
      <w:r>
        <w:t xml:space="preserve"> einen </w:t>
      </w:r>
      <w:r w:rsidR="009F1D17">
        <w:t>a</w:t>
      </w:r>
      <w:r>
        <w:t>bsoluten Vorteil gegenüber der Wurzelsuche</w:t>
      </w:r>
      <w:r w:rsidR="009F1D17">
        <w:t xml:space="preserve"> garantieren</w:t>
      </w:r>
      <w:r w:rsidR="00DD6064">
        <w:t xml:space="preserve"> – auch bei ungünstigen Suchanfragen.</w:t>
      </w:r>
    </w:p>
    <w:p w14:paraId="3F284C8F" w14:textId="03FAC6FD" w:rsidR="00BD4F26" w:rsidRDefault="003E441C" w:rsidP="00BD4F26">
      <w:pPr>
        <w:pStyle w:val="berschrift2"/>
        <w:rPr>
          <w:lang w:val="de-DE"/>
        </w:rPr>
      </w:pPr>
      <w:r>
        <w:rPr>
          <w:lang w:val="de-DE"/>
        </w:rPr>
        <w:t xml:space="preserve"> </w:t>
      </w:r>
      <w:bookmarkStart w:id="99" w:name="_Toc79686341"/>
      <w:r w:rsidR="001E4E8B" w:rsidRPr="00806ACB">
        <w:rPr>
          <w:lang w:val="de-DE"/>
        </w:rPr>
        <w:t xml:space="preserve">Informationen </w:t>
      </w:r>
      <w:r w:rsidR="00C53839" w:rsidRPr="00806ACB">
        <w:rPr>
          <w:lang w:val="de-DE"/>
        </w:rPr>
        <w:t>nutzen</w:t>
      </w:r>
      <w:bookmarkEnd w:id="99"/>
    </w:p>
    <w:p w14:paraId="46B077C1" w14:textId="77777777" w:rsidR="00DF39E0" w:rsidRPr="00DF39E0" w:rsidRDefault="00DF39E0" w:rsidP="00DF39E0"/>
    <w:p w14:paraId="7DBF39C4" w14:textId="0AA4C20A" w:rsidR="00DF39E0" w:rsidRDefault="00DF39E0" w:rsidP="001E4E8B">
      <w:r>
        <w:lastRenderedPageBreak/>
        <w:t>Im Kapitel „</w:t>
      </w:r>
      <w:r>
        <w:fldChar w:fldCharType="begin"/>
      </w:r>
      <w:r>
        <w:instrText xml:space="preserve"> REF _Ref80017991 \h </w:instrText>
      </w:r>
      <w:r>
        <w:fldChar w:fldCharType="separate"/>
      </w:r>
      <w:r w:rsidRPr="00806ACB">
        <w:t>Evaluation der Ergebnisse</w:t>
      </w:r>
      <w:r>
        <w:fldChar w:fldCharType="end"/>
      </w:r>
      <w:r>
        <w:t>“ konnte gezeigt werden,</w:t>
      </w:r>
      <w:r w:rsidR="00C53839" w:rsidRPr="00806ACB">
        <w:t xml:space="preserve"> dass</w:t>
      </w:r>
      <w:r w:rsidR="002F0FAB">
        <w:t xml:space="preserve"> sich die verschi</w:t>
      </w:r>
      <w:r w:rsidR="008D5313">
        <w:t>e</w:t>
      </w:r>
      <w:r w:rsidR="002F0FAB">
        <w:t xml:space="preserve">den </w:t>
      </w:r>
      <w:r w:rsidR="00C53839" w:rsidRPr="00806ACB">
        <w:t xml:space="preserve">Fingersuchen </w:t>
      </w:r>
      <w:r w:rsidR="002F0FAB">
        <w:t xml:space="preserve">je nach Suchanfragen </w:t>
      </w:r>
      <w:r w:rsidR="00C53839" w:rsidRPr="00806ACB">
        <w:t xml:space="preserve">im Vergleich zu der Wurzelsuche besser </w:t>
      </w:r>
      <w:r w:rsidR="002F0FAB">
        <w:t xml:space="preserve">oder schlechter </w:t>
      </w:r>
      <w:r w:rsidR="00C53839" w:rsidRPr="00806ACB">
        <w:t xml:space="preserve">verhalten. </w:t>
      </w:r>
    </w:p>
    <w:p w14:paraId="37D2A620" w14:textId="485ED176" w:rsidR="00C53839" w:rsidRPr="00806ACB" w:rsidRDefault="00903AE2" w:rsidP="001E4E8B">
      <w:r>
        <w:t xml:space="preserve">Dass die vorgestellten Fingersuchen </w:t>
      </w:r>
      <w:r w:rsidR="0093394D" w:rsidRPr="00806ACB">
        <w:t xml:space="preserve">sich </w:t>
      </w:r>
      <w:r w:rsidR="00B81BD8" w:rsidRPr="00806ACB">
        <w:t>die Information über das Wesen der Suchanfrage</w:t>
      </w:r>
      <w:r w:rsidR="006419BF">
        <w:t>n</w:t>
      </w:r>
      <w:r w:rsidR="00B81BD8" w:rsidRPr="00806ACB">
        <w:t xml:space="preserve"> </w:t>
      </w:r>
      <w:r w:rsidR="006419BF">
        <w:t>merken</w:t>
      </w:r>
      <w:r w:rsidR="00B81BD8" w:rsidRPr="00806ACB">
        <w:t xml:space="preserve"> und für die Zukunft </w:t>
      </w:r>
      <w:r w:rsidR="006419BF">
        <w:t>zunutze machen</w:t>
      </w:r>
      <w:r w:rsidR="00CC311A">
        <w:t xml:space="preserve"> </w:t>
      </w:r>
      <w:r w:rsidR="006419BF">
        <w:t>können</w:t>
      </w:r>
      <w:r w:rsidR="002D2629">
        <w:t>,</w:t>
      </w:r>
      <w:r w:rsidR="00CC311A">
        <w:t xml:space="preserve"> </w:t>
      </w:r>
      <w:r w:rsidR="006419BF">
        <w:t>konnte</w:t>
      </w:r>
      <w:r w:rsidR="00CC311A">
        <w:t xml:space="preserve"> durch die Implementierung bestätigt werden</w:t>
      </w:r>
      <w:r w:rsidR="00A52EEB">
        <w:t>, auch konnte</w:t>
      </w:r>
      <w:r w:rsidR="006419BF">
        <w:t xml:space="preserve"> </w:t>
      </w:r>
      <w:r w:rsidR="00A52EEB">
        <w:t xml:space="preserve">das ungünstige Verhalten einiger Fingersuchen, wie in der Einleitung dieser Arbeit </w:t>
      </w:r>
      <w:r w:rsidR="008D5313">
        <w:t>diskutiert</w:t>
      </w:r>
      <w:r w:rsidR="00A52EEB">
        <w:t>, nachgewiesen werden.</w:t>
      </w:r>
    </w:p>
    <w:p w14:paraId="6B2C7AA6" w14:textId="2475200E" w:rsidR="009E5E06" w:rsidRDefault="009E5E06" w:rsidP="00E1581B">
      <w:r w:rsidRPr="00806ACB">
        <w:t xml:space="preserve">Meine Plots bestätigen </w:t>
      </w:r>
      <w:r w:rsidR="00CC311A">
        <w:t xml:space="preserve">außerdem </w:t>
      </w:r>
      <w:r w:rsidRPr="00806ACB">
        <w:t xml:space="preserve">die Sicht </w:t>
      </w:r>
      <w:r w:rsidR="00CC311A">
        <w:t>aus der</w:t>
      </w:r>
      <w:r w:rsidRPr="00806ACB">
        <w:t xml:space="preserve"> Informationstheor</w:t>
      </w:r>
      <w:r w:rsidR="00CC311A">
        <w:t>ie</w:t>
      </w:r>
      <w:r w:rsidRPr="00806ACB">
        <w:t>, dass es einen großen Einfluss auf die Fingersuche hat</w:t>
      </w:r>
      <w:r w:rsidR="00774D6A">
        <w:t>,</w:t>
      </w:r>
      <w:r w:rsidRPr="00806ACB">
        <w:t xml:space="preserve"> wie </w:t>
      </w:r>
      <w:r w:rsidR="00D75E40" w:rsidRPr="00806ACB">
        <w:t>chaotisch</w:t>
      </w:r>
      <w:r w:rsidRPr="00806ACB">
        <w:t xml:space="preserve"> die Suchanfragen sind</w:t>
      </w:r>
      <w:r w:rsidR="00AC4393">
        <w:t xml:space="preserve"> (</w:t>
      </w:r>
      <w:r w:rsidR="000119CE">
        <w:t>siehe</w:t>
      </w:r>
      <w:r w:rsidR="00F351FD">
        <w:t xml:space="preserve"> Kapitel “</w:t>
      </w:r>
      <w:r w:rsidR="00F351FD">
        <w:fldChar w:fldCharType="begin"/>
      </w:r>
      <w:r w:rsidR="00F351FD">
        <w:instrText xml:space="preserve"> REF _Ref80016013 \h </w:instrText>
      </w:r>
      <w:r w:rsidR="00F351FD">
        <w:fldChar w:fldCharType="separate"/>
      </w:r>
      <w:r w:rsidR="00F351FD" w:rsidRPr="00806ACB">
        <w:t>Random zwischen Minimalen und Maximalem Element</w:t>
      </w:r>
      <w:r w:rsidR="00F351FD">
        <w:fldChar w:fldCharType="end"/>
      </w:r>
      <w:r w:rsidR="00F351FD">
        <w:t>“</w:t>
      </w:r>
      <w:r w:rsidR="00AC4393">
        <w:t>)</w:t>
      </w:r>
      <w:r w:rsidR="0062472B">
        <w:t>. Hier konnte gezeigt werden</w:t>
      </w:r>
      <w:r w:rsidR="00CC311A">
        <w:t>,</w:t>
      </w:r>
      <w:r w:rsidR="0062472B">
        <w:t xml:space="preserve"> dass mit chaotischen Anfragen der </w:t>
      </w:r>
      <w:proofErr w:type="spellStart"/>
      <w:r w:rsidR="0062472B">
        <w:t>Lazy</w:t>
      </w:r>
      <w:proofErr w:type="spellEnd"/>
      <w:r w:rsidR="0062472B">
        <w:t>-Finger und die Min-Max</w:t>
      </w:r>
      <w:r w:rsidR="00A52EEB">
        <w:t>-</w:t>
      </w:r>
      <w:r w:rsidR="0062472B">
        <w:t xml:space="preserve">Fingersuche ähnlich schlecht </w:t>
      </w:r>
      <w:proofErr w:type="spellStart"/>
      <w:r w:rsidR="0062472B">
        <w:t>performiern</w:t>
      </w:r>
      <w:proofErr w:type="spellEnd"/>
      <w:r w:rsidR="009F385A">
        <w:t xml:space="preserve"> – im Vergleich zum Benchmark.</w:t>
      </w:r>
      <w:r w:rsidR="006419BF">
        <w:t xml:space="preserve"> Das ist </w:t>
      </w:r>
      <w:r w:rsidR="00EA21CE">
        <w:t>erstaunlich</w:t>
      </w:r>
      <w:r w:rsidR="006419BF">
        <w:t xml:space="preserve"> da der </w:t>
      </w:r>
      <w:proofErr w:type="spellStart"/>
      <w:r w:rsidR="006419BF">
        <w:t>Lazy</w:t>
      </w:r>
      <w:proofErr w:type="spellEnd"/>
      <w:r w:rsidR="006419BF">
        <w:t>-Finger dynamisch und die Min-Max-Fingersuche - wie auch die Wurzelsuche- statisch sind.</w:t>
      </w:r>
    </w:p>
    <w:p w14:paraId="17E2830F" w14:textId="4DB15EEA" w:rsidR="002457DB" w:rsidRDefault="00393871" w:rsidP="00E1581B">
      <w:r>
        <w:t>E</w:t>
      </w:r>
      <w:r w:rsidR="00FA5534">
        <w:t>ine der interessante</w:t>
      </w:r>
      <w:r w:rsidR="00A52EEB">
        <w:t>r</w:t>
      </w:r>
      <w:r w:rsidR="00FA5534">
        <w:t>en Fingermanagement</w:t>
      </w:r>
      <w:r w:rsidR="008D5313">
        <w:t>-D</w:t>
      </w:r>
      <w:r w:rsidR="00FA5534">
        <w:t>atenstrukturen</w:t>
      </w:r>
      <w:r w:rsidR="008D5313">
        <w:t xml:space="preserve"> ist </w:t>
      </w:r>
      <w:r w:rsidR="00FA5534">
        <w:t xml:space="preserve">der </w:t>
      </w:r>
      <w:proofErr w:type="spellStart"/>
      <w:r w:rsidR="00FA5534">
        <w:t>Splaytree</w:t>
      </w:r>
      <w:proofErr w:type="spellEnd"/>
      <w:r w:rsidR="008D5313">
        <w:t xml:space="preserve"> - </w:t>
      </w:r>
      <w:r w:rsidR="00CC311A">
        <w:t xml:space="preserve">jedoch </w:t>
      </w:r>
      <w:r w:rsidR="00FA5534">
        <w:t>entgegen der Theorie</w:t>
      </w:r>
      <w:r w:rsidR="00F74103">
        <w:t xml:space="preserve">, </w:t>
      </w:r>
      <w:r w:rsidR="00FA5534">
        <w:t xml:space="preserve">dass chaotische Suchanfragen den </w:t>
      </w:r>
      <w:proofErr w:type="spellStart"/>
      <w:r w:rsidR="00FA5534">
        <w:t>Splaytree</w:t>
      </w:r>
      <w:proofErr w:type="spellEnd"/>
      <w:r w:rsidR="00FA5534">
        <w:t xml:space="preserve"> </w:t>
      </w:r>
      <w:r w:rsidR="00F74103">
        <w:t xml:space="preserve">besonders </w:t>
      </w:r>
      <w:r w:rsidR="00FA5534">
        <w:t>negativ beeinflussen (</w:t>
      </w:r>
      <w:proofErr w:type="spellStart"/>
      <w:r w:rsidR="00FA5534">
        <w:t>C5</w:t>
      </w:r>
      <w:proofErr w:type="spellEnd"/>
      <w:r w:rsidR="00FA5534">
        <w:t xml:space="preserve">: </w:t>
      </w:r>
      <w:proofErr w:type="spellStart"/>
      <w:r w:rsidR="00FA5534">
        <w:t>random-key</w:t>
      </w:r>
      <w:proofErr w:type="spellEnd"/>
      <w:r w:rsidR="00FA5534">
        <w:t xml:space="preserve"> </w:t>
      </w:r>
      <w:proofErr w:type="spellStart"/>
      <w:r w:rsidR="00FA5534">
        <w:t>search</w:t>
      </w:r>
      <w:proofErr w:type="spellEnd"/>
      <w:r w:rsidR="00FA5534">
        <w:t>)</w:t>
      </w:r>
      <w:r w:rsidR="00923A50">
        <w:t>,</w:t>
      </w:r>
      <w:r w:rsidR="00FA5534">
        <w:t xml:space="preserve"> </w:t>
      </w:r>
      <w:r w:rsidR="008D5313">
        <w:t>war durch die Implementierung zusehen</w:t>
      </w:r>
      <w:r w:rsidR="00FA5534">
        <w:t>, dass er sehr performant ist</w:t>
      </w:r>
      <w:r>
        <w:t>, sogar schneller als die Wurzelsuche.</w:t>
      </w:r>
    </w:p>
    <w:p w14:paraId="468B7B4D" w14:textId="127124A5" w:rsidR="00FA5534" w:rsidRDefault="002457DB" w:rsidP="00E1581B">
      <w:r>
        <w:t xml:space="preserve">Dieses </w:t>
      </w:r>
      <w:r w:rsidR="00CC311A">
        <w:t xml:space="preserve">ermittelte </w:t>
      </w:r>
      <w:r>
        <w:t>Ergebnis lässt mehrere Interpretationen zu</w:t>
      </w:r>
      <w:r w:rsidR="004B6387">
        <w:t>. E</w:t>
      </w:r>
      <w:r>
        <w:t xml:space="preserve">inmal, dass meine Implementation des </w:t>
      </w:r>
      <w:proofErr w:type="spellStart"/>
      <w:r>
        <w:t>Splaytrees</w:t>
      </w:r>
      <w:proofErr w:type="spellEnd"/>
      <w:r>
        <w:t xml:space="preserve"> fehlerhaft ist </w:t>
      </w:r>
      <w:r w:rsidR="004B6387">
        <w:t xml:space="preserve">oder </w:t>
      </w:r>
      <w:r>
        <w:t xml:space="preserve">dass die </w:t>
      </w:r>
      <w:proofErr w:type="spellStart"/>
      <w:r>
        <w:t>random</w:t>
      </w:r>
      <w:proofErr w:type="spellEnd"/>
      <w:r>
        <w:t>-funktion in Python nicht chaotisch genug ist</w:t>
      </w:r>
      <w:r w:rsidR="00CC311A">
        <w:t>,</w:t>
      </w:r>
      <w:r w:rsidR="004B6387">
        <w:t xml:space="preserve"> um das ungünstige Verhalten zu verursachen</w:t>
      </w:r>
      <w:r>
        <w:t xml:space="preserve"> oder </w:t>
      </w:r>
      <w:r w:rsidR="00827289">
        <w:t xml:space="preserve">vielleicht ist </w:t>
      </w:r>
      <w:r>
        <w:t xml:space="preserve">tatsächlich der </w:t>
      </w:r>
      <w:proofErr w:type="spellStart"/>
      <w:r>
        <w:t>Splaytree</w:t>
      </w:r>
      <w:proofErr w:type="spellEnd"/>
      <w:r>
        <w:t xml:space="preserve"> ein</w:t>
      </w:r>
      <w:r w:rsidR="004B6387">
        <w:t xml:space="preserve"> </w:t>
      </w:r>
      <w:r w:rsidR="00CC311A">
        <w:t>besonders schneller</w:t>
      </w:r>
      <w:r w:rsidR="004B6387">
        <w:t xml:space="preserve"> Algorithmus</w:t>
      </w:r>
      <w:r w:rsidR="00CC311A">
        <w:t>,</w:t>
      </w:r>
      <w:r w:rsidR="004B6387">
        <w:t xml:space="preserve"> um die Fingersuche zu implementieren. </w:t>
      </w:r>
    </w:p>
    <w:p w14:paraId="1CF6046E" w14:textId="29F8A666" w:rsidR="00A52EEB" w:rsidRDefault="00315656" w:rsidP="00E1581B">
      <w:r>
        <w:t xml:space="preserve">Ausgehend von der letzten </w:t>
      </w:r>
      <w:r w:rsidR="009F385A">
        <w:t>Vermutung</w:t>
      </w:r>
      <w:r>
        <w:t xml:space="preserve">, dass der </w:t>
      </w:r>
      <w:proofErr w:type="spellStart"/>
      <w:r>
        <w:t>Splaytree</w:t>
      </w:r>
      <w:proofErr w:type="spellEnd"/>
      <w:r>
        <w:t xml:space="preserve"> auch bei chaotischen Anfragen </w:t>
      </w:r>
      <w:r w:rsidR="00A52A74">
        <w:t>besonders</w:t>
      </w:r>
      <w:r>
        <w:t xml:space="preserve"> gut </w:t>
      </w:r>
      <w:proofErr w:type="spellStart"/>
      <w:r>
        <w:t>performiert</w:t>
      </w:r>
      <w:proofErr w:type="spellEnd"/>
      <w:r>
        <w:t>, könnte man sagen, dass diese Daten</w:t>
      </w:r>
      <w:r w:rsidR="00BE7EE5">
        <w:t>struktur</w:t>
      </w:r>
      <w:r w:rsidR="00A52A74">
        <w:t xml:space="preserve"> </w:t>
      </w:r>
      <w:r w:rsidR="00BE7EE5">
        <w:t xml:space="preserve">die Informationen </w:t>
      </w:r>
      <w:r w:rsidR="00DD4CB8">
        <w:t xml:space="preserve">über das Wesen </w:t>
      </w:r>
      <w:r w:rsidR="00BE7EE5">
        <w:t>der Suchanfragen besonders effizient nutzt</w:t>
      </w:r>
      <w:r w:rsidR="005E07CB">
        <w:t>,</w:t>
      </w:r>
      <w:r w:rsidR="00BE7EE5">
        <w:t xml:space="preserve"> um die zukünftigen Anfragen besser als alle anderen vorgestellten Algorithmen verarbeiten zu können</w:t>
      </w:r>
      <w:r w:rsidR="009F385A">
        <w:t>.</w:t>
      </w:r>
      <w:r w:rsidR="00A52EEB">
        <w:t xml:space="preserve"> </w:t>
      </w:r>
    </w:p>
    <w:p w14:paraId="4BD928C5" w14:textId="4F348C75" w:rsidR="00341342" w:rsidRPr="00806ACB" w:rsidRDefault="00A52EEB" w:rsidP="00E1581B">
      <w:r>
        <w:t>Kombiniert mit der Betrachtung aus dem Vorherigen Kapitel „</w:t>
      </w:r>
      <w:r>
        <w:fldChar w:fldCharType="begin"/>
      </w:r>
      <w:r>
        <w:instrText xml:space="preserve"> REF _Ref80018237 \h </w:instrText>
      </w:r>
      <w:r>
        <w:fldChar w:fldCharType="separate"/>
      </w:r>
      <w:r w:rsidRPr="00806ACB">
        <w:t>Trade-Off für Anzahl der Finger</w:t>
      </w:r>
      <w:r>
        <w:fldChar w:fldCharType="end"/>
      </w:r>
      <w:r>
        <w:t xml:space="preserve">“ konnte ein Fingersuch-Algorithmus </w:t>
      </w:r>
      <w:r w:rsidR="00923A50">
        <w:t>gefunden</w:t>
      </w:r>
      <w:r>
        <w:t xml:space="preserve"> werden, welcher </w:t>
      </w:r>
      <w:r w:rsidR="00EA21CE">
        <w:t xml:space="preserve">selbst </w:t>
      </w:r>
      <w:r>
        <w:t xml:space="preserve">im Worstcase </w:t>
      </w:r>
      <w:r>
        <w:lastRenderedPageBreak/>
        <w:t xml:space="preserve">einen absoluten Vorteil gegenüber der herkömmlichen Wurzelsuche </w:t>
      </w:r>
      <w:proofErr w:type="gramStart"/>
      <w:r>
        <w:t>bietet</w:t>
      </w:r>
      <w:r w:rsidR="00D25DE9">
        <w:t xml:space="preserve"> :</w:t>
      </w:r>
      <w:proofErr w:type="gramEnd"/>
      <w:r w:rsidR="00D25DE9">
        <w:t xml:space="preserve"> der „gekürzte“ </w:t>
      </w:r>
      <w:proofErr w:type="spellStart"/>
      <w:r w:rsidR="00D25DE9">
        <w:t>Splaytree</w:t>
      </w:r>
      <w:proofErr w:type="spellEnd"/>
      <w:r w:rsidR="00D25DE9">
        <w:t>.</w:t>
      </w:r>
    </w:p>
    <w:p w14:paraId="00EE61DF" w14:textId="3FEA193B" w:rsidR="005E07CB" w:rsidRPr="00D25DE9" w:rsidRDefault="003E441C" w:rsidP="00DF52E8">
      <w:pPr>
        <w:pStyle w:val="berschrift2"/>
        <w:rPr>
          <w:lang w:val="de-DE"/>
        </w:rPr>
      </w:pPr>
      <w:r>
        <w:rPr>
          <w:lang w:val="de-DE"/>
        </w:rPr>
        <w:t xml:space="preserve"> </w:t>
      </w:r>
      <w:bookmarkStart w:id="100" w:name="_Toc79686342"/>
      <w:r w:rsidR="00E22160" w:rsidRPr="00806ACB">
        <w:rPr>
          <w:lang w:val="de-DE"/>
        </w:rPr>
        <w:t>H</w:t>
      </w:r>
      <w:r w:rsidR="00F5486F" w:rsidRPr="00806ACB">
        <w:rPr>
          <w:lang w:val="de-DE"/>
        </w:rPr>
        <w:t xml:space="preserve">istorische </w:t>
      </w:r>
      <w:r w:rsidR="00F36670">
        <w:rPr>
          <w:lang w:val="de-DE"/>
        </w:rPr>
        <w:t xml:space="preserve">Einordnung der </w:t>
      </w:r>
      <w:r w:rsidR="005E3292" w:rsidRPr="00806ACB">
        <w:rPr>
          <w:lang w:val="de-DE"/>
        </w:rPr>
        <w:t>Sicht</w:t>
      </w:r>
      <w:r w:rsidR="008B3694" w:rsidRPr="00806ACB">
        <w:rPr>
          <w:lang w:val="de-DE"/>
        </w:rPr>
        <w:t xml:space="preserve"> auf die Finger</w:t>
      </w:r>
      <w:bookmarkEnd w:id="100"/>
    </w:p>
    <w:p w14:paraId="402F84D5" w14:textId="43146834" w:rsidR="00DF52E8" w:rsidRPr="00806ACB" w:rsidRDefault="00DF52E8" w:rsidP="00DF52E8">
      <w:r w:rsidRPr="00806ACB">
        <w:t>Es gibt einige modernere Arbeiten, die von den Vorteilen der Splay</w:t>
      </w:r>
      <w:r w:rsidR="00C6449F">
        <w:t>-</w:t>
      </w:r>
      <w:r w:rsidR="00C9326E">
        <w:t>T</w:t>
      </w:r>
      <w:r w:rsidRPr="00806ACB">
        <w:t>ree für gewisse Anwendungen berichten</w:t>
      </w:r>
      <w:r w:rsidR="003367D3" w:rsidRPr="00806ACB">
        <w:t xml:space="preserve"> (Kapitel „</w:t>
      </w:r>
      <w:r w:rsidR="003367D3" w:rsidRPr="00806ACB">
        <w:fldChar w:fldCharType="begin"/>
      </w:r>
      <w:r w:rsidR="003367D3" w:rsidRPr="00806ACB">
        <w:instrText xml:space="preserve"> REF _Ref78805933 \h </w:instrText>
      </w:r>
      <w:r w:rsidR="003367D3" w:rsidRPr="00806ACB">
        <w:fldChar w:fldCharType="separate"/>
      </w:r>
      <w:r w:rsidR="003367D3" w:rsidRPr="00806ACB">
        <w:t>Aktueller Forschungsstand: Übersicht über Finger</w:t>
      </w:r>
      <w:r w:rsidR="003367D3" w:rsidRPr="00806ACB">
        <w:fldChar w:fldCharType="end"/>
      </w:r>
      <w:r w:rsidR="003367D3" w:rsidRPr="00806ACB">
        <w:t>“)</w:t>
      </w:r>
      <w:r w:rsidRPr="00806ACB">
        <w:t xml:space="preserve">. In diesen Anwendungen werden </w:t>
      </w:r>
      <w:r w:rsidR="00C6449F" w:rsidRPr="00806ACB">
        <w:t>Splay</w:t>
      </w:r>
      <w:r w:rsidR="00C6449F">
        <w:t>-T</w:t>
      </w:r>
      <w:r w:rsidR="00C6449F" w:rsidRPr="00806ACB">
        <w:t xml:space="preserve">ree </w:t>
      </w:r>
      <w:r w:rsidRPr="00806ACB">
        <w:t xml:space="preserve">gleichgesetzt mit der Fingersuche – was meiner Meinung nach zu einschränkend für die Fingersuche und auch für </w:t>
      </w:r>
      <w:r w:rsidR="0058036E">
        <w:t>den</w:t>
      </w:r>
      <w:r w:rsidRPr="00806ACB">
        <w:t xml:space="preserve"> </w:t>
      </w:r>
      <w:r w:rsidR="00C6449F" w:rsidRPr="00806ACB">
        <w:t>Splay</w:t>
      </w:r>
      <w:r w:rsidR="00C6449F">
        <w:t>-T</w:t>
      </w:r>
      <w:r w:rsidR="00C6449F" w:rsidRPr="00806ACB">
        <w:t xml:space="preserve">ree </w:t>
      </w:r>
      <w:r w:rsidRPr="00806ACB">
        <w:t>ist.</w:t>
      </w:r>
    </w:p>
    <w:p w14:paraId="7A07A80E" w14:textId="2827E15B" w:rsidR="00DF52E8" w:rsidRPr="00806ACB" w:rsidRDefault="00DF52E8" w:rsidP="00DF52E8">
      <w:r w:rsidRPr="00806ACB">
        <w:t xml:space="preserve">In meinem kleinen </w:t>
      </w:r>
      <w:r w:rsidR="00C41FAC">
        <w:t>Modell</w:t>
      </w:r>
      <w:r w:rsidRPr="00806ACB">
        <w:t xml:space="preserve"> – aus der Softwaretechnik inspiriert – wird für jede funktionale Anforderung ein einzelnes Objekt geschaffen. Es spielt meiner </w:t>
      </w:r>
      <w:r w:rsidR="00C6449F" w:rsidRPr="00806ACB">
        <w:t xml:space="preserve">Meinung </w:t>
      </w:r>
      <w:r w:rsidR="002D6C3C" w:rsidRPr="00806ACB">
        <w:t>nach eine</w:t>
      </w:r>
      <w:r w:rsidR="002D6C3C">
        <w:t xml:space="preserve"> </w:t>
      </w:r>
      <w:r w:rsidR="002D6C3C" w:rsidRPr="00806ACB">
        <w:t>Rolle</w:t>
      </w:r>
      <w:r w:rsidRPr="00806ACB">
        <w:t xml:space="preserve">, gerade bei Anwendungen der Fingersuche, dass man die Verwaltung der Finger und </w:t>
      </w:r>
      <w:r w:rsidR="00005D9C" w:rsidRPr="00806ACB">
        <w:t xml:space="preserve">die </w:t>
      </w:r>
      <w:r w:rsidRPr="00806ACB">
        <w:t xml:space="preserve">Teilabschnitte der Suche klar von </w:t>
      </w:r>
      <w:r w:rsidR="00C6449F" w:rsidRPr="00806ACB">
        <w:t>einender</w:t>
      </w:r>
      <w:r w:rsidRPr="00806ACB">
        <w:t xml:space="preserve"> trennt. Denn nur durch die Trennung kann man einzelne Schritte optimierter gestalten und neu zusammensetzen – vor allem wenn man aus dem Gebiet der Finger nur die Fingersuche verwenden möchte.</w:t>
      </w:r>
    </w:p>
    <w:p w14:paraId="12C728A2" w14:textId="040B1DD1" w:rsidR="00DF52E8" w:rsidRPr="00806ACB" w:rsidRDefault="00DF52E8" w:rsidP="00DF52E8">
      <w:r w:rsidRPr="00806ACB">
        <w:t xml:space="preserve">Ich sehe aber gleichzeitig, dass in älteren Arbeiten </w:t>
      </w:r>
      <w:r w:rsidR="00D6158D" w:rsidRPr="00806ACB">
        <w:t>bis in die</w:t>
      </w:r>
      <w:r w:rsidRPr="00806ACB">
        <w:t xml:space="preserve"> </w:t>
      </w:r>
      <w:proofErr w:type="spellStart"/>
      <w:r w:rsidR="002F050D" w:rsidRPr="00806ACB">
        <w:t>80er</w:t>
      </w:r>
      <w:proofErr w:type="spellEnd"/>
      <w:r w:rsidRPr="00806ACB">
        <w:t xml:space="preserve"> Jahre diese Trennung nicht vorgenommen wurde und </w:t>
      </w:r>
      <w:r w:rsidR="00B83043">
        <w:t xml:space="preserve">stattdessen </w:t>
      </w:r>
      <w:r w:rsidRPr="00806ACB">
        <w:t xml:space="preserve">hat </w:t>
      </w:r>
      <w:r w:rsidR="00B83043">
        <w:t xml:space="preserve">man </w:t>
      </w:r>
      <w:r w:rsidRPr="00806ACB">
        <w:t xml:space="preserve">einen universellen Vorteil durch die Finger z.B. </w:t>
      </w:r>
      <w:r w:rsidR="00F5486F" w:rsidRPr="00806ACB">
        <w:t xml:space="preserve">auch </w:t>
      </w:r>
      <w:r w:rsidRPr="00806ACB">
        <w:t>für Baumrotationen, Tree</w:t>
      </w:r>
      <w:r w:rsidR="007F6B20">
        <w:t>-</w:t>
      </w:r>
      <w:proofErr w:type="spellStart"/>
      <w:r w:rsidR="007F6B20">
        <w:t>J</w:t>
      </w:r>
      <w:r w:rsidRPr="00806ACB">
        <w:t>oins</w:t>
      </w:r>
      <w:proofErr w:type="spellEnd"/>
      <w:r w:rsidRPr="00806ACB">
        <w:t xml:space="preserve"> und andere aufwändige Baumoperationen </w:t>
      </w:r>
      <w:r w:rsidR="00B83043" w:rsidRPr="00806ACB">
        <w:t xml:space="preserve">versucht </w:t>
      </w:r>
      <w:proofErr w:type="gramStart"/>
      <w:r w:rsidR="002F050D" w:rsidRPr="00806ACB">
        <w:t>mit</w:t>
      </w:r>
      <w:r w:rsidR="00145BB5">
        <w:t xml:space="preserve"> zu nutzen</w:t>
      </w:r>
      <w:proofErr w:type="gramEnd"/>
      <w:r w:rsidRPr="00806ACB">
        <w:t xml:space="preserve">. </w:t>
      </w:r>
    </w:p>
    <w:p w14:paraId="2C6304D1" w14:textId="67D4A18F" w:rsidR="00EA21CE" w:rsidRDefault="00DF52E8" w:rsidP="00465D3B">
      <w:r w:rsidRPr="00806ACB">
        <w:t xml:space="preserve">Die neueren Arbeiten zu dem Thema </w:t>
      </w:r>
      <w:r w:rsidR="00F0508C" w:rsidRPr="00806ACB">
        <w:t xml:space="preserve">hingegen </w:t>
      </w:r>
      <w:r w:rsidRPr="00806ACB">
        <w:t xml:space="preserve">versuchen sich </w:t>
      </w:r>
      <w:r w:rsidR="00D6158D" w:rsidRPr="00806ACB">
        <w:t>ausschließlich</w:t>
      </w:r>
      <w:r w:rsidRPr="00806ACB">
        <w:t xml:space="preserve"> auf die Suche zu</w:t>
      </w:r>
      <w:r w:rsidR="00E22160" w:rsidRPr="00806ACB">
        <w:t xml:space="preserve"> </w:t>
      </w:r>
      <w:r w:rsidR="00BF05F8" w:rsidRPr="00806ACB">
        <w:t>konzentrieren</w:t>
      </w:r>
      <w:r w:rsidR="006D62D4" w:rsidRPr="00806ACB">
        <w:t xml:space="preserve">. </w:t>
      </w:r>
      <w:r w:rsidR="004605D0">
        <w:t>Diese</w:t>
      </w:r>
      <w:r w:rsidR="00E22160" w:rsidRPr="00806ACB">
        <w:t xml:space="preserve"> Arbeit reiht sich somit </w:t>
      </w:r>
      <w:r w:rsidR="004605D0" w:rsidRPr="00806ACB">
        <w:t xml:space="preserve">in </w:t>
      </w:r>
      <w:r w:rsidR="004605D0">
        <w:t xml:space="preserve">die </w:t>
      </w:r>
      <w:r w:rsidR="004605D0" w:rsidRPr="00806ACB">
        <w:t>modernere Sicht</w:t>
      </w:r>
      <w:r w:rsidR="00E22160" w:rsidRPr="00806ACB">
        <w:t xml:space="preserve"> auf die Finger ein.</w:t>
      </w:r>
      <w:r w:rsidR="001152CB" w:rsidRPr="00806ACB">
        <w:t xml:space="preserve"> Auch zeigt ein Kapitel dieser Arbeit </w:t>
      </w:r>
      <w:r w:rsidR="002D6C3C">
        <w:t>„</w:t>
      </w:r>
      <w:r w:rsidR="002D6C3C">
        <w:fldChar w:fldCharType="begin"/>
      </w:r>
      <w:r w:rsidR="002D6C3C">
        <w:instrText xml:space="preserve"> REF _Ref79003773 \h </w:instrText>
      </w:r>
      <w:r w:rsidR="002D6C3C">
        <w:fldChar w:fldCharType="separate"/>
      </w:r>
      <w:r w:rsidR="002D6C3C" w:rsidRPr="00806ACB">
        <w:t>Prädiktion auf Input Streams für Lokalitätsprinzip</w:t>
      </w:r>
      <w:r w:rsidR="002D6C3C">
        <w:fldChar w:fldCharType="end"/>
      </w:r>
      <w:r w:rsidR="002D6C3C">
        <w:t>“</w:t>
      </w:r>
      <w:r w:rsidR="001152CB" w:rsidRPr="00806ACB">
        <w:t xml:space="preserve">, dass es eine Sensibilisierung für das Thema der </w:t>
      </w:r>
      <w:r w:rsidR="00372F0A" w:rsidRPr="00806ACB">
        <w:t>Prädiktion</w:t>
      </w:r>
      <w:r w:rsidR="001152CB" w:rsidRPr="00806ACB">
        <w:t xml:space="preserve"> der Suchanfragen gibt und dass daran gearbeitet wird es </w:t>
      </w:r>
      <w:r w:rsidR="000950A9" w:rsidRPr="00806ACB">
        <w:t>aus</w:t>
      </w:r>
      <w:r w:rsidR="001152CB" w:rsidRPr="00806ACB">
        <w:t>zunutzen.</w:t>
      </w:r>
    </w:p>
    <w:p w14:paraId="30D47AEA" w14:textId="51D711F5" w:rsidR="00EA21CE" w:rsidRPr="00D25DE9" w:rsidRDefault="001837FA" w:rsidP="00EA21CE">
      <w:pPr>
        <w:pStyle w:val="berschrift2"/>
      </w:pPr>
      <w:r w:rsidRPr="00282774">
        <w:rPr>
          <w:lang w:val="de-DE"/>
        </w:rPr>
        <w:t xml:space="preserve"> </w:t>
      </w:r>
      <w:bookmarkStart w:id="101" w:name="_Toc79686343"/>
      <w:proofErr w:type="spellStart"/>
      <w:r w:rsidR="0079302D" w:rsidRPr="00806ACB">
        <w:t>Fazit</w:t>
      </w:r>
      <w:bookmarkEnd w:id="101"/>
      <w:proofErr w:type="spellEnd"/>
      <w:r w:rsidR="0079302D" w:rsidRPr="00806ACB">
        <w:t xml:space="preserve"> </w:t>
      </w:r>
    </w:p>
    <w:p w14:paraId="38B6B0C5" w14:textId="77777777" w:rsidR="00A52EEB" w:rsidRDefault="00F7628D" w:rsidP="00F7628D">
      <w:r w:rsidRPr="00806ACB">
        <w:t>Zusammenfassend konnte ich mit de</w:t>
      </w:r>
      <w:r>
        <w:t xml:space="preserve">r Modellierung </w:t>
      </w:r>
      <w:r w:rsidRPr="00806ACB">
        <w:t>zeigen, dass einige Finger</w:t>
      </w:r>
      <w:r>
        <w:t>s</w:t>
      </w:r>
      <w:r w:rsidRPr="00806ACB">
        <w:t xml:space="preserve">uchalgorithmen </w:t>
      </w:r>
      <w:r>
        <w:t>geeignete Anwendungsfälle in sich vereinen.</w:t>
      </w:r>
      <w:r w:rsidR="00A52EEB">
        <w:t xml:space="preserve"> </w:t>
      </w:r>
    </w:p>
    <w:p w14:paraId="5DD1C69A" w14:textId="71A2A508" w:rsidR="00F7628D" w:rsidRDefault="00A52EEB" w:rsidP="00F7628D">
      <w:r>
        <w:t xml:space="preserve">Auch konnte ein Fingersuchalgorithmus gefunden werden, welcher immer einen </w:t>
      </w:r>
      <w:r w:rsidR="00D25DE9">
        <w:t xml:space="preserve">absoluten </w:t>
      </w:r>
      <w:r>
        <w:t xml:space="preserve">Vorteil gegenüber der Wurzelsuche </w:t>
      </w:r>
      <w:r w:rsidR="005E07CB">
        <w:t>bietet</w:t>
      </w:r>
      <w:r w:rsidR="00EA21CE">
        <w:t xml:space="preserve">: </w:t>
      </w:r>
      <w:r w:rsidR="005E07CB">
        <w:t>der „</w:t>
      </w:r>
      <w:r>
        <w:t>gekürzte</w:t>
      </w:r>
      <w:r w:rsidR="005E07CB">
        <w:t>“</w:t>
      </w:r>
      <w:r>
        <w:t xml:space="preserve"> </w:t>
      </w:r>
      <w:proofErr w:type="spellStart"/>
      <w:r>
        <w:t>Splaytree</w:t>
      </w:r>
      <w:proofErr w:type="spellEnd"/>
      <w:r>
        <w:t xml:space="preserve">. </w:t>
      </w:r>
    </w:p>
    <w:p w14:paraId="3F8EA160" w14:textId="1F4ACDE6" w:rsidR="00F7628D" w:rsidRDefault="00694BB0" w:rsidP="00694BB0">
      <w:pPr>
        <w:pStyle w:val="berschrift1"/>
      </w:pPr>
      <w:bookmarkStart w:id="102" w:name="_Toc79686344"/>
      <w:r>
        <w:lastRenderedPageBreak/>
        <w:t>Zusammenfassung</w:t>
      </w:r>
      <w:bookmarkEnd w:id="102"/>
    </w:p>
    <w:p w14:paraId="37EC3BE9" w14:textId="331475B6" w:rsidR="00325C07" w:rsidRDefault="00694BB0" w:rsidP="00694BB0">
      <w:r>
        <w:t xml:space="preserve">In dieser Arbeit wurde der </w:t>
      </w:r>
      <w:r w:rsidR="0092014B">
        <w:t>a</w:t>
      </w:r>
      <w:r>
        <w:t xml:space="preserve">ktuelle Forschungsstand betrachtet, es wurde ein Modell </w:t>
      </w:r>
      <w:r w:rsidR="00325C07">
        <w:t>vorgestellt,</w:t>
      </w:r>
      <w:r>
        <w:t xml:space="preserve"> um sich der Fingersuche zu nähern,</w:t>
      </w:r>
      <w:r w:rsidR="00325C07">
        <w:t xml:space="preserve"> außerdem</w:t>
      </w:r>
      <w:r>
        <w:t xml:space="preserve"> wurde auch theoretisch sich mit dem Thema </w:t>
      </w:r>
      <w:r w:rsidR="00325C07">
        <w:t>der Laufzeiten auseinandergesetzt</w:t>
      </w:r>
      <w:r>
        <w:t xml:space="preserve"> und zum Ende dieser Arbeit wurden einige Anwendungsfälle </w:t>
      </w:r>
      <w:r w:rsidR="00325C07">
        <w:t>mithilfe</w:t>
      </w:r>
      <w:r>
        <w:t xml:space="preserve"> des Modells </w:t>
      </w:r>
      <w:r w:rsidR="00655AC0">
        <w:t>programmiert</w:t>
      </w:r>
      <w:r>
        <w:t xml:space="preserve">. </w:t>
      </w:r>
      <w:r w:rsidR="00A1496B">
        <w:t>Es gab auch eine kurze historische Trend-Einordnung der Sicht auf die Finger.</w:t>
      </w:r>
    </w:p>
    <w:p w14:paraId="5F30FA25" w14:textId="68EA212C" w:rsidR="00694BB0" w:rsidRDefault="00694BB0" w:rsidP="00694BB0">
      <w:r>
        <w:t>Es konnten einige Vermutungen</w:t>
      </w:r>
      <w:r w:rsidR="00325C07">
        <w:t>, welche am Anfang dieser Arbeit getätigt wurden, belegt werden</w:t>
      </w:r>
      <w:r w:rsidR="00A1496B">
        <w:t>. A</w:t>
      </w:r>
      <w:r w:rsidR="00325C07">
        <w:t xml:space="preserve">uch ein überraschendes Ergebnis, bezüglich der Random Key Search, konnte </w:t>
      </w:r>
      <w:r w:rsidR="00A1496B">
        <w:t>veranschaulicht</w:t>
      </w:r>
      <w:r w:rsidR="00325C07">
        <w:t xml:space="preserve"> werden – nämlich, dass </w:t>
      </w:r>
      <w:r w:rsidR="00A1496B">
        <w:t xml:space="preserve">der </w:t>
      </w:r>
      <w:proofErr w:type="spellStart"/>
      <w:r w:rsidR="00A1496B">
        <w:t>Splaytree</w:t>
      </w:r>
      <w:proofErr w:type="spellEnd"/>
      <w:r w:rsidR="00A1496B">
        <w:t xml:space="preserve"> sich</w:t>
      </w:r>
      <w:r w:rsidR="00325C07">
        <w:t xml:space="preserve"> bei zufälligen Suchanfragen </w:t>
      </w:r>
      <w:r w:rsidR="00A1496B">
        <w:t>besser als die Wurzelsuche verhält</w:t>
      </w:r>
      <w:r w:rsidR="00325C07">
        <w:t xml:space="preserve">. </w:t>
      </w:r>
    </w:p>
    <w:p w14:paraId="617F394B" w14:textId="07A229E2" w:rsidR="00F22C17" w:rsidRDefault="0092014B" w:rsidP="00694BB0">
      <w:r>
        <w:t>Es wurde die Frage beantwortet, dass der beste Trade-off für die Anzahl der Finger darin liegt</w:t>
      </w:r>
      <w:r w:rsidR="00F22C17">
        <w:t xml:space="preserve"> die Fingermanagement-Datenstruktur zu „kürzen“</w:t>
      </w:r>
      <w:r>
        <w:t xml:space="preserve">. Der beste Trade-off wird durch die Höhe der Startpunkte in der Distanzsuche beschränkt. </w:t>
      </w:r>
    </w:p>
    <w:p w14:paraId="429F498D" w14:textId="4B9D915B" w:rsidR="00F22C17" w:rsidRDefault="0092014B" w:rsidP="00694BB0">
      <w:r>
        <w:t>Es konnte gezeigt werden, dass einige Finger-Algorithmen die Information über die Struktur der vorhergegangenen Suchaufträge in sich speiche</w:t>
      </w:r>
      <w:r w:rsidR="00A179D4">
        <w:t>rn</w:t>
      </w:r>
      <w:r>
        <w:t xml:space="preserve"> und für die zukünftige Suchaufträge </w:t>
      </w:r>
      <w:r w:rsidR="00A179D4">
        <w:t>nutzen</w:t>
      </w:r>
      <w:r w:rsidR="00F22C17">
        <w:t xml:space="preserve">. </w:t>
      </w:r>
    </w:p>
    <w:p w14:paraId="68A643FA" w14:textId="12BBEA27" w:rsidR="00325C07" w:rsidRPr="00694BB0" w:rsidRDefault="00A179D4" w:rsidP="00694BB0">
      <w:r>
        <w:t>E</w:t>
      </w:r>
      <w:r w:rsidR="00F22C17">
        <w:t xml:space="preserve">s wurde der „gekürzte“ </w:t>
      </w:r>
      <w:proofErr w:type="spellStart"/>
      <w:r w:rsidR="00F22C17">
        <w:t>Splaytree</w:t>
      </w:r>
      <w:proofErr w:type="spellEnd"/>
      <w:r w:rsidR="00F22C17">
        <w:t xml:space="preserve"> als ein Algorithmus</w:t>
      </w:r>
      <w:r w:rsidR="00475D0D">
        <w:t>,</w:t>
      </w:r>
      <w:r w:rsidR="00F22C17">
        <w:t xml:space="preserve"> welcher einen absoluten Vorteil gegenüber der Wurzelsuche bietet</w:t>
      </w:r>
      <w:r>
        <w:t xml:space="preserve">, </w:t>
      </w:r>
      <w:r w:rsidR="00F22C17">
        <w:t>aus dem Modell abgeleitet.</w:t>
      </w:r>
    </w:p>
    <w:p w14:paraId="53520879" w14:textId="47A7A365" w:rsidR="00E541E4" w:rsidRPr="00806ACB" w:rsidRDefault="00071677" w:rsidP="00071677">
      <w:pPr>
        <w:pStyle w:val="berschrift1"/>
      </w:pPr>
      <w:bookmarkStart w:id="103" w:name="_Toc79686345"/>
      <w:r>
        <w:lastRenderedPageBreak/>
        <w:t>Appendix</w:t>
      </w:r>
      <w:bookmarkEnd w:id="103"/>
    </w:p>
    <w:p w14:paraId="486EA66B" w14:textId="7496F08F" w:rsidR="00BD7593" w:rsidRPr="00806ACB" w:rsidRDefault="00BD7593" w:rsidP="00071677">
      <w:pPr>
        <w:pStyle w:val="berschrift2"/>
      </w:pPr>
      <w:bookmarkStart w:id="104" w:name="_Toc79686346"/>
      <w:r w:rsidRPr="000A1105">
        <w:rPr>
          <w:lang w:val="de-DE"/>
        </w:rPr>
        <w:t>Ausblick</w:t>
      </w:r>
      <w:r w:rsidR="0010207C" w:rsidRPr="00806ACB">
        <w:t xml:space="preserve"> und </w:t>
      </w:r>
      <w:r w:rsidR="00FF5909" w:rsidRPr="00806ACB">
        <w:t>Potential</w:t>
      </w:r>
      <w:bookmarkEnd w:id="104"/>
    </w:p>
    <w:p w14:paraId="186502BC" w14:textId="3F8DFB30" w:rsidR="006D53A9" w:rsidRPr="00806ACB" w:rsidRDefault="0010207C" w:rsidP="00071677">
      <w:pPr>
        <w:pStyle w:val="berschrift3"/>
      </w:pPr>
      <w:r w:rsidRPr="00806ACB">
        <w:t xml:space="preserve"> </w:t>
      </w:r>
      <w:bookmarkStart w:id="105" w:name="_Toc79686347"/>
      <w:r w:rsidR="006D53A9" w:rsidRPr="00806ACB">
        <w:t>Fingersuche und Datenbanken</w:t>
      </w:r>
      <w:bookmarkEnd w:id="105"/>
    </w:p>
    <w:p w14:paraId="625F13D0" w14:textId="77777777" w:rsidR="00C37AB4" w:rsidRPr="00806ACB" w:rsidRDefault="00C37AB4" w:rsidP="00C37AB4"/>
    <w:p w14:paraId="427B8BE0" w14:textId="3FCEBA9C" w:rsidR="006D53A9" w:rsidRPr="00806ACB" w:rsidRDefault="006D53A9" w:rsidP="006D53A9">
      <w:r w:rsidRPr="00806ACB">
        <w:t>Ich würde gerne an dieser Stelle erwähnen, dass die Fingersuche</w:t>
      </w:r>
      <w:r w:rsidR="00AB637D">
        <w:t xml:space="preserve">, so </w:t>
      </w:r>
      <w:r w:rsidRPr="00806ACB">
        <w:t xml:space="preserve">wie sie in meinem </w:t>
      </w:r>
      <w:r w:rsidR="00C41FAC">
        <w:t>Modell</w:t>
      </w:r>
      <w:r w:rsidRPr="00806ACB">
        <w:t xml:space="preserve"> vorgestellt ist, eigentlich eine einfache Anwendung ist</w:t>
      </w:r>
      <w:r w:rsidR="00222918" w:rsidRPr="00806ACB">
        <w:t>,</w:t>
      </w:r>
      <w:r w:rsidRPr="00806ACB">
        <w:t xml:space="preserve"> Datenstrukturen egal welcher Art </w:t>
      </w:r>
      <w:r w:rsidR="00C84598" w:rsidRPr="00806ACB">
        <w:t xml:space="preserve">- </w:t>
      </w:r>
      <w:r w:rsidRPr="00806ACB">
        <w:t>auch die unsortierten oder unstrukturierte</w:t>
      </w:r>
      <w:r w:rsidR="00C84598" w:rsidRPr="00806ACB">
        <w:t xml:space="preserve">n - </w:t>
      </w:r>
      <w:r w:rsidRPr="00806ACB">
        <w:t>nachzurüsten. Man hätte eine externe Finger</w:t>
      </w:r>
      <w:r w:rsidR="006E0836" w:rsidRPr="00806ACB">
        <w:t>d</w:t>
      </w:r>
      <w:r w:rsidRPr="00806ACB">
        <w:t xml:space="preserve">atenstruktur, die man nur anzubinden braucht und schon hat man eine mehr oder minder starke </w:t>
      </w:r>
      <w:r w:rsidR="008F2285" w:rsidRPr="00806ACB">
        <w:t>Beschleunigung</w:t>
      </w:r>
      <w:r w:rsidRPr="00806ACB">
        <w:t xml:space="preserve"> bei oft durchsuchten Bereichen </w:t>
      </w:r>
      <w:r w:rsidR="007B116F" w:rsidRPr="00806ACB">
        <w:t xml:space="preserve">z.B. </w:t>
      </w:r>
      <w:r w:rsidRPr="00806ACB">
        <w:t xml:space="preserve">in Datenbanken. </w:t>
      </w:r>
      <w:r w:rsidR="006E0836" w:rsidRPr="00806ACB">
        <w:t xml:space="preserve">Wie in meinen Plots gezeigt, muss natürlich der Anwendungsfall vorteilhaft abgestimmt werden. </w:t>
      </w:r>
    </w:p>
    <w:p w14:paraId="18B1F9CD" w14:textId="15BAF6C3" w:rsidR="006D53A9" w:rsidRPr="00806ACB" w:rsidRDefault="006E0836" w:rsidP="006E0836">
      <w:r w:rsidRPr="00806ACB">
        <w:t xml:space="preserve">Um sich der Frage </w:t>
      </w:r>
      <w:r w:rsidR="008F2285" w:rsidRPr="00806ACB">
        <w:t>zu nähern</w:t>
      </w:r>
      <w:r w:rsidRPr="00806ACB">
        <w:t xml:space="preserve">, ob die Fingersuche konzeptuell geeignet ist, um Datenbanken aufzurüsten, kann man sich ansehen, welche Arten der Datenbanken </w:t>
      </w:r>
      <w:r w:rsidR="008F2285" w:rsidRPr="00806ACB">
        <w:t>aktuell</w:t>
      </w:r>
      <w:r w:rsidRPr="00806ACB">
        <w:t xml:space="preserve"> </w:t>
      </w:r>
      <w:sdt>
        <w:sdtPr>
          <w:id w:val="-1724899294"/>
          <w:citation/>
        </w:sdtPr>
        <w:sdtEndPr/>
        <w:sdtContent>
          <w:r w:rsidRPr="00806ACB">
            <w:fldChar w:fldCharType="begin"/>
          </w:r>
          <w:r w:rsidR="00092CAF">
            <w:instrText xml:space="preserve">CITATION dbe21 \l 1033 </w:instrText>
          </w:r>
          <w:r w:rsidRPr="00806ACB">
            <w:fldChar w:fldCharType="separate"/>
          </w:r>
          <w:r w:rsidR="00607FBD" w:rsidRPr="00607FBD">
            <w:rPr>
              <w:noProof/>
            </w:rPr>
            <w:t>[17]</w:t>
          </w:r>
          <w:r w:rsidRPr="00806ACB">
            <w:fldChar w:fldCharType="end"/>
          </w:r>
        </w:sdtContent>
      </w:sdt>
      <w:r w:rsidRPr="00806ACB">
        <w:t xml:space="preserve"> </w:t>
      </w:r>
      <w:r w:rsidR="006D53A9" w:rsidRPr="00806ACB">
        <w:t xml:space="preserve">am häufigsten genutzt werden: </w:t>
      </w:r>
    </w:p>
    <w:p w14:paraId="7EC8F6C0" w14:textId="77777777" w:rsidR="006D53A9" w:rsidRPr="00806ACB" w:rsidRDefault="006D53A9" w:rsidP="006D53A9">
      <w:pPr>
        <w:keepNext/>
      </w:pPr>
      <w:r w:rsidRPr="00806ACB">
        <w:rPr>
          <w:noProof/>
        </w:rPr>
        <w:drawing>
          <wp:inline distT="0" distB="0" distL="0" distR="0" wp14:anchorId="60734EC0" wp14:editId="7CF302FC">
            <wp:extent cx="5467350" cy="2938479"/>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3368" cy="2952463"/>
                    </a:xfrm>
                    <a:prstGeom prst="rect">
                      <a:avLst/>
                    </a:prstGeom>
                  </pic:spPr>
                </pic:pic>
              </a:graphicData>
            </a:graphic>
          </wp:inline>
        </w:drawing>
      </w:r>
    </w:p>
    <w:p w14:paraId="7EAF1650" w14:textId="225A01CB" w:rsidR="006D53A9" w:rsidRPr="00806ACB" w:rsidRDefault="00BE4E33" w:rsidP="00E42FD6">
      <w:pPr>
        <w:pStyle w:val="Beschriftung"/>
      </w:pPr>
      <w:fldSimple w:instr=" SEQ Abbildung \* ARABIC ">
        <w:bookmarkStart w:id="106" w:name="_Toc80015075"/>
        <w:r w:rsidR="00550B8F">
          <w:rPr>
            <w:noProof/>
          </w:rPr>
          <w:t>23</w:t>
        </w:r>
      </w:fldSimple>
      <w:r w:rsidR="006D53A9" w:rsidRPr="00806ACB">
        <w:t xml:space="preserve"> Abb</w:t>
      </w:r>
      <w:r w:rsidR="00AB637D">
        <w:t>.</w:t>
      </w:r>
      <w:r w:rsidR="006D53A9" w:rsidRPr="00806ACB">
        <w:t xml:space="preserve">: </w:t>
      </w:r>
      <w:r w:rsidR="00222918" w:rsidRPr="00806ACB">
        <w:t xml:space="preserve">häufigste </w:t>
      </w:r>
      <w:r w:rsidR="006D53A9" w:rsidRPr="00806ACB">
        <w:t>Datenbank-Kategorie</w:t>
      </w:r>
      <w:r w:rsidR="00222918" w:rsidRPr="00806ACB">
        <w:t>n</w:t>
      </w:r>
      <w:bookmarkEnd w:id="106"/>
    </w:p>
    <w:p w14:paraId="1DF7F0ED" w14:textId="7067F167" w:rsidR="006D53A9" w:rsidRPr="00806ACB" w:rsidRDefault="007B116F" w:rsidP="006D53A9">
      <w:r w:rsidRPr="00806ACB">
        <w:lastRenderedPageBreak/>
        <w:t>Hier sieht</w:t>
      </w:r>
      <w:r w:rsidR="006D53A9" w:rsidRPr="00806ACB">
        <w:t xml:space="preserve"> man schnell, dass die </w:t>
      </w:r>
      <w:r w:rsidR="00CF2C97">
        <w:t>r</w:t>
      </w:r>
      <w:r w:rsidR="006D53A9" w:rsidRPr="00806ACB">
        <w:t xml:space="preserve">elationale-Datenbanken besonders gerne genutzt werden. In diesem Datenbank </w:t>
      </w:r>
      <w:r w:rsidR="00C41FAC">
        <w:t>Modell</w:t>
      </w:r>
      <w:r w:rsidR="006D53A9" w:rsidRPr="00806ACB">
        <w:t xml:space="preserve"> werden Daten nach dem Relationalen </w:t>
      </w:r>
      <w:r w:rsidR="00C41FAC">
        <w:t>Modell</w:t>
      </w:r>
      <w:r w:rsidR="006D53A9" w:rsidRPr="00806ACB">
        <w:t xml:space="preserve"> in Tabellen gespeichert und jede Zeile erhält einen einzigartigen Key. </w:t>
      </w:r>
      <w:r w:rsidR="002921EB" w:rsidRPr="00806ACB">
        <w:t>M</w:t>
      </w:r>
      <w:r w:rsidR="006D53A9" w:rsidRPr="00806ACB">
        <w:t xml:space="preserve">it diesem Key könnte man </w:t>
      </w:r>
      <w:r w:rsidR="00C84598" w:rsidRPr="00806ACB">
        <w:t xml:space="preserve">eine </w:t>
      </w:r>
      <w:r w:rsidR="006D53A9" w:rsidRPr="00806ACB">
        <w:t>Finge</w:t>
      </w:r>
      <w:r w:rsidR="00C3775F">
        <w:t>r</w:t>
      </w:r>
      <w:r w:rsidR="006D53A9" w:rsidRPr="00806ACB">
        <w:t>suche implementieren.</w:t>
      </w:r>
    </w:p>
    <w:p w14:paraId="4BE2834C" w14:textId="13C9D342" w:rsidR="006D53A9" w:rsidRPr="00806ACB" w:rsidRDefault="006D53A9" w:rsidP="006D53A9">
      <w:r w:rsidRPr="00806ACB">
        <w:t xml:space="preserve">Wenn man beurteilen möchte, </w:t>
      </w:r>
      <w:r w:rsidR="002921EB" w:rsidRPr="00806ACB">
        <w:t>ob</w:t>
      </w:r>
      <w:r w:rsidRPr="00806ACB">
        <w:t xml:space="preserve"> die Fingersuche auch in der Zukunft </w:t>
      </w:r>
      <w:r w:rsidR="002921EB" w:rsidRPr="00806ACB">
        <w:t>potenzial</w:t>
      </w:r>
      <w:r w:rsidRPr="00806ACB">
        <w:t xml:space="preserve"> </w:t>
      </w:r>
      <w:r w:rsidR="002921EB" w:rsidRPr="00806ACB">
        <w:t>hätte</w:t>
      </w:r>
      <w:r w:rsidRPr="00806ACB">
        <w:t>, kann man sich den größten Zuwachs an Popularität von versch</w:t>
      </w:r>
      <w:r w:rsidR="00C84598" w:rsidRPr="00806ACB">
        <w:t>ie</w:t>
      </w:r>
      <w:r w:rsidRPr="00806ACB">
        <w:t>dene</w:t>
      </w:r>
      <w:r w:rsidR="00C84598" w:rsidRPr="00806ACB">
        <w:t>n</w:t>
      </w:r>
      <w:r w:rsidRPr="00806ACB">
        <w:t xml:space="preserve"> Datenbank</w:t>
      </w:r>
      <w:r w:rsidR="000A1105">
        <w:t>-M</w:t>
      </w:r>
      <w:r w:rsidR="00C41FAC">
        <w:t>odell</w:t>
      </w:r>
      <w:r w:rsidRPr="00806ACB">
        <w:t xml:space="preserve">en ansehen: </w:t>
      </w:r>
    </w:p>
    <w:p w14:paraId="4BD3D439" w14:textId="77777777" w:rsidR="006D53A9" w:rsidRPr="00806ACB" w:rsidRDefault="006D53A9" w:rsidP="006D53A9">
      <w:r w:rsidRPr="00806ACB">
        <w:rPr>
          <w:noProof/>
        </w:rPr>
        <w:drawing>
          <wp:inline distT="0" distB="0" distL="0" distR="0" wp14:anchorId="34311112" wp14:editId="11C6749C">
            <wp:extent cx="6313153" cy="2819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19625" cy="2822290"/>
                    </a:xfrm>
                    <a:prstGeom prst="rect">
                      <a:avLst/>
                    </a:prstGeom>
                  </pic:spPr>
                </pic:pic>
              </a:graphicData>
            </a:graphic>
          </wp:inline>
        </w:drawing>
      </w:r>
    </w:p>
    <w:bookmarkStart w:id="107" w:name="_Ref79002806"/>
    <w:bookmarkStart w:id="108" w:name="_Ref78994924"/>
    <w:p w14:paraId="188171D7" w14:textId="7B9CB973" w:rsidR="006D53A9" w:rsidRPr="00806ACB" w:rsidRDefault="00255458" w:rsidP="007B116F">
      <w:pPr>
        <w:pStyle w:val="Beschriftung"/>
      </w:pPr>
      <w:r>
        <w:fldChar w:fldCharType="begin"/>
      </w:r>
      <w:r>
        <w:instrText xml:space="preserve"> SEQ Abbildung \* ARABIC </w:instrText>
      </w:r>
      <w:r>
        <w:fldChar w:fldCharType="separate"/>
      </w:r>
      <w:bookmarkStart w:id="109" w:name="_Toc80015076"/>
      <w:r w:rsidR="00550B8F">
        <w:rPr>
          <w:noProof/>
        </w:rPr>
        <w:t>24</w:t>
      </w:r>
      <w:r>
        <w:fldChar w:fldCharType="end"/>
      </w:r>
      <w:bookmarkEnd w:id="107"/>
      <w:r w:rsidR="006D53A9" w:rsidRPr="00806ACB">
        <w:t xml:space="preserve"> Abb</w:t>
      </w:r>
      <w:r w:rsidR="00CF2C97">
        <w:t>.</w:t>
      </w:r>
      <w:r w:rsidR="006D53A9" w:rsidRPr="00806ACB">
        <w:t xml:space="preserve">: Die vier </w:t>
      </w:r>
      <w:r w:rsidR="00CF2C97" w:rsidRPr="00806ACB">
        <w:t>beliebtesten</w:t>
      </w:r>
      <w:r w:rsidR="006D53A9" w:rsidRPr="00806ACB">
        <w:t xml:space="preserve"> Datenbank</w:t>
      </w:r>
      <w:r w:rsidR="00CF2C97">
        <w:t>m</w:t>
      </w:r>
      <w:r w:rsidR="00C41FAC">
        <w:t>odell</w:t>
      </w:r>
      <w:r w:rsidR="006D53A9" w:rsidRPr="00806ACB">
        <w:t>e: Absolute Anzahl seit Januar 2013</w:t>
      </w:r>
      <w:bookmarkEnd w:id="108"/>
      <w:bookmarkEnd w:id="109"/>
    </w:p>
    <w:p w14:paraId="38F9047F" w14:textId="6E35239B" w:rsidR="006D53A9" w:rsidRPr="00806ACB" w:rsidRDefault="006D53A9" w:rsidP="006D53A9">
      <w:r w:rsidRPr="00806ACB">
        <w:t xml:space="preserve">Man kann aus dem </w:t>
      </w:r>
      <w:r w:rsidR="00D121A0" w:rsidRPr="00806ACB">
        <w:t>Diagramm</w:t>
      </w:r>
      <w:r w:rsidRPr="00806ACB">
        <w:rPr>
          <w:i/>
          <w:iCs/>
        </w:rPr>
        <w:t xml:space="preserve"> </w:t>
      </w:r>
      <w:r w:rsidR="001A6500" w:rsidRPr="00806ACB">
        <w:rPr>
          <w:i/>
          <w:iCs/>
        </w:rPr>
        <w:fldChar w:fldCharType="begin"/>
      </w:r>
      <w:r w:rsidR="001A6500" w:rsidRPr="00806ACB">
        <w:rPr>
          <w:i/>
          <w:iCs/>
        </w:rPr>
        <w:instrText xml:space="preserve"> REF _Ref79002806 \h </w:instrText>
      </w:r>
      <w:r w:rsidR="001A6500" w:rsidRPr="00806ACB">
        <w:rPr>
          <w:i/>
          <w:iCs/>
        </w:rPr>
      </w:r>
      <w:r w:rsidR="001A6500" w:rsidRPr="00806ACB">
        <w:rPr>
          <w:i/>
          <w:iCs/>
        </w:rPr>
        <w:fldChar w:fldCharType="separate"/>
      </w:r>
      <w:r w:rsidR="001A6500" w:rsidRPr="00806ACB">
        <w:t>8</w:t>
      </w:r>
      <w:r w:rsidR="001A6500" w:rsidRPr="00806ACB">
        <w:noBreakHyphen/>
        <w:t>2</w:t>
      </w:r>
      <w:r w:rsidR="001A6500" w:rsidRPr="00806ACB">
        <w:rPr>
          <w:i/>
          <w:iCs/>
        </w:rPr>
        <w:fldChar w:fldCharType="end"/>
      </w:r>
      <w:r w:rsidR="006E0836" w:rsidRPr="00806ACB">
        <w:rPr>
          <w:i/>
          <w:iCs/>
        </w:rPr>
        <w:t xml:space="preserve"> </w:t>
      </w:r>
      <w:r w:rsidRPr="00806ACB">
        <w:t xml:space="preserve">ablesen, dass </w:t>
      </w:r>
      <w:r w:rsidR="006E0836" w:rsidRPr="00806ACB">
        <w:t>die Beliebtheit der</w:t>
      </w:r>
      <w:r w:rsidRPr="00806ACB">
        <w:t xml:space="preserve"> Relationalen Datenbanken sich kaum verändert </w:t>
      </w:r>
      <w:r w:rsidR="002921EB" w:rsidRPr="00806ACB">
        <w:t>hat</w:t>
      </w:r>
      <w:r w:rsidRPr="00806ACB">
        <w:t xml:space="preserve"> - das </w:t>
      </w:r>
      <w:r w:rsidR="001B7C2C" w:rsidRPr="00806ACB">
        <w:t xml:space="preserve">könnte </w:t>
      </w:r>
      <w:r w:rsidRPr="00806ACB">
        <w:t>bedeute</w:t>
      </w:r>
      <w:r w:rsidR="001B7C2C" w:rsidRPr="00806ACB">
        <w:t>n, dass</w:t>
      </w:r>
      <w:r w:rsidRPr="00806ACB">
        <w:t xml:space="preserve"> diese Datenbanken weiterhin im Einsatz</w:t>
      </w:r>
      <w:r w:rsidR="001B7C2C" w:rsidRPr="00806ACB">
        <w:t xml:space="preserve"> sind</w:t>
      </w:r>
      <w:r w:rsidRPr="00806ACB">
        <w:t xml:space="preserve"> und jedes Jahr weiter mit Daten befüllt</w:t>
      </w:r>
      <w:r w:rsidR="001B7C2C" w:rsidRPr="00806ACB">
        <w:t xml:space="preserve"> werden.</w:t>
      </w:r>
    </w:p>
    <w:p w14:paraId="442E493D" w14:textId="3BB05B52" w:rsidR="006D53A9" w:rsidRPr="00806ACB" w:rsidRDefault="006D53A9" w:rsidP="006D53A9">
      <w:r w:rsidRPr="00806ACB">
        <w:t xml:space="preserve">Man kann ebenfalls gut erkennen, dass die Nutzung der </w:t>
      </w:r>
      <w:proofErr w:type="spellStart"/>
      <w:r w:rsidR="00F40E86">
        <w:t>g</w:t>
      </w:r>
      <w:r w:rsidR="00D121A0" w:rsidRPr="00806ACB">
        <w:t>raphenbasierten</w:t>
      </w:r>
      <w:proofErr w:type="spellEnd"/>
      <w:r w:rsidR="00D121A0">
        <w:t>-</w:t>
      </w:r>
      <w:r w:rsidRPr="00806ACB">
        <w:t>Datenbanken in den letzten 9 Jahren besonders</w:t>
      </w:r>
      <w:r w:rsidR="007B116F" w:rsidRPr="00806ACB">
        <w:t xml:space="preserve"> stark</w:t>
      </w:r>
      <w:r w:rsidRPr="00806ACB">
        <w:t xml:space="preserve"> zugenommen hat. Laut dieser Quelle</w:t>
      </w:r>
      <w:sdt>
        <w:sdtPr>
          <w:id w:val="-1298605422"/>
          <w:citation/>
        </w:sdtPr>
        <w:sdtEndPr/>
        <w:sdtContent>
          <w:r w:rsidRPr="00806ACB">
            <w:fldChar w:fldCharType="begin"/>
          </w:r>
          <w:r w:rsidR="00092CAF">
            <w:instrText xml:space="preserve">CITATION ion21 \l 1033 </w:instrText>
          </w:r>
          <w:r w:rsidRPr="00806ACB">
            <w:fldChar w:fldCharType="separate"/>
          </w:r>
          <w:r w:rsidR="00607FBD">
            <w:rPr>
              <w:noProof/>
            </w:rPr>
            <w:t xml:space="preserve"> </w:t>
          </w:r>
          <w:r w:rsidR="00607FBD" w:rsidRPr="00607FBD">
            <w:rPr>
              <w:noProof/>
            </w:rPr>
            <w:t>[18]</w:t>
          </w:r>
          <w:r w:rsidRPr="00806ACB">
            <w:fldChar w:fldCharType="end"/>
          </w:r>
        </w:sdtContent>
      </w:sdt>
      <w:r w:rsidRPr="00806ACB">
        <w:t xml:space="preserve"> werden Daten in Nodes </w:t>
      </w:r>
      <w:r w:rsidR="007B116F" w:rsidRPr="00806ACB">
        <w:t xml:space="preserve">mit </w:t>
      </w:r>
      <w:r w:rsidRPr="00806ACB">
        <w:t xml:space="preserve">„eindeutig bezeichneten und identifizierbaren Datenentitäten“ und </w:t>
      </w:r>
      <w:r w:rsidR="00F40E86">
        <w:t>Kanten</w:t>
      </w:r>
      <w:r w:rsidRPr="00806ACB">
        <w:t xml:space="preserve"> gespeichert. Solche Node</w:t>
      </w:r>
      <w:r w:rsidR="00C84598" w:rsidRPr="00806ACB">
        <w:t>s</w:t>
      </w:r>
      <w:r w:rsidRPr="00806ACB">
        <w:t xml:space="preserve"> könnten demnach einen </w:t>
      </w:r>
      <w:proofErr w:type="spellStart"/>
      <w:r w:rsidRPr="00806ACB">
        <w:t>unique</w:t>
      </w:r>
      <w:proofErr w:type="spellEnd"/>
      <w:r w:rsidRPr="00806ACB">
        <w:t xml:space="preserve"> Ident</w:t>
      </w:r>
      <w:r w:rsidR="00F40E86">
        <w:t>i</w:t>
      </w:r>
      <w:r w:rsidRPr="00806ACB">
        <w:t xml:space="preserve">fier oder Key generiert bekommen und damit wäre die Fingersuche ebenfalls </w:t>
      </w:r>
      <w:r w:rsidR="007B116F" w:rsidRPr="00806ACB">
        <w:t>nutzbar</w:t>
      </w:r>
      <w:r w:rsidRPr="00806ACB">
        <w:t xml:space="preserve">. </w:t>
      </w:r>
    </w:p>
    <w:p w14:paraId="10AAFB1F" w14:textId="4008A92F" w:rsidR="006D53A9" w:rsidRPr="00806ACB" w:rsidRDefault="006D53A9" w:rsidP="006D53A9">
      <w:r w:rsidRPr="00806ACB">
        <w:lastRenderedPageBreak/>
        <w:t>Aus dieser Analyse würde ich Schlussfolgern, dass die Fingersuche ein her</w:t>
      </w:r>
      <w:r w:rsidR="00C84598" w:rsidRPr="00806ACB">
        <w:t>v</w:t>
      </w:r>
      <w:r w:rsidRPr="00806ACB">
        <w:t>orragendes Konzept ist, um es auf den beliebtesten und zukunftsträchtigsten Datenbank</w:t>
      </w:r>
      <w:r w:rsidR="00F40E86">
        <w:t>m</w:t>
      </w:r>
      <w:r w:rsidR="00C41FAC">
        <w:t>odell</w:t>
      </w:r>
      <w:r w:rsidRPr="00806ACB">
        <w:t>en anzuwenden.</w:t>
      </w:r>
    </w:p>
    <w:p w14:paraId="56149B54" w14:textId="77777777" w:rsidR="00AA1BFA" w:rsidRPr="00806ACB" w:rsidRDefault="00AA1BFA" w:rsidP="006D53A9"/>
    <w:p w14:paraId="47792A9B" w14:textId="34C0F164" w:rsidR="002C2734" w:rsidRPr="00806ACB" w:rsidRDefault="00D75E40" w:rsidP="00071677">
      <w:pPr>
        <w:pStyle w:val="berschrift3"/>
        <w:rPr>
          <w:rFonts w:eastAsiaTheme="minorEastAsia"/>
        </w:rPr>
      </w:pPr>
      <w:r w:rsidRPr="00806ACB">
        <w:t xml:space="preserve"> </w:t>
      </w:r>
      <w:bookmarkStart w:id="110" w:name="_Toc79686348"/>
      <w:r w:rsidR="00E32C95" w:rsidRPr="00806ACB">
        <w:t>Finger</w:t>
      </w:r>
      <w:r w:rsidR="00BD7593" w:rsidRPr="00806ACB">
        <w:t xml:space="preserve"> und </w:t>
      </w:r>
      <w:r w:rsidR="0094535F" w:rsidRPr="00806ACB">
        <w:t>Hardwaretechnology</w:t>
      </w:r>
      <w:bookmarkEnd w:id="110"/>
    </w:p>
    <w:p w14:paraId="19B6E3E4" w14:textId="77777777" w:rsidR="00D75E40" w:rsidRPr="00806ACB" w:rsidRDefault="00D75E40" w:rsidP="00D75E40"/>
    <w:p w14:paraId="1850DC5F" w14:textId="0EBAF2CD" w:rsidR="002921EB" w:rsidRPr="00806ACB" w:rsidRDefault="002921EB" w:rsidP="00BD7593">
      <w:pPr>
        <w:rPr>
          <w:rFonts w:eastAsiaTheme="minorEastAsia"/>
        </w:rPr>
      </w:pPr>
      <w:r w:rsidRPr="00806ACB">
        <w:rPr>
          <w:rFonts w:eastAsiaTheme="minorEastAsia"/>
        </w:rPr>
        <w:t>Angesichts des Trends</w:t>
      </w:r>
      <w:r w:rsidR="00961DEA" w:rsidRPr="00806ACB">
        <w:rPr>
          <w:rFonts w:eastAsiaTheme="minorEastAsia"/>
        </w:rPr>
        <w:t xml:space="preserve"> </w:t>
      </w:r>
      <w:sdt>
        <w:sdtPr>
          <w:rPr>
            <w:rFonts w:eastAsiaTheme="minorEastAsia"/>
          </w:rPr>
          <w:id w:val="-586456117"/>
          <w:citation/>
        </w:sdtPr>
        <w:sdtEndPr/>
        <w:sdtContent>
          <w:r w:rsidR="00961DEA" w:rsidRPr="00806ACB">
            <w:rPr>
              <w:rFonts w:eastAsiaTheme="minorEastAsia"/>
            </w:rPr>
            <w:fldChar w:fldCharType="begin"/>
          </w:r>
          <w:r w:rsidR="008E5D07">
            <w:rPr>
              <w:rFonts w:eastAsiaTheme="minorEastAsia"/>
            </w:rPr>
            <w:instrText xml:space="preserve">CITATION Tho21 \l 1033 </w:instrText>
          </w:r>
          <w:r w:rsidR="00961DEA" w:rsidRPr="00806ACB">
            <w:rPr>
              <w:rFonts w:eastAsiaTheme="minorEastAsia"/>
            </w:rPr>
            <w:fldChar w:fldCharType="separate"/>
          </w:r>
          <w:r w:rsidR="00607FBD" w:rsidRPr="00607FBD">
            <w:rPr>
              <w:rFonts w:eastAsiaTheme="minorEastAsia"/>
              <w:noProof/>
            </w:rPr>
            <w:t>[19]</w:t>
          </w:r>
          <w:r w:rsidR="00961DEA" w:rsidRPr="00806ACB">
            <w:rPr>
              <w:rFonts w:eastAsiaTheme="minorEastAsia"/>
            </w:rPr>
            <w:fldChar w:fldCharType="end"/>
          </w:r>
        </w:sdtContent>
      </w:sdt>
      <w:r w:rsidR="00961DEA" w:rsidRPr="00806ACB">
        <w:rPr>
          <w:rFonts w:eastAsiaTheme="minorEastAsia"/>
        </w:rPr>
        <w:t xml:space="preserve"> </w:t>
      </w:r>
      <w:r w:rsidRPr="00806ACB">
        <w:rPr>
          <w:rFonts w:eastAsiaTheme="minorEastAsia"/>
        </w:rPr>
        <w:t xml:space="preserve">weg von </w:t>
      </w:r>
      <w:r w:rsidR="007F62C4" w:rsidRPr="00806ACB">
        <w:rPr>
          <w:rFonts w:eastAsiaTheme="minorEastAsia"/>
        </w:rPr>
        <w:t xml:space="preserve">General Purpose Technology </w:t>
      </w:r>
      <w:r w:rsidRPr="00806ACB">
        <w:rPr>
          <w:rFonts w:eastAsiaTheme="minorEastAsia"/>
        </w:rPr>
        <w:t>hin</w:t>
      </w:r>
      <w:r w:rsidR="00961DEA" w:rsidRPr="00806ACB">
        <w:rPr>
          <w:rFonts w:eastAsiaTheme="minorEastAsia"/>
        </w:rPr>
        <w:t xml:space="preserve"> </w:t>
      </w:r>
      <w:r w:rsidRPr="00806ACB">
        <w:rPr>
          <w:rFonts w:eastAsiaTheme="minorEastAsia"/>
        </w:rPr>
        <w:t>zu spezialisierter Hardware für spezielle Anwendungen könnte man sich überlegen, ob das Finger</w:t>
      </w:r>
      <w:r w:rsidR="008A5B2B" w:rsidRPr="00806ACB">
        <w:rPr>
          <w:rFonts w:eastAsiaTheme="minorEastAsia"/>
        </w:rPr>
        <w:t>-</w:t>
      </w:r>
      <w:r w:rsidR="00D121A0" w:rsidRPr="00806ACB">
        <w:rPr>
          <w:rFonts w:eastAsiaTheme="minorEastAsia"/>
        </w:rPr>
        <w:t>Manage</w:t>
      </w:r>
      <w:r w:rsidR="00D121A0">
        <w:rPr>
          <w:rFonts w:eastAsiaTheme="minorEastAsia"/>
        </w:rPr>
        <w:t>ment</w:t>
      </w:r>
      <w:r w:rsidR="00D121A0" w:rsidRPr="00806ACB">
        <w:rPr>
          <w:rFonts w:eastAsiaTheme="minorEastAsia"/>
        </w:rPr>
        <w:t>s</w:t>
      </w:r>
      <w:r w:rsidRPr="00806ACB">
        <w:rPr>
          <w:rFonts w:eastAsiaTheme="minorEastAsia"/>
        </w:rPr>
        <w:t xml:space="preserve">ystem nicht eine spezialisierte Hardware nur für den jeweiligen </w:t>
      </w:r>
      <w:r w:rsidR="00D121A0" w:rsidRPr="00806ACB">
        <w:rPr>
          <w:rFonts w:eastAsiaTheme="minorEastAsia"/>
        </w:rPr>
        <w:t>Algorithmus</w:t>
      </w:r>
      <w:r w:rsidRPr="00806ACB">
        <w:rPr>
          <w:rFonts w:eastAsiaTheme="minorEastAsia"/>
        </w:rPr>
        <w:t xml:space="preserve"> bräuchte. </w:t>
      </w:r>
      <w:r w:rsidR="00C90F0F" w:rsidRPr="00806ACB">
        <w:rPr>
          <w:rFonts w:eastAsiaTheme="minorEastAsia"/>
        </w:rPr>
        <w:t>Man könnte das Fingermanagementsystem auf GPU</w:t>
      </w:r>
      <w:r w:rsidR="00AA1CF7" w:rsidRPr="00806ACB">
        <w:rPr>
          <w:rFonts w:eastAsiaTheme="minorEastAsia"/>
        </w:rPr>
        <w:t>, CPU</w:t>
      </w:r>
      <w:r w:rsidR="00C90F0F" w:rsidRPr="00806ACB">
        <w:rPr>
          <w:rFonts w:eastAsiaTheme="minorEastAsia"/>
        </w:rPr>
        <w:t xml:space="preserve"> laufen lassen oder sogar Quantencomputern eine Chance </w:t>
      </w:r>
      <w:r w:rsidR="008A5B2B" w:rsidRPr="00806ACB">
        <w:rPr>
          <w:rFonts w:eastAsiaTheme="minorEastAsia"/>
        </w:rPr>
        <w:t>geben.</w:t>
      </w:r>
    </w:p>
    <w:p w14:paraId="5664ADA9" w14:textId="577ABADE" w:rsidR="00413F24" w:rsidRPr="00806ACB" w:rsidRDefault="007B116F" w:rsidP="00BD7593">
      <w:pPr>
        <w:rPr>
          <w:rFonts w:eastAsiaTheme="minorEastAsia"/>
        </w:rPr>
      </w:pPr>
      <w:r w:rsidRPr="00806ACB">
        <w:rPr>
          <w:rFonts w:eastAsiaTheme="minorEastAsia"/>
        </w:rPr>
        <w:t>Z.B. laufen</w:t>
      </w:r>
      <w:r w:rsidR="00413F24" w:rsidRPr="00806ACB">
        <w:rPr>
          <w:rFonts w:eastAsiaTheme="minorEastAsia"/>
        </w:rPr>
        <w:t xml:space="preserve"> Splay</w:t>
      </w:r>
      <w:r w:rsidR="00D121A0">
        <w:rPr>
          <w:rFonts w:eastAsiaTheme="minorEastAsia"/>
        </w:rPr>
        <w:t>-</w:t>
      </w:r>
      <w:proofErr w:type="spellStart"/>
      <w:r w:rsidR="00D121A0">
        <w:rPr>
          <w:rFonts w:eastAsiaTheme="minorEastAsia"/>
        </w:rPr>
        <w:t>T</w:t>
      </w:r>
      <w:r w:rsidR="00413F24" w:rsidRPr="00806ACB">
        <w:rPr>
          <w:rFonts w:eastAsiaTheme="minorEastAsia"/>
        </w:rPr>
        <w:t>ree</w:t>
      </w:r>
      <w:r w:rsidR="001C3D8A">
        <w:rPr>
          <w:rFonts w:eastAsiaTheme="minorEastAsia"/>
        </w:rPr>
        <w:t>s</w:t>
      </w:r>
      <w:proofErr w:type="spellEnd"/>
      <w:r w:rsidR="00413F24" w:rsidRPr="00806ACB">
        <w:rPr>
          <w:rFonts w:eastAsiaTheme="minorEastAsia"/>
        </w:rPr>
        <w:t xml:space="preserve"> besonders gut auf</w:t>
      </w:r>
      <w:r w:rsidR="00DC7DBF" w:rsidRPr="00806ACB">
        <w:rPr>
          <w:rFonts w:eastAsiaTheme="minorEastAsia"/>
        </w:rPr>
        <w:t xml:space="preserve"> </w:t>
      </w:r>
      <w:proofErr w:type="spellStart"/>
      <w:r w:rsidR="00DC7DBF" w:rsidRPr="00806ACB">
        <w:rPr>
          <w:rFonts w:eastAsiaTheme="minorEastAsia"/>
        </w:rPr>
        <w:t>GPU’s</w:t>
      </w:r>
      <w:proofErr w:type="spellEnd"/>
      <w:r w:rsidR="00DC7DBF" w:rsidRPr="00806ACB">
        <w:rPr>
          <w:rFonts w:eastAsiaTheme="minorEastAsia"/>
        </w:rPr>
        <w:t xml:space="preserve"> - da </w:t>
      </w:r>
      <w:proofErr w:type="spellStart"/>
      <w:proofErr w:type="gramStart"/>
      <w:r w:rsidR="00DC7DBF" w:rsidRPr="00806ACB">
        <w:rPr>
          <w:rFonts w:eastAsiaTheme="minorEastAsia"/>
        </w:rPr>
        <w:t>GPU’s</w:t>
      </w:r>
      <w:proofErr w:type="spellEnd"/>
      <w:proofErr w:type="gramEnd"/>
      <w:r w:rsidR="00DC7DBF" w:rsidRPr="00806ACB">
        <w:rPr>
          <w:rFonts w:eastAsiaTheme="minorEastAsia"/>
        </w:rPr>
        <w:t xml:space="preserve"> besonders </w:t>
      </w:r>
      <w:r w:rsidR="00AA1CF7" w:rsidRPr="00806ACB">
        <w:rPr>
          <w:rFonts w:eastAsiaTheme="minorEastAsia"/>
        </w:rPr>
        <w:t xml:space="preserve">viele </w:t>
      </w:r>
      <w:r w:rsidR="00544BCD" w:rsidRPr="00806ACB">
        <w:rPr>
          <w:rFonts w:eastAsiaTheme="minorEastAsia"/>
        </w:rPr>
        <w:t>parallele</w:t>
      </w:r>
      <w:r w:rsidR="00AA1CF7" w:rsidRPr="00806ACB">
        <w:rPr>
          <w:rFonts w:eastAsiaTheme="minorEastAsia"/>
        </w:rPr>
        <w:t xml:space="preserve"> </w:t>
      </w:r>
      <w:r w:rsidR="00DC7DBF" w:rsidRPr="00806ACB">
        <w:rPr>
          <w:rFonts w:eastAsiaTheme="minorEastAsia"/>
        </w:rPr>
        <w:t>Vergleiche ausführen können</w:t>
      </w:r>
      <w:r w:rsidR="00E17B45">
        <w:rPr>
          <w:rFonts w:eastAsiaTheme="minorEastAsia"/>
        </w:rPr>
        <w:t>. D</w:t>
      </w:r>
      <w:r w:rsidR="00544BCD" w:rsidRPr="00806ACB">
        <w:rPr>
          <w:rFonts w:eastAsiaTheme="minorEastAsia"/>
        </w:rPr>
        <w:t>eshalb</w:t>
      </w:r>
      <w:r w:rsidR="00DC7DBF" w:rsidRPr="00806ACB">
        <w:rPr>
          <w:rFonts w:eastAsiaTheme="minorEastAsia"/>
        </w:rPr>
        <w:t xml:space="preserve"> </w:t>
      </w:r>
      <w:r w:rsidR="00413F24" w:rsidRPr="00806ACB">
        <w:rPr>
          <w:rFonts w:eastAsiaTheme="minorEastAsia"/>
        </w:rPr>
        <w:t xml:space="preserve">liegt es </w:t>
      </w:r>
      <w:r w:rsidR="001E75C4" w:rsidRPr="00806ACB">
        <w:rPr>
          <w:rFonts w:eastAsiaTheme="minorEastAsia"/>
        </w:rPr>
        <w:t>nahe</w:t>
      </w:r>
      <w:r w:rsidR="00E17B45">
        <w:rPr>
          <w:rFonts w:eastAsiaTheme="minorEastAsia"/>
        </w:rPr>
        <w:t>,</w:t>
      </w:r>
      <w:r w:rsidR="001E75C4" w:rsidRPr="00806ACB">
        <w:rPr>
          <w:rFonts w:eastAsiaTheme="minorEastAsia"/>
        </w:rPr>
        <w:t xml:space="preserve"> </w:t>
      </w:r>
      <w:r w:rsidR="001A6500" w:rsidRPr="00806ACB">
        <w:rPr>
          <w:rFonts w:eastAsiaTheme="minorEastAsia"/>
        </w:rPr>
        <w:t>den ersten</w:t>
      </w:r>
      <w:r w:rsidR="001E75C4" w:rsidRPr="00806ACB">
        <w:rPr>
          <w:rFonts w:eastAsiaTheme="minorEastAsia"/>
        </w:rPr>
        <w:t xml:space="preserve"> Teil</w:t>
      </w:r>
      <w:r w:rsidR="00413F24" w:rsidRPr="00806ACB">
        <w:rPr>
          <w:rFonts w:eastAsiaTheme="minorEastAsia"/>
        </w:rPr>
        <w:t xml:space="preserve"> der Fingersuche speziell auf diese</w:t>
      </w:r>
      <w:r w:rsidR="001E75C4" w:rsidRPr="00806ACB">
        <w:rPr>
          <w:rFonts w:eastAsiaTheme="minorEastAsia"/>
        </w:rPr>
        <w:t xml:space="preserve"> Art der</w:t>
      </w:r>
      <w:r w:rsidR="00413F24" w:rsidRPr="00806ACB">
        <w:rPr>
          <w:rFonts w:eastAsiaTheme="minorEastAsia"/>
        </w:rPr>
        <w:t xml:space="preserve"> Hardware auszulagern und den zweiten Te</w:t>
      </w:r>
      <w:r w:rsidR="00AA1CF7" w:rsidRPr="00806ACB">
        <w:rPr>
          <w:rFonts w:eastAsiaTheme="minorEastAsia"/>
        </w:rPr>
        <w:t>i</w:t>
      </w:r>
      <w:r w:rsidR="00413F24" w:rsidRPr="00806ACB">
        <w:rPr>
          <w:rFonts w:eastAsiaTheme="minorEastAsia"/>
        </w:rPr>
        <w:t>l der Fingersuche</w:t>
      </w:r>
      <w:r w:rsidR="00E17B45">
        <w:rPr>
          <w:rFonts w:eastAsiaTheme="minorEastAsia"/>
        </w:rPr>
        <w:t xml:space="preserve">, </w:t>
      </w:r>
      <w:r w:rsidR="00413F24" w:rsidRPr="00806ACB">
        <w:rPr>
          <w:rFonts w:eastAsiaTheme="minorEastAsia"/>
        </w:rPr>
        <w:t>die Distanzsuche</w:t>
      </w:r>
      <w:r w:rsidR="00FF6C4C" w:rsidRPr="00806ACB">
        <w:rPr>
          <w:rFonts w:eastAsiaTheme="minorEastAsia"/>
        </w:rPr>
        <w:t>,</w:t>
      </w:r>
      <w:r w:rsidR="00413F24" w:rsidRPr="00806ACB">
        <w:rPr>
          <w:rFonts w:eastAsiaTheme="minorEastAsia"/>
        </w:rPr>
        <w:t xml:space="preserve"> auf </w:t>
      </w:r>
      <w:r w:rsidR="00CF7EE9">
        <w:rPr>
          <w:rFonts w:eastAsiaTheme="minorEastAsia"/>
        </w:rPr>
        <w:t>den</w:t>
      </w:r>
      <w:r w:rsidR="00413F24" w:rsidRPr="00806ACB">
        <w:rPr>
          <w:rFonts w:eastAsiaTheme="minorEastAsia"/>
        </w:rPr>
        <w:t xml:space="preserve"> </w:t>
      </w:r>
      <w:r w:rsidR="00544BCD" w:rsidRPr="00806ACB">
        <w:rPr>
          <w:rFonts w:eastAsiaTheme="minorEastAsia"/>
        </w:rPr>
        <w:t>meist</w:t>
      </w:r>
      <w:r w:rsidR="001E75C4" w:rsidRPr="00806ACB">
        <w:rPr>
          <w:rFonts w:eastAsiaTheme="minorEastAsia"/>
        </w:rPr>
        <w:t xml:space="preserve"> </w:t>
      </w:r>
      <w:r w:rsidR="001C3D8A">
        <w:rPr>
          <w:rFonts w:eastAsiaTheme="minorEastAsia"/>
        </w:rPr>
        <w:t>s</w:t>
      </w:r>
      <w:r w:rsidR="001E75C4" w:rsidRPr="00806ACB">
        <w:rPr>
          <w:rFonts w:eastAsiaTheme="minorEastAsia"/>
        </w:rPr>
        <w:t xml:space="preserve">peichernahen </w:t>
      </w:r>
      <w:r w:rsidR="00CF7EE9">
        <w:rPr>
          <w:rFonts w:eastAsiaTheme="minorEastAsia"/>
        </w:rPr>
        <w:t>G</w:t>
      </w:r>
      <w:r w:rsidR="00413F24" w:rsidRPr="00806ACB">
        <w:rPr>
          <w:rFonts w:eastAsiaTheme="minorEastAsia"/>
        </w:rPr>
        <w:t>eneral Purpose Technolog</w:t>
      </w:r>
      <w:r w:rsidR="001A6500" w:rsidRPr="00806ACB">
        <w:rPr>
          <w:rFonts w:eastAsiaTheme="minorEastAsia"/>
        </w:rPr>
        <w:t>ies</w:t>
      </w:r>
      <w:r w:rsidR="00413F24" w:rsidRPr="00806ACB">
        <w:rPr>
          <w:rFonts w:eastAsiaTheme="minorEastAsia"/>
        </w:rPr>
        <w:t xml:space="preserve"> </w:t>
      </w:r>
      <w:r w:rsidR="00CF7EE9">
        <w:rPr>
          <w:rFonts w:eastAsiaTheme="minorEastAsia"/>
        </w:rPr>
        <w:t>z.B. CPU auszuführen</w:t>
      </w:r>
      <w:r w:rsidR="00413F24" w:rsidRPr="00806ACB">
        <w:rPr>
          <w:rFonts w:eastAsiaTheme="minorEastAsia"/>
        </w:rPr>
        <w:t>.</w:t>
      </w:r>
    </w:p>
    <w:p w14:paraId="5DCC24D3" w14:textId="54457501" w:rsidR="00D80DE0" w:rsidRPr="00806ACB" w:rsidRDefault="00CF7EE9" w:rsidP="00BD7593">
      <w:r>
        <w:t>Der</w:t>
      </w:r>
      <w:r w:rsidR="00BD7593" w:rsidRPr="00806ACB">
        <w:t xml:space="preserve"> Grover Algorithmus </w:t>
      </w:r>
      <w:r>
        <w:t xml:space="preserve">arbeitet </w:t>
      </w:r>
      <w:r w:rsidR="008A5B2B" w:rsidRPr="00806ACB">
        <w:t xml:space="preserve">mit </w:t>
      </w:r>
      <w:r w:rsidR="00787FBC" w:rsidRPr="00806ACB">
        <w:t xml:space="preserve">der </w:t>
      </w:r>
      <w:r w:rsidR="008A5B2B" w:rsidRPr="00806ACB">
        <w:t>Quantentechnolog</w:t>
      </w:r>
      <w:r w:rsidR="00787FBC" w:rsidRPr="00806ACB">
        <w:t>ie</w:t>
      </w:r>
      <w:r w:rsidR="008A5B2B" w:rsidRPr="00806ACB">
        <w:t xml:space="preserve"> </w:t>
      </w:r>
      <w:r w:rsidR="00BD7593" w:rsidRPr="00806ACB">
        <w:t>auf unsortierten Datenstrukturen</w:t>
      </w:r>
      <w:r w:rsidR="001D3AA9">
        <w:t>, wie im Kapitel “</w:t>
      </w:r>
      <w:r w:rsidR="001D3AA9">
        <w:fldChar w:fldCharType="begin"/>
      </w:r>
      <w:r w:rsidR="001D3AA9">
        <w:instrText xml:space="preserve"> REF _Ref79589957 \h </w:instrText>
      </w:r>
      <w:r w:rsidR="001D3AA9">
        <w:fldChar w:fldCharType="separate"/>
      </w:r>
      <w:r w:rsidR="001D3AA9" w:rsidRPr="00806ACB">
        <w:t>Gr</w:t>
      </w:r>
      <w:r w:rsidR="001D3AA9">
        <w:t>o</w:t>
      </w:r>
      <w:r w:rsidR="001D3AA9" w:rsidRPr="00806ACB">
        <w:t>ver Algorithmus – Quantencomputer</w:t>
      </w:r>
      <w:r w:rsidR="001D3AA9">
        <w:fldChar w:fldCharType="end"/>
      </w:r>
      <w:r w:rsidR="001D3AA9">
        <w:t>“ beschrieben.</w:t>
      </w:r>
      <w:r w:rsidR="00BD7593" w:rsidRPr="00806ACB">
        <w:t xml:space="preserve"> </w:t>
      </w:r>
      <w:r w:rsidR="008A5B2B" w:rsidRPr="00806ACB">
        <w:t xml:space="preserve">Man könnte einfach Finger in eine Liste speichern und </w:t>
      </w:r>
      <w:r w:rsidR="003967B8" w:rsidRPr="00806ACB">
        <w:t>darauf</w:t>
      </w:r>
      <w:r w:rsidR="008A5B2B" w:rsidRPr="00806ACB">
        <w:t xml:space="preserve"> den Grover </w:t>
      </w:r>
      <w:r w:rsidRPr="00806ACB">
        <w:t>Algorithmus</w:t>
      </w:r>
      <w:r w:rsidR="008A5B2B" w:rsidRPr="00806ACB">
        <w:t xml:space="preserve"> laufen lassen</w:t>
      </w:r>
      <w:r>
        <w:t>,</w:t>
      </w:r>
      <w:r w:rsidR="00AA1BFA" w:rsidRPr="00806ACB">
        <w:t xml:space="preserve"> </w:t>
      </w:r>
      <w:r>
        <w:t>so</w:t>
      </w:r>
      <w:r w:rsidR="001A6500" w:rsidRPr="00806ACB">
        <w:t xml:space="preserve"> könnte man eine Fingersuche mit Quantencomputern </w:t>
      </w:r>
      <w:r w:rsidR="00940FCE">
        <w:t>realisieren</w:t>
      </w:r>
      <w:r w:rsidR="001A6500" w:rsidRPr="00806ACB">
        <w:t>.</w:t>
      </w:r>
    </w:p>
    <w:p w14:paraId="221EAF61" w14:textId="75B21FCF" w:rsidR="00495A38" w:rsidRPr="00806ACB" w:rsidRDefault="00283BBA" w:rsidP="00071677">
      <w:pPr>
        <w:pStyle w:val="berschrift4"/>
      </w:pPr>
      <w:r w:rsidRPr="00806ACB">
        <w:t>Skipliste</w:t>
      </w:r>
    </w:p>
    <w:p w14:paraId="571E0A04" w14:textId="0F50BA93" w:rsidR="002F7330" w:rsidRPr="00806ACB" w:rsidRDefault="002F7330" w:rsidP="00495A38">
      <w:r w:rsidRPr="00806ACB">
        <w:t xml:space="preserve">Ein weiterer Interessanter Fall </w:t>
      </w:r>
      <w:r w:rsidR="00495A38" w:rsidRPr="00806ACB">
        <w:t>wäre eine Skipliste</w:t>
      </w:r>
      <w:r w:rsidRPr="00806ACB">
        <w:t>,</w:t>
      </w:r>
      <w:r w:rsidR="00495A38" w:rsidRPr="00806ACB">
        <w:t xml:space="preserve"> welche durch ein </w:t>
      </w:r>
      <w:r w:rsidR="00283BBA" w:rsidRPr="00806ACB">
        <w:t>Splay Tree</w:t>
      </w:r>
      <w:r w:rsidR="00495A38" w:rsidRPr="00806ACB">
        <w:t xml:space="preserve"> optimaler durchsucht werden kann. </w:t>
      </w:r>
    </w:p>
    <w:p w14:paraId="337EC9BA" w14:textId="2D6704C5" w:rsidR="00922EF5" w:rsidRDefault="00E42FD6" w:rsidP="00AE749D">
      <w:r w:rsidRPr="00806ACB">
        <w:t>E</w:t>
      </w:r>
      <w:r w:rsidR="00495A38" w:rsidRPr="00806ACB">
        <w:t xml:space="preserve">in Grund für die Nutzung </w:t>
      </w:r>
      <w:r w:rsidR="002F7330" w:rsidRPr="00806ACB">
        <w:t>von Splay</w:t>
      </w:r>
      <w:r w:rsidR="00283BBA">
        <w:t>-T</w:t>
      </w:r>
      <w:r w:rsidR="002F7330" w:rsidRPr="00806ACB">
        <w:t xml:space="preserve">ree aus </w:t>
      </w:r>
      <w:r w:rsidR="00283BBA" w:rsidRPr="00806ACB">
        <w:t>Skipliste</w:t>
      </w:r>
      <w:r w:rsidR="002F7330" w:rsidRPr="00806ACB">
        <w:t xml:space="preserve"> </w:t>
      </w:r>
      <w:r w:rsidR="00495A38" w:rsidRPr="00806ACB">
        <w:t xml:space="preserve">wäre, dass die Skipliste sich niemals neu organisieren müsste und die Fingersuche sich selbst optimierend verhält – eine praktische wartungsarme Konstruktion. Auch, dass nur die Fingersuche im Cache zu verorten wäre und </w:t>
      </w:r>
      <w:r w:rsidR="00495A38" w:rsidRPr="00806ACB">
        <w:lastRenderedPageBreak/>
        <w:t xml:space="preserve">die eigentliche Skipliste z.B. im Speicher liegt, ist ein Vorteil für besonders große Datenstrukturen. </w:t>
      </w:r>
    </w:p>
    <w:p w14:paraId="642EB2E2" w14:textId="77777777" w:rsidR="00681C62" w:rsidRPr="00806ACB" w:rsidRDefault="00681C62" w:rsidP="00AE749D"/>
    <w:p w14:paraId="14B82696" w14:textId="06849B62" w:rsidR="002D5B27" w:rsidRDefault="00745F78" w:rsidP="00F57B1B">
      <w:pPr>
        <w:pStyle w:val="berschrift2"/>
      </w:pPr>
      <w:r w:rsidRPr="001B4688">
        <w:rPr>
          <w:lang w:val="de-DE"/>
        </w:rPr>
        <w:t xml:space="preserve"> </w:t>
      </w:r>
      <w:bookmarkStart w:id="111" w:name="_Toc79686349"/>
      <w:proofErr w:type="spellStart"/>
      <w:r w:rsidR="002D5B27" w:rsidRPr="00806ACB">
        <w:t>Grenzen</w:t>
      </w:r>
      <w:proofErr w:type="spellEnd"/>
      <w:r w:rsidR="002D5B27" w:rsidRPr="00806ACB">
        <w:t xml:space="preserve"> der </w:t>
      </w:r>
      <w:proofErr w:type="spellStart"/>
      <w:r w:rsidR="002D5B27" w:rsidRPr="00806ACB">
        <w:t>Fingersuche</w:t>
      </w:r>
      <w:bookmarkEnd w:id="111"/>
      <w:proofErr w:type="spellEnd"/>
    </w:p>
    <w:p w14:paraId="2849AC62" w14:textId="77777777" w:rsidR="00681C62" w:rsidRPr="00681C62" w:rsidRDefault="00681C62" w:rsidP="00681C62">
      <w:pPr>
        <w:rPr>
          <w:lang w:val="en-US"/>
        </w:rPr>
      </w:pPr>
    </w:p>
    <w:p w14:paraId="10BD7973" w14:textId="7AD773CE" w:rsidR="008219C0" w:rsidRPr="00806ACB" w:rsidRDefault="005060DD" w:rsidP="008219C0">
      <w:r w:rsidRPr="00806ACB">
        <w:t xml:space="preserve">Dieses Kapitel </w:t>
      </w:r>
      <w:r w:rsidR="00B8575D" w:rsidRPr="00806ACB">
        <w:t>widmet</w:t>
      </w:r>
      <w:r w:rsidRPr="00806ACB">
        <w:t xml:space="preserve"> sich den Grenzen der Fingersuche und bei welchen Datenstrukturen es meines Erachtens keinen </w:t>
      </w:r>
      <w:r w:rsidR="00F57B0B" w:rsidRPr="00806ACB">
        <w:t>M</w:t>
      </w:r>
      <w:r w:rsidRPr="00806ACB">
        <w:t xml:space="preserve">ehrwert </w:t>
      </w:r>
      <w:r w:rsidR="00F57B0B" w:rsidRPr="00806ACB">
        <w:t>bieten</w:t>
      </w:r>
      <w:r w:rsidRPr="00806ACB">
        <w:t xml:space="preserve"> würde.</w:t>
      </w:r>
      <w:r w:rsidR="008219C0" w:rsidRPr="00806ACB">
        <w:t xml:space="preserve"> </w:t>
      </w:r>
      <w:r w:rsidR="00F57B0B" w:rsidRPr="00806ACB">
        <w:t xml:space="preserve">Z.B. </w:t>
      </w:r>
      <w:r w:rsidR="008219C0" w:rsidRPr="00806ACB">
        <w:t xml:space="preserve">bei </w:t>
      </w:r>
      <w:r w:rsidR="00DE44AB" w:rsidRPr="00806ACB">
        <w:t>ein</w:t>
      </w:r>
      <w:r w:rsidR="008219C0" w:rsidRPr="00806ACB">
        <w:t>em</w:t>
      </w:r>
      <w:r w:rsidR="00DE44AB" w:rsidRPr="00806ACB">
        <w:t xml:space="preserve"> Stack</w:t>
      </w:r>
      <w:r w:rsidR="008219C0" w:rsidRPr="00806ACB">
        <w:t xml:space="preserve"> oder</w:t>
      </w:r>
      <w:r w:rsidR="00F57B0B" w:rsidRPr="00806ACB">
        <w:t xml:space="preserve"> eine</w:t>
      </w:r>
      <w:r w:rsidR="008219C0" w:rsidRPr="00806ACB">
        <w:t>m</w:t>
      </w:r>
      <w:r w:rsidR="00F57B0B" w:rsidRPr="00806ACB">
        <w:t xml:space="preserve"> Radix </w:t>
      </w:r>
      <w:proofErr w:type="spellStart"/>
      <w:r w:rsidR="00F57B0B" w:rsidRPr="00806ACB">
        <w:t>tree</w:t>
      </w:r>
      <w:proofErr w:type="spellEnd"/>
      <w:r w:rsidR="00F57B0B" w:rsidRPr="00806ACB">
        <w:t xml:space="preserve"> / </w:t>
      </w:r>
      <w:r w:rsidR="00B8575D" w:rsidRPr="00806ACB">
        <w:t>Präfix</w:t>
      </w:r>
      <w:r w:rsidR="00B8575D">
        <w:t>-T</w:t>
      </w:r>
      <w:r w:rsidR="00F57B0B" w:rsidRPr="00806ACB">
        <w:t>ree</w:t>
      </w:r>
      <w:r w:rsidR="008219C0" w:rsidRPr="00806ACB">
        <w:t xml:space="preserve">. </w:t>
      </w:r>
    </w:p>
    <w:p w14:paraId="7DEC9CC3" w14:textId="5E00758B" w:rsidR="00F57B0B" w:rsidRPr="00806ACB" w:rsidRDefault="00C006E2" w:rsidP="00F57B1B">
      <w:pPr>
        <w:pStyle w:val="berschrift3"/>
      </w:pPr>
      <w:r w:rsidRPr="00806ACB">
        <w:t xml:space="preserve"> </w:t>
      </w:r>
      <w:bookmarkStart w:id="112" w:name="_Toc79686350"/>
      <w:r w:rsidR="00F57B0B" w:rsidRPr="00806ACB">
        <w:t>Stack</w:t>
      </w:r>
      <w:bookmarkEnd w:id="112"/>
      <w:r w:rsidR="00F57B0B" w:rsidRPr="00806ACB">
        <w:t xml:space="preserve"> </w:t>
      </w:r>
    </w:p>
    <w:p w14:paraId="306437CD" w14:textId="6E80A241" w:rsidR="00F57B0B" w:rsidRPr="00806ACB" w:rsidRDefault="00DE44AB" w:rsidP="00AE749D">
      <w:r w:rsidRPr="00806ACB">
        <w:t>An</w:t>
      </w:r>
      <w:r w:rsidR="00F57B0B" w:rsidRPr="00806ACB">
        <w:t xml:space="preserve"> sich hat </w:t>
      </w:r>
      <w:proofErr w:type="gramStart"/>
      <w:r w:rsidR="00E83FD0" w:rsidRPr="00806ACB">
        <w:t>der Stack</w:t>
      </w:r>
      <w:proofErr w:type="gramEnd"/>
      <w:r w:rsidR="00F57B0B" w:rsidRPr="00806ACB">
        <w:t xml:space="preserve"> schon eine </w:t>
      </w:r>
      <w:r w:rsidR="00C768E1" w:rsidRPr="00806ACB">
        <w:t>Prädiktion</w:t>
      </w:r>
      <w:r w:rsidR="00350640">
        <w:t>,</w:t>
      </w:r>
      <w:r w:rsidR="00F57B0B" w:rsidRPr="00806ACB">
        <w:t xml:space="preserve"> wie er verwendet wird</w:t>
      </w:r>
      <w:r w:rsidR="00350640">
        <w:t>,</w:t>
      </w:r>
      <w:r w:rsidR="00F57B0B" w:rsidRPr="00806ACB">
        <w:t xml:space="preserve"> </w:t>
      </w:r>
      <w:r w:rsidR="00622F87" w:rsidRPr="00806ACB">
        <w:t>nämlich</w:t>
      </w:r>
      <w:r w:rsidR="00F57B0B" w:rsidRPr="00806ACB">
        <w:t xml:space="preserve"> first-in first-out. Man könne sogar sagen, dass der oberste Stack-Pointer schon ein Finger ist.</w:t>
      </w:r>
      <w:r w:rsidR="0023690A" w:rsidRPr="00806ACB">
        <w:t xml:space="preserve"> Mehr Finger und auch eine Fingersuche scheint </w:t>
      </w:r>
      <w:r w:rsidR="00622F87" w:rsidRPr="00806ACB">
        <w:t>Zuviel</w:t>
      </w:r>
      <w:r w:rsidR="0023690A" w:rsidRPr="00806ACB">
        <w:t xml:space="preserve"> für so eine minimalistische Datenstruktur.</w:t>
      </w:r>
    </w:p>
    <w:p w14:paraId="75FF5F47" w14:textId="1F4E8D52" w:rsidR="00F57B0B" w:rsidRPr="00806ACB" w:rsidRDefault="00C006E2" w:rsidP="00F57B1B">
      <w:pPr>
        <w:pStyle w:val="berschrift3"/>
      </w:pPr>
      <w:r w:rsidRPr="00806ACB">
        <w:t xml:space="preserve"> </w:t>
      </w:r>
      <w:bookmarkStart w:id="113" w:name="_Toc79686351"/>
      <w:r w:rsidR="00F57B0B" w:rsidRPr="00806ACB">
        <w:t>Radix</w:t>
      </w:r>
      <w:r w:rsidR="004B4D3F">
        <w:t>-T</w:t>
      </w:r>
      <w:r w:rsidR="00F57B0B" w:rsidRPr="00806ACB">
        <w:t xml:space="preserve">ree / </w:t>
      </w:r>
      <w:r w:rsidR="009D497E" w:rsidRPr="00806ACB">
        <w:t>Präfix</w:t>
      </w:r>
      <w:r w:rsidR="004B4D3F">
        <w:t>-T</w:t>
      </w:r>
      <w:r w:rsidR="00F57B0B" w:rsidRPr="00806ACB">
        <w:t>ree</w:t>
      </w:r>
      <w:bookmarkEnd w:id="113"/>
    </w:p>
    <w:p w14:paraId="336271AF" w14:textId="410F740D" w:rsidR="00912AE9" w:rsidRDefault="004062FA" w:rsidP="00F57B0B">
      <w:r w:rsidRPr="00806ACB">
        <w:rPr>
          <w:noProof/>
        </w:rPr>
        <w:drawing>
          <wp:anchor distT="0" distB="0" distL="114300" distR="114300" simplePos="0" relativeHeight="251662848" behindDoc="1" locked="0" layoutInCell="1" allowOverlap="1" wp14:anchorId="7B454A2B" wp14:editId="05745047">
            <wp:simplePos x="0" y="0"/>
            <wp:positionH relativeFrom="margin">
              <wp:posOffset>3175</wp:posOffset>
            </wp:positionH>
            <wp:positionV relativeFrom="paragraph">
              <wp:posOffset>622935</wp:posOffset>
            </wp:positionV>
            <wp:extent cx="2398395" cy="1498600"/>
            <wp:effectExtent l="0" t="0" r="0" b="0"/>
            <wp:wrapTight wrapText="bothSides">
              <wp:wrapPolygon edited="0">
                <wp:start x="0" y="0"/>
                <wp:lineTo x="172" y="9885"/>
                <wp:lineTo x="1544" y="13454"/>
                <wp:lineTo x="1544" y="15376"/>
                <wp:lineTo x="5147" y="17847"/>
                <wp:lineTo x="3946" y="19495"/>
                <wp:lineTo x="3946" y="20319"/>
                <wp:lineTo x="4461" y="21417"/>
                <wp:lineTo x="20931" y="21417"/>
                <wp:lineTo x="21446" y="20044"/>
                <wp:lineTo x="21446" y="15651"/>
                <wp:lineTo x="18701" y="13454"/>
                <wp:lineTo x="19044" y="12356"/>
                <wp:lineTo x="18529" y="11258"/>
                <wp:lineTo x="16813" y="9061"/>
                <wp:lineTo x="16985" y="7963"/>
                <wp:lineTo x="15612" y="5492"/>
                <wp:lineTo x="14068" y="4668"/>
                <wp:lineTo x="14240" y="824"/>
                <wp:lineTo x="13725"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839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B0B" w:rsidRPr="00806ACB">
        <w:t xml:space="preserve">Der </w:t>
      </w:r>
      <w:r w:rsidR="009D497E" w:rsidRPr="00806ACB">
        <w:t>Präfix</w:t>
      </w:r>
      <w:r w:rsidR="00912AE9">
        <w:t>-</w:t>
      </w:r>
      <w:r w:rsidR="00F57B0B" w:rsidRPr="00806ACB">
        <w:t>Tree ist</w:t>
      </w:r>
      <w:r w:rsidR="00912AE9">
        <w:t>,</w:t>
      </w:r>
      <w:r w:rsidR="00F57B0B" w:rsidRPr="00806ACB">
        <w:t xml:space="preserve"> wie der Name schon </w:t>
      </w:r>
      <w:r w:rsidR="00E010AF" w:rsidRPr="00806ACB">
        <w:t>andeutet,</w:t>
      </w:r>
      <w:r w:rsidR="00F57B0B" w:rsidRPr="00806ACB">
        <w:t xml:space="preserve"> ein Tree der sich den Pfad durch die Datenstruktur zunutze macht </w:t>
      </w:r>
      <w:sdt>
        <w:sdtPr>
          <w:id w:val="301970249"/>
          <w:citation/>
        </w:sdtPr>
        <w:sdtEndPr/>
        <w:sdtContent>
          <w:r w:rsidR="00F57B0B" w:rsidRPr="00806ACB">
            <w:fldChar w:fldCharType="begin"/>
          </w:r>
          <w:r w:rsidR="00092CAF">
            <w:instrText xml:space="preserve">CITATION Wik212 \l 1033 </w:instrText>
          </w:r>
          <w:r w:rsidR="00F57B0B" w:rsidRPr="00806ACB">
            <w:fldChar w:fldCharType="separate"/>
          </w:r>
          <w:r w:rsidR="00607FBD" w:rsidRPr="00607FBD">
            <w:rPr>
              <w:noProof/>
            </w:rPr>
            <w:t>[20]</w:t>
          </w:r>
          <w:r w:rsidR="00F57B0B" w:rsidRPr="00806ACB">
            <w:fldChar w:fldCharType="end"/>
          </w:r>
        </w:sdtContent>
      </w:sdt>
      <w:r w:rsidR="00E83FD0" w:rsidRPr="00806ACB">
        <w:t>. Hier ein</w:t>
      </w:r>
      <w:r w:rsidR="00912AE9">
        <w:t>en</w:t>
      </w:r>
      <w:r w:rsidR="00E83FD0" w:rsidRPr="00806ACB">
        <w:t xml:space="preserve"> Finger mitten in der </w:t>
      </w:r>
      <w:r w:rsidR="009D497E" w:rsidRPr="00806ACB">
        <w:t xml:space="preserve">Datenstruktur </w:t>
      </w:r>
      <w:r w:rsidR="00E83FD0" w:rsidRPr="00806ACB">
        <w:t>suchen zulassen, wäre kontraproduktiv</w:t>
      </w:r>
      <w:r w:rsidR="0023690A" w:rsidRPr="00806ACB">
        <w:t xml:space="preserve"> -</w:t>
      </w:r>
      <w:r w:rsidR="00E83FD0" w:rsidRPr="00806ACB">
        <w:t xml:space="preserve"> da man den Pfadanfang </w:t>
      </w:r>
      <w:r w:rsidR="00912AE9">
        <w:t xml:space="preserve">mit vergleichen muss. </w:t>
      </w:r>
    </w:p>
    <w:p w14:paraId="2CC7E4B4" w14:textId="21B583F3" w:rsidR="00F57B0B" w:rsidRPr="00806ACB" w:rsidRDefault="00912AE9" w:rsidP="00F57B0B">
      <w:r>
        <w:t xml:space="preserve">Im Prinzip würde der Finger </w:t>
      </w:r>
      <w:proofErr w:type="gramStart"/>
      <w:r>
        <w:t>den übergebenen Präfix</w:t>
      </w:r>
      <w:proofErr w:type="gramEnd"/>
      <w:r>
        <w:t xml:space="preserve"> abgleichen, was einer Menge von Vergleichsoperationen stark ähnelt, wie dem durchlaufen von der Wurzel aus.</w:t>
      </w:r>
    </w:p>
    <w:p w14:paraId="179A51A3" w14:textId="7BF8AC1E" w:rsidR="00E010AF" w:rsidRPr="00806ACB" w:rsidRDefault="00524661" w:rsidP="00F57B0B">
      <w:r>
        <w:rPr>
          <w:noProof/>
        </w:rPr>
        <w:pict w14:anchorId="6E9ADC98">
          <v:shape id="Textfeld 65" o:spid="_x0000_s1026" type="#_x0000_t202" style="position:absolute;left:0;text-align:left;margin-left:0;margin-top:9.7pt;width:171.4pt;height:20.35pt;z-index:2516654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" stroked="f">
            <v:textbox style="mso-fit-shape-to-text:t" inset="0,0,0,0">
              <w:txbxContent>
                <w:p w14:paraId="385534DA" w14:textId="122D111B" w:rsidR="00E010AF" w:rsidRPr="00E010AF" w:rsidRDefault="00255458" w:rsidP="00E010AF">
                  <w:pPr>
                    <w:pStyle w:val="Beschriftung"/>
                    <w:rPr>
                      <w:noProof/>
                      <w:sz w:val="24"/>
                      <w:lang w:val="en-US"/>
                    </w:rPr>
                  </w:pPr>
                  <w:r>
                    <w:rPr>
                      <w:noProof/>
                    </w:rPr>
                    <w:fldChar w:fldCharType="begin"/>
                  </w:r>
                  <w:r w:rsidRPr="00255458">
                    <w:rPr>
                      <w:noProof/>
                      <w:lang w:val="en-US"/>
                    </w:rPr>
                    <w:instrText xml:space="preserve"> SEQ Abbildung \* ARABIC </w:instrText>
                  </w:r>
                  <w:r>
                    <w:rPr>
                      <w:noProof/>
                    </w:rPr>
                    <w:fldChar w:fldCharType="separate"/>
                  </w:r>
                  <w:bookmarkStart w:id="114" w:name="_Toc80015077"/>
                  <w:r w:rsidR="00550B8F">
                    <w:rPr>
                      <w:noProof/>
                      <w:lang w:val="en-US"/>
                    </w:rPr>
                    <w:t>25</w:t>
                  </w:r>
                  <w:r>
                    <w:rPr>
                      <w:noProof/>
                    </w:rPr>
                    <w:fldChar w:fldCharType="end"/>
                  </w:r>
                  <w:r w:rsidR="00E010AF" w:rsidRPr="00E010AF">
                    <w:rPr>
                      <w:lang w:val="en-US"/>
                    </w:rPr>
                    <w:t xml:space="preserve"> Abb: Radix, Prefix tree or </w:t>
                  </w:r>
                  <w:proofErr w:type="spellStart"/>
                  <w:r w:rsidR="00E010AF" w:rsidRPr="00E010AF">
                    <w:rPr>
                      <w:lang w:val="en-US"/>
                    </w:rPr>
                    <w:t>Trie</w:t>
                  </w:r>
                  <w:bookmarkEnd w:id="114"/>
                  <w:proofErr w:type="spellEnd"/>
                </w:p>
              </w:txbxContent>
            </v:textbox>
            <w10:wrap type="square"/>
          </v:shape>
        </w:pict>
      </w:r>
    </w:p>
    <w:p w14:paraId="5C662897" w14:textId="77777777" w:rsidR="007B5A4E" w:rsidRPr="00806ACB" w:rsidRDefault="007B5A4E" w:rsidP="007B5A4E">
      <w:pPr>
        <w:spacing w:after="160" w:line="259" w:lineRule="auto"/>
        <w:jc w:val="left"/>
      </w:pPr>
    </w:p>
    <w:p w14:paraId="323589F4" w14:textId="63D25B84" w:rsidR="00953C44" w:rsidRPr="00806ACB" w:rsidRDefault="004675DC" w:rsidP="004D3B92">
      <w:pPr>
        <w:pStyle w:val="berschrift1"/>
      </w:pPr>
      <w:bookmarkStart w:id="115" w:name="_Toc79686352"/>
      <w:bookmarkEnd w:id="73"/>
      <w:r w:rsidRPr="00806ACB">
        <w:lastRenderedPageBreak/>
        <w:t>Begriffe</w:t>
      </w:r>
      <w:bookmarkEnd w:id="115"/>
    </w:p>
    <w:p w14:paraId="381C19CC" w14:textId="007D8A6E" w:rsidR="00953C44" w:rsidRDefault="004D3B92" w:rsidP="004D3B92">
      <w:pPr>
        <w:pStyle w:val="berschrift2"/>
      </w:pPr>
      <w:r>
        <w:t xml:space="preserve"> </w:t>
      </w:r>
      <w:proofErr w:type="spellStart"/>
      <w:r w:rsidR="0046593B" w:rsidRPr="00607FBD">
        <w:t>Lokalitätsprinzip</w:t>
      </w:r>
      <w:proofErr w:type="spellEnd"/>
    </w:p>
    <w:p w14:paraId="62E4CF27" w14:textId="77777777" w:rsidR="004D3B92" w:rsidRPr="004D3B92" w:rsidRDefault="004D3B92" w:rsidP="004D3B92">
      <w:pPr>
        <w:rPr>
          <w:lang w:val="en-US"/>
        </w:rPr>
      </w:pPr>
    </w:p>
    <w:p w14:paraId="1F5D4014" w14:textId="10826933" w:rsidR="00607FBD" w:rsidRDefault="00607FBD" w:rsidP="00607FBD">
      <w:r w:rsidRPr="00607FBD">
        <w:t xml:space="preserve">In der Informatik ist </w:t>
      </w:r>
      <w:r>
        <w:t>das</w:t>
      </w:r>
      <w:r w:rsidRPr="00607FBD">
        <w:t xml:space="preserve"> Lokalitätsprinzip</w:t>
      </w:r>
      <w:r>
        <w:t xml:space="preserve"> </w:t>
      </w:r>
      <w:r w:rsidRPr="00607FBD">
        <w:t>die Tendenz eines Prozessors, über einen kurzen Zeitraum wiederholt auf denselben Satz von Speicherplätzen zuzugreifen. Es gibt zwei grundlegende Arten von Referenzlokalitäten – die zeitliche und die räumliche Lokalität.</w:t>
      </w:r>
      <w:r>
        <w:t xml:space="preserve"> </w:t>
      </w:r>
      <w:sdt>
        <w:sdtPr>
          <w:id w:val="905951841"/>
          <w:citation/>
        </w:sdtPr>
        <w:sdtEndPr/>
        <w:sdtContent>
          <w:r>
            <w:fldChar w:fldCharType="begin"/>
          </w:r>
          <w:r w:rsidRPr="00821314">
            <w:instrText xml:space="preserve"> CITATION Wikhr \l 1033 </w:instrText>
          </w:r>
          <w:r>
            <w:fldChar w:fldCharType="separate"/>
          </w:r>
          <w:r w:rsidRPr="00821314">
            <w:rPr>
              <w:noProof/>
            </w:rPr>
            <w:t>[21]</w:t>
          </w:r>
          <w:r>
            <w:fldChar w:fldCharType="end"/>
          </w:r>
        </w:sdtContent>
      </w:sdt>
      <w:r>
        <w:t xml:space="preserve"> </w:t>
      </w:r>
    </w:p>
    <w:p w14:paraId="6F4BF3BA" w14:textId="0E89999A" w:rsidR="00043DAF" w:rsidRDefault="00607FBD" w:rsidP="00607FBD">
      <w:r w:rsidRPr="00607FBD">
        <w:t xml:space="preserve">Lokalität ist eine Art von vorhersagbarem Verhalten, das in Computersystemen auftritt. Systeme, die </w:t>
      </w:r>
      <w:r>
        <w:t xml:space="preserve">dem </w:t>
      </w:r>
      <w:r w:rsidRPr="00607FBD">
        <w:t>Lokalitätsprinzip</w:t>
      </w:r>
      <w:r>
        <w:t xml:space="preserve"> folgen</w:t>
      </w:r>
      <w:r w:rsidRPr="00607FBD">
        <w:t xml:space="preserve">, sind großartige Kandidaten für die Leistungsoptimierung durch die Verwendung von Techniken wie Caching, </w:t>
      </w:r>
      <w:proofErr w:type="spellStart"/>
      <w:r w:rsidRPr="00607FBD">
        <w:t>Pre</w:t>
      </w:r>
      <w:r>
        <w:t>-</w:t>
      </w:r>
      <w:r w:rsidRPr="00607FBD">
        <w:t>fetching</w:t>
      </w:r>
      <w:proofErr w:type="spellEnd"/>
      <w:r w:rsidRPr="00607FBD">
        <w:t xml:space="preserve"> für Speicher und fortschrittliche Verzweigungsprädiktoren in der Pipeline-Phase eines Prozessorkerns.</w:t>
      </w:r>
      <w:r>
        <w:t xml:space="preserve"> </w:t>
      </w:r>
      <w:sdt>
        <w:sdtPr>
          <w:id w:val="1214773919"/>
          <w:citation/>
        </w:sdtPr>
        <w:sdtEndPr/>
        <w:sdtContent>
          <w:r w:rsidR="00043DAF">
            <w:fldChar w:fldCharType="begin"/>
          </w:r>
          <w:r w:rsidR="00043DAF" w:rsidRPr="00821314">
            <w:instrText xml:space="preserve"> CITATION Wikhr \l 1033 </w:instrText>
          </w:r>
          <w:r w:rsidR="00043DAF">
            <w:fldChar w:fldCharType="separate"/>
          </w:r>
          <w:r w:rsidR="00043DAF" w:rsidRPr="00821314">
            <w:rPr>
              <w:noProof/>
            </w:rPr>
            <w:t>[21]</w:t>
          </w:r>
          <w:r w:rsidR="00043DAF">
            <w:fldChar w:fldCharType="end"/>
          </w:r>
        </w:sdtContent>
      </w:sdt>
    </w:p>
    <w:p w14:paraId="5AE61A46" w14:textId="70B0A308" w:rsidR="00A9131C" w:rsidRDefault="00043DAF" w:rsidP="00607FBD">
      <w:r>
        <w:t>Besonders genutzt wird in dieser Arbeit die r</w:t>
      </w:r>
      <w:r w:rsidR="00607FBD" w:rsidRPr="00607FBD">
        <w:t xml:space="preserve">äumliche Lokalität: Wenn ein bestimmter Speicherort zu einem bestimmten Zeitpunkt referenziert wird, ist es wahrscheinlich, dass in naher Zukunft nahegelegene Speicherorte referenziert werden. </w:t>
      </w:r>
      <w:sdt>
        <w:sdtPr>
          <w:id w:val="-1616128207"/>
          <w:citation/>
        </w:sdtPr>
        <w:sdtEndPr/>
        <w:sdtContent>
          <w:r w:rsidR="00A9131C">
            <w:fldChar w:fldCharType="begin"/>
          </w:r>
          <w:r w:rsidR="00A9131C" w:rsidRPr="000A423B">
            <w:instrText xml:space="preserve"> CITATION Wikhr \l 1033 </w:instrText>
          </w:r>
          <w:r w:rsidR="00A9131C">
            <w:fldChar w:fldCharType="separate"/>
          </w:r>
          <w:r w:rsidR="00A9131C" w:rsidRPr="000A423B">
            <w:rPr>
              <w:noProof/>
            </w:rPr>
            <w:t>[21]</w:t>
          </w:r>
          <w:r w:rsidR="00A9131C">
            <w:fldChar w:fldCharType="end"/>
          </w:r>
        </w:sdtContent>
      </w:sdt>
    </w:p>
    <w:p w14:paraId="56D66019" w14:textId="77777777" w:rsidR="0031227A" w:rsidRDefault="00607FBD" w:rsidP="00607FBD">
      <w:r w:rsidRPr="00607FBD">
        <w:t>In diesem Fall wird häufig versucht, die Größe und Form des Bereichs um die aktuelle Referenz herum zu erraten, für den es sich lohnt, einen schnelleren Zugriff für eine spätere Referenz vorzubereiten.</w:t>
      </w:r>
      <w:r w:rsidR="00043DAF">
        <w:t xml:space="preserve"> </w:t>
      </w:r>
      <w:sdt>
        <w:sdtPr>
          <w:id w:val="-2032789619"/>
          <w:citation/>
        </w:sdtPr>
        <w:sdtEndPr/>
        <w:sdtContent>
          <w:r w:rsidR="00A9131C">
            <w:fldChar w:fldCharType="begin"/>
          </w:r>
          <w:r w:rsidR="00A9131C" w:rsidRPr="000A423B">
            <w:instrText xml:space="preserve"> CITATION Wikhr \l 1033 </w:instrText>
          </w:r>
          <w:r w:rsidR="00A9131C">
            <w:fldChar w:fldCharType="separate"/>
          </w:r>
          <w:r w:rsidR="00A9131C" w:rsidRPr="000A423B">
            <w:rPr>
              <w:noProof/>
            </w:rPr>
            <w:t>[21]</w:t>
          </w:r>
          <w:r w:rsidR="00A9131C">
            <w:fldChar w:fldCharType="end"/>
          </w:r>
        </w:sdtContent>
      </w:sdt>
      <w:r w:rsidR="00A9131C">
        <w:t xml:space="preserve"> </w:t>
      </w:r>
    </w:p>
    <w:p w14:paraId="6B2172BC" w14:textId="70FDE743" w:rsidR="00607FBD" w:rsidRDefault="00A9131C" w:rsidP="00607FBD">
      <w:r>
        <w:t>In dieser Arbeit werden für die Referenzen Finger eingesetzt</w:t>
      </w:r>
      <w:r w:rsidR="001476FD">
        <w:t xml:space="preserve"> und das Lokalitätsprinzip sollte sollte auf abstrakten Datenstrukturen gelten.</w:t>
      </w:r>
    </w:p>
    <w:p w14:paraId="7349E398" w14:textId="77777777" w:rsidR="00953C44" w:rsidRPr="00806ACB" w:rsidRDefault="00953C44" w:rsidP="00953C44"/>
    <w:p w14:paraId="05B10A5E" w14:textId="19B25AFF" w:rsidR="00752C40" w:rsidRDefault="004D3B92" w:rsidP="004D3B92">
      <w:pPr>
        <w:pStyle w:val="berschrift2"/>
      </w:pPr>
      <w:bookmarkStart w:id="116" w:name="_Toc71033843"/>
      <w:r w:rsidRPr="00821314">
        <w:rPr>
          <w:lang w:val="de-DE"/>
        </w:rPr>
        <w:t xml:space="preserve"> </w:t>
      </w:r>
      <w:bookmarkStart w:id="117" w:name="_Toc79686354"/>
      <w:proofErr w:type="spellStart"/>
      <w:r w:rsidR="00752C40" w:rsidRPr="00806ACB">
        <w:t>Daten</w:t>
      </w:r>
      <w:bookmarkEnd w:id="116"/>
      <w:proofErr w:type="spellEnd"/>
      <w:r w:rsidR="00752C40" w:rsidRPr="00806ACB">
        <w:t>/Values</w:t>
      </w:r>
      <w:bookmarkEnd w:id="117"/>
    </w:p>
    <w:p w14:paraId="3FA29703" w14:textId="77777777" w:rsidR="004D3B92" w:rsidRPr="004D3B92" w:rsidRDefault="004D3B92" w:rsidP="004D3B92">
      <w:pPr>
        <w:rPr>
          <w:lang w:val="en-US"/>
        </w:rPr>
      </w:pPr>
    </w:p>
    <w:p w14:paraId="73E7748A" w14:textId="2EBCE762" w:rsidR="00752C40" w:rsidRPr="00806ACB" w:rsidRDefault="00752C40" w:rsidP="00752C40">
      <w:r w:rsidRPr="00806ACB">
        <w:t xml:space="preserve">Laut dem Duden sind Daten durch Beobachtungen, Messungen, statistische Erhebungen u.a. gewonnene Zahlenwerte, welche auf Beobachtungen, Messungen, statistischen Erhebungen </w:t>
      </w:r>
      <w:r w:rsidRPr="00806ACB">
        <w:lastRenderedPageBreak/>
        <w:t xml:space="preserve">oder Angaben formulierbare Befunde sind. </w:t>
      </w:r>
      <w:sdt>
        <w:sdtPr>
          <w:id w:val="106395421"/>
          <w:citation/>
        </w:sdtPr>
        <w:sdtEndPr/>
        <w:sdtContent>
          <w:r w:rsidR="00991072">
            <w:fldChar w:fldCharType="begin"/>
          </w:r>
          <w:r w:rsidR="008E5D07">
            <w:instrText xml:space="preserve">CITATION Dud21 \l 1033 </w:instrText>
          </w:r>
          <w:r w:rsidR="00991072">
            <w:fldChar w:fldCharType="separate"/>
          </w:r>
          <w:r w:rsidR="00607FBD" w:rsidRPr="00607FBD">
            <w:rPr>
              <w:noProof/>
            </w:rPr>
            <w:t>[21]</w:t>
          </w:r>
          <w:r w:rsidR="00991072">
            <w:fldChar w:fldCharType="end"/>
          </w:r>
        </w:sdtContent>
      </w:sdt>
      <w:r w:rsidR="00991072">
        <w:t xml:space="preserve"> </w:t>
      </w:r>
      <w:r w:rsidRPr="00806ACB">
        <w:t xml:space="preserve">Daten und Values werden in dieser Arbeit analog sowohl in der schriftlichen Ausarbeitung als auch im Code für die </w:t>
      </w:r>
      <w:r w:rsidR="00870403" w:rsidRPr="00806ACB">
        <w:t>Simulation</w:t>
      </w:r>
      <w:r w:rsidRPr="00806ACB">
        <w:t xml:space="preserve"> verwendet.</w:t>
      </w:r>
    </w:p>
    <w:p w14:paraId="116EBB69" w14:textId="4F44471A" w:rsidR="00752C40" w:rsidRPr="00806ACB" w:rsidRDefault="00752C40" w:rsidP="00752C40">
      <w:r w:rsidRPr="00806ACB">
        <w:t xml:space="preserve">In meiner Arbeit wird </w:t>
      </w:r>
      <w:r w:rsidR="00870403" w:rsidRPr="00806ACB">
        <w:t>vor allem</w:t>
      </w:r>
      <w:r w:rsidRPr="00806ACB">
        <w:t xml:space="preserve"> die Ordinale Eigenschaft der Daten/Values </w:t>
      </w:r>
      <w:r w:rsidR="00870403" w:rsidRPr="00806ACB">
        <w:t>vorausgesetzt</w:t>
      </w:r>
      <w:r w:rsidRPr="00806ACB">
        <w:t xml:space="preserve">. Ordinal bedeutet, dass man die Daten ordnen oder einer Reihenfolge zuweisen kann. In dieser Arbeit haben Datenwerte/Values </w:t>
      </w:r>
      <w:r w:rsidR="00870403" w:rsidRPr="00806ACB">
        <w:t>deshalb</w:t>
      </w:r>
      <w:r w:rsidRPr="00806ACB">
        <w:t xml:space="preserve"> jeweils einen Key, dieser Key unterliegt der ordinalen Eigenschaft. Insbesondere kann man über die </w:t>
      </w:r>
      <w:proofErr w:type="spellStart"/>
      <w:r w:rsidRPr="00806ACB">
        <w:t>Key‘s</w:t>
      </w:r>
      <w:proofErr w:type="spellEnd"/>
      <w:r w:rsidRPr="00806ACB">
        <w:t xml:space="preserve"> aussagen, dass wenn sie verglichen werden, es möglich ist, dass die Keys entweder im </w:t>
      </w:r>
      <w:r w:rsidR="00870403" w:rsidRPr="00806ACB">
        <w:t>Verhältnis</w:t>
      </w:r>
      <w:r w:rsidRPr="00806ACB">
        <w:t xml:space="preserve"> größer, gleich oder kleiner </w:t>
      </w:r>
      <w:r w:rsidR="00870403" w:rsidRPr="00806ACB">
        <w:t>zueinander</w:t>
      </w:r>
      <w:r w:rsidRPr="00806ACB">
        <w:t xml:space="preserve"> zustellen.</w:t>
      </w:r>
      <w:r w:rsidR="00991072">
        <w:t xml:space="preserve"> </w:t>
      </w:r>
      <w:r w:rsidRPr="00806ACB">
        <w:t xml:space="preserve"> </w:t>
      </w:r>
      <w:sdt>
        <w:sdtPr>
          <w:id w:val="450592200"/>
          <w:citation/>
        </w:sdtPr>
        <w:sdtEndPr/>
        <w:sdtContent>
          <w:r w:rsidR="00991072">
            <w:fldChar w:fldCharType="begin"/>
          </w:r>
          <w:r w:rsidR="00092CAF" w:rsidRPr="00865F38">
            <w:instrText xml:space="preserve">CITATION Wik213 \l 1033 </w:instrText>
          </w:r>
          <w:r w:rsidR="00991072">
            <w:fldChar w:fldCharType="separate"/>
          </w:r>
          <w:r w:rsidR="00607FBD" w:rsidRPr="00607FBD">
            <w:rPr>
              <w:noProof/>
            </w:rPr>
            <w:t>[22]</w:t>
          </w:r>
          <w:r w:rsidR="00991072">
            <w:fldChar w:fldCharType="end"/>
          </w:r>
        </w:sdtContent>
      </w:sdt>
      <w:r w:rsidRPr="00806ACB">
        <w:t xml:space="preserve"> </w:t>
      </w:r>
      <w:sdt>
        <w:sdtPr>
          <w:id w:val="1769892398"/>
          <w:citation/>
        </w:sdtPr>
        <w:sdtEndPr/>
        <w:sdtContent>
          <w:r w:rsidR="00991072">
            <w:fldChar w:fldCharType="begin"/>
          </w:r>
          <w:r w:rsidR="008E5D07">
            <w:instrText xml:space="preserve">CITATION Des21 \l 1033 </w:instrText>
          </w:r>
          <w:r w:rsidR="00991072">
            <w:fldChar w:fldCharType="separate"/>
          </w:r>
          <w:r w:rsidR="00607FBD" w:rsidRPr="00607FBD">
            <w:rPr>
              <w:noProof/>
            </w:rPr>
            <w:t>[23]</w:t>
          </w:r>
          <w:r w:rsidR="00991072">
            <w:fldChar w:fldCharType="end"/>
          </w:r>
        </w:sdtContent>
      </w:sdt>
      <w:r w:rsidR="00991072">
        <w:t xml:space="preserve"> </w:t>
      </w:r>
    </w:p>
    <w:p w14:paraId="60186690" w14:textId="77777777" w:rsidR="00752C40" w:rsidRPr="00806ACB" w:rsidRDefault="00752C40" w:rsidP="00752C40">
      <w:r w:rsidRPr="00806ACB">
        <w:rPr>
          <w:noProof/>
        </w:rPr>
        <w:drawing>
          <wp:inline distT="0" distB="0" distL="0" distR="0" wp14:anchorId="10E965AE" wp14:editId="5A3871D5">
            <wp:extent cx="3048000" cy="51803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9668" cy="523421"/>
                    </a:xfrm>
                    <a:prstGeom prst="rect">
                      <a:avLst/>
                    </a:prstGeom>
                  </pic:spPr>
                </pic:pic>
              </a:graphicData>
            </a:graphic>
          </wp:inline>
        </w:drawing>
      </w:r>
    </w:p>
    <w:p w14:paraId="23237DBA" w14:textId="63E1AC89" w:rsidR="00752C40" w:rsidRPr="00806ACB" w:rsidRDefault="00752C40" w:rsidP="00752C40">
      <w:r w:rsidRPr="00806ACB">
        <w:t>Die Kombination aus Datenwerten/Value</w:t>
      </w:r>
      <w:r w:rsidR="000A423B">
        <w:t>s</w:t>
      </w:r>
      <w:r w:rsidRPr="00806ACB">
        <w:t xml:space="preserve"> mit Key</w:t>
      </w:r>
      <w:r w:rsidR="000A423B">
        <w:t>s</w:t>
      </w:r>
      <w:r w:rsidRPr="00806ACB">
        <w:t xml:space="preserve"> heißen </w:t>
      </w:r>
      <w:r w:rsidR="000A423B">
        <w:t>Nodes</w:t>
      </w:r>
      <w:r w:rsidRPr="00806ACB">
        <w:t xml:space="preserve">. </w:t>
      </w:r>
      <w:r w:rsidR="000A423B">
        <w:t>Nodes</w:t>
      </w:r>
      <w:r w:rsidRPr="00806ACB">
        <w:t xml:space="preserve"> können in einer Liste wie in der oberen </w:t>
      </w:r>
      <w:r w:rsidR="00870403" w:rsidRPr="00806ACB">
        <w:t>Abbildung</w:t>
      </w:r>
      <w:r w:rsidRPr="00806ACB">
        <w:t xml:space="preserve"> angeordnet werden.</w:t>
      </w:r>
    </w:p>
    <w:p w14:paraId="239B1320" w14:textId="6A59AF84" w:rsidR="00752C40" w:rsidRPr="00806ACB" w:rsidRDefault="004D3B92" w:rsidP="004D3B92">
      <w:pPr>
        <w:pStyle w:val="berschrift2"/>
      </w:pPr>
      <w:bookmarkStart w:id="118" w:name="_Toc71033844"/>
      <w:r w:rsidRPr="00255458">
        <w:rPr>
          <w:lang w:val="de-DE"/>
        </w:rPr>
        <w:t xml:space="preserve"> </w:t>
      </w:r>
      <w:bookmarkStart w:id="119" w:name="_Toc79686355"/>
      <w:proofErr w:type="spellStart"/>
      <w:r w:rsidR="00752C40" w:rsidRPr="00806ACB">
        <w:t>Daten</w:t>
      </w:r>
      <w:bookmarkEnd w:id="118"/>
      <w:r w:rsidR="00870403">
        <w:t>s</w:t>
      </w:r>
      <w:r w:rsidR="00870403" w:rsidRPr="00806ACB">
        <w:t>truktur</w:t>
      </w:r>
      <w:bookmarkEnd w:id="119"/>
      <w:proofErr w:type="spellEnd"/>
    </w:p>
    <w:p w14:paraId="2C44B49F" w14:textId="02285783" w:rsidR="00752C40" w:rsidRPr="00806ACB" w:rsidRDefault="00752C40" w:rsidP="00752C40">
      <w:r w:rsidRPr="00806ACB">
        <w:t xml:space="preserve">„Wie für viele fundamentale Begriffe der Informatik gibt es auch für […] Algorithmen und Datenstrukturen, nicht eine einzige, scharfe, allgemein akzeptierte Definition“ </w:t>
      </w:r>
      <w:sdt>
        <w:sdtPr>
          <w:id w:val="-2135785434"/>
          <w:citation/>
        </w:sdtPr>
        <w:sdtEndPr/>
        <w:sdtContent>
          <w:r w:rsidR="007A133E">
            <w:fldChar w:fldCharType="begin"/>
          </w:r>
          <w:r w:rsidR="00092CAF">
            <w:instrText xml:space="preserve">CITATION Dat21 \p 1 \l 1033 </w:instrText>
          </w:r>
          <w:r w:rsidR="007A133E">
            <w:fldChar w:fldCharType="separate"/>
          </w:r>
          <w:r w:rsidR="00607FBD" w:rsidRPr="00607FBD">
            <w:rPr>
              <w:noProof/>
            </w:rPr>
            <w:t>[24, p. 1]</w:t>
          </w:r>
          <w:r w:rsidR="007A133E">
            <w:fldChar w:fldCharType="end"/>
          </w:r>
        </w:sdtContent>
      </w:sdt>
      <w:r w:rsidR="00BB0BD4">
        <w:t xml:space="preserve">. </w:t>
      </w:r>
      <w:r w:rsidR="000A423B">
        <w:t xml:space="preserve"> </w:t>
      </w:r>
      <w:r w:rsidRPr="00806ACB">
        <w:t>Daher halte ich mich an Wikipedia:</w:t>
      </w:r>
      <w:r w:rsidR="000A423B">
        <w:t xml:space="preserve"> </w:t>
      </w:r>
      <w:r w:rsidRPr="00806ACB">
        <w:t xml:space="preserve">„In der Informatik und Softwaretechnik ist eine Datenstruktur ein Objekt, welches zur Speicherung und Organisation von Daten dient. Es handelt sich um eine Struktur, [in der] die Daten in einer bestimmten Art und Weise angeordnet und verknüpft werden, um den Zugriff auf sie und ihre Verwaltung effizient zu ermöglichen.“ </w:t>
      </w:r>
      <w:sdt>
        <w:sdtPr>
          <w:id w:val="922304625"/>
          <w:citation/>
        </w:sdtPr>
        <w:sdtEndPr/>
        <w:sdtContent>
          <w:r w:rsidR="00BB0BD4">
            <w:fldChar w:fldCharType="begin"/>
          </w:r>
          <w:r w:rsidR="00092CAF" w:rsidRPr="00865F38">
            <w:instrText xml:space="preserve">CITATION Wik214 \l 1033 </w:instrText>
          </w:r>
          <w:r w:rsidR="00BB0BD4">
            <w:fldChar w:fldCharType="separate"/>
          </w:r>
          <w:r w:rsidR="00607FBD" w:rsidRPr="00607FBD">
            <w:rPr>
              <w:noProof/>
            </w:rPr>
            <w:t>[25]</w:t>
          </w:r>
          <w:r w:rsidR="00BB0BD4">
            <w:fldChar w:fldCharType="end"/>
          </w:r>
        </w:sdtContent>
      </w:sdt>
    </w:p>
    <w:p w14:paraId="62D20649" w14:textId="4AAC6244" w:rsidR="00752C40" w:rsidRPr="00806ACB" w:rsidRDefault="00752C40" w:rsidP="00752C40">
      <w:r w:rsidRPr="00806ACB">
        <w:t xml:space="preserve">In dieser Arbeit untersuchten </w:t>
      </w:r>
      <w:r w:rsidR="00870403" w:rsidRPr="00870403">
        <w:t>Datenstruktur</w:t>
      </w:r>
      <w:r w:rsidR="00870403">
        <w:t xml:space="preserve">en </w:t>
      </w:r>
      <w:r w:rsidRPr="00806ACB">
        <w:t xml:space="preserve">haben drei wesentliche </w:t>
      </w:r>
      <w:r w:rsidR="00870403" w:rsidRPr="00806ACB">
        <w:t>Operationen</w:t>
      </w:r>
      <w:r w:rsidRPr="00806ACB">
        <w:t xml:space="preserve"> oder Zugriffsmöglichkeiten auf die Daten: </w:t>
      </w:r>
      <w:proofErr w:type="spellStart"/>
      <w:r w:rsidRPr="00806ACB">
        <w:t>insert</w:t>
      </w:r>
      <w:proofErr w:type="spellEnd"/>
      <w:r w:rsidRPr="00806ACB">
        <w:t xml:space="preserve">, </w:t>
      </w:r>
      <w:proofErr w:type="spellStart"/>
      <w:r w:rsidRPr="00806ACB">
        <w:t>delete</w:t>
      </w:r>
      <w:proofErr w:type="spellEnd"/>
      <w:r w:rsidRPr="00806ACB">
        <w:t xml:space="preserve"> und </w:t>
      </w:r>
      <w:proofErr w:type="spellStart"/>
      <w:r w:rsidRPr="00806ACB">
        <w:t>search</w:t>
      </w:r>
      <w:proofErr w:type="spellEnd"/>
      <w:r w:rsidRPr="00806ACB">
        <w:t xml:space="preserve">. </w:t>
      </w:r>
    </w:p>
    <w:p w14:paraId="2E480626" w14:textId="0DAF54B7" w:rsidR="00752C40" w:rsidRPr="00806ACB" w:rsidRDefault="004D3B92" w:rsidP="004D3B92">
      <w:pPr>
        <w:pStyle w:val="berschrift2"/>
      </w:pPr>
      <w:bookmarkStart w:id="120" w:name="_Toc71033845"/>
      <w:r w:rsidRPr="00255458">
        <w:rPr>
          <w:lang w:val="de-DE"/>
        </w:rPr>
        <w:t xml:space="preserve"> </w:t>
      </w:r>
      <w:bookmarkStart w:id="121" w:name="_Toc79686356"/>
      <w:r w:rsidR="00752C40" w:rsidRPr="00806ACB">
        <w:t>Baum</w:t>
      </w:r>
      <w:bookmarkEnd w:id="120"/>
      <w:bookmarkEnd w:id="121"/>
    </w:p>
    <w:p w14:paraId="1C209B4D" w14:textId="7506CCDC" w:rsidR="00752C40" w:rsidRPr="00806ACB" w:rsidRDefault="00752C40" w:rsidP="00752C40">
      <w:r w:rsidRPr="00806ACB">
        <w:t xml:space="preserve">Das ist eine Datenstruktur, mit dem sich hierarchische Strukturen abbilden oder erstellen lassen. Dabei können ausgehend von der Wurzel mehrere gleichartige Objekte mit den Keys miteinander verkettet werden, sodass eine lineare Struktur einer Liste aufgebrochen wird und </w:t>
      </w:r>
      <w:r w:rsidRPr="00806ACB">
        <w:lastRenderedPageBreak/>
        <w:t xml:space="preserve">eine Verzweigung stattfindet. Da Bäume zu den meistverwendeten Datenstrukturen in der Informatik gehören, gibt es viele Spezialisierungen und Deutungen. </w:t>
      </w:r>
      <w:sdt>
        <w:sdtPr>
          <w:id w:val="821472429"/>
          <w:citation/>
        </w:sdtPr>
        <w:sdtEndPr/>
        <w:sdtContent>
          <w:r w:rsidR="00AD5415">
            <w:fldChar w:fldCharType="begin"/>
          </w:r>
          <w:r w:rsidR="008E5D07">
            <w:instrText xml:space="preserve">CITATION Wik215 \l 1033 </w:instrText>
          </w:r>
          <w:r w:rsidR="00AD5415">
            <w:fldChar w:fldCharType="separate"/>
          </w:r>
          <w:r w:rsidR="00607FBD" w:rsidRPr="00607FBD">
            <w:rPr>
              <w:noProof/>
            </w:rPr>
            <w:t>[26]</w:t>
          </w:r>
          <w:r w:rsidR="00AD5415">
            <w:fldChar w:fldCharType="end"/>
          </w:r>
        </w:sdtContent>
      </w:sdt>
    </w:p>
    <w:p w14:paraId="29F294FE" w14:textId="77777777" w:rsidR="00752C40" w:rsidRPr="00806ACB" w:rsidRDefault="00752C40" w:rsidP="00752C40">
      <w:r w:rsidRPr="00806ACB">
        <w:rPr>
          <w:noProof/>
        </w:rPr>
        <w:drawing>
          <wp:inline distT="0" distB="0" distL="0" distR="0" wp14:anchorId="2B612D63" wp14:editId="4273E181">
            <wp:extent cx="2937198" cy="10382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7264" cy="1045318"/>
                    </a:xfrm>
                    <a:prstGeom prst="rect">
                      <a:avLst/>
                    </a:prstGeom>
                  </pic:spPr>
                </pic:pic>
              </a:graphicData>
            </a:graphic>
          </wp:inline>
        </w:drawing>
      </w:r>
    </w:p>
    <w:p w14:paraId="5A4A9AB4" w14:textId="18FB0D41" w:rsidR="00752C40" w:rsidRPr="00806ACB" w:rsidRDefault="004D3B92" w:rsidP="004D3B92">
      <w:pPr>
        <w:pStyle w:val="berschrift2"/>
      </w:pPr>
      <w:r>
        <w:t xml:space="preserve"> </w:t>
      </w:r>
      <w:bookmarkStart w:id="122" w:name="_Toc79686357"/>
      <w:proofErr w:type="spellStart"/>
      <w:r>
        <w:t>B</w:t>
      </w:r>
      <w:r w:rsidR="00752C40" w:rsidRPr="00806ACB">
        <w:t>inär</w:t>
      </w:r>
      <w:r>
        <w:t>er</w:t>
      </w:r>
      <w:proofErr w:type="spellEnd"/>
      <w:r>
        <w:t xml:space="preserve"> </w:t>
      </w:r>
      <w:r w:rsidR="00752C40" w:rsidRPr="00806ACB">
        <w:t>Baum</w:t>
      </w:r>
      <w:bookmarkEnd w:id="122"/>
    </w:p>
    <w:p w14:paraId="7B1DE1B3" w14:textId="77777777" w:rsidR="00752C40" w:rsidRPr="00806ACB" w:rsidRDefault="00752C40" w:rsidP="00752C40">
      <w:r w:rsidRPr="00806ACB">
        <w:t>Binärbäume sind in der Informatik die an der häufigsten verwendeten Unterart der Bäume. Im Gegensatz zu anderen Arten von Bäumen können die Knoten eines Binärbaumes nur höchstens zwei direkte Nachkommen haben. Meistens werden an den jeweiligen Verbindungen oder Pointern ordinäre Vergleiche verwendet, wie größer oder kleiner als der aktuelle Knoten.</w:t>
      </w:r>
    </w:p>
    <w:p w14:paraId="446888F6" w14:textId="77777777" w:rsidR="00752C40" w:rsidRPr="00806ACB" w:rsidRDefault="00752C40" w:rsidP="00752C40">
      <w:r w:rsidRPr="00806ACB">
        <w:rPr>
          <w:noProof/>
        </w:rPr>
        <w:drawing>
          <wp:inline distT="0" distB="0" distL="0" distR="0" wp14:anchorId="6E9D30D2" wp14:editId="729EE5A1">
            <wp:extent cx="2916950" cy="10191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3789" cy="1035541"/>
                    </a:xfrm>
                    <a:prstGeom prst="rect">
                      <a:avLst/>
                    </a:prstGeom>
                  </pic:spPr>
                </pic:pic>
              </a:graphicData>
            </a:graphic>
          </wp:inline>
        </w:drawing>
      </w:r>
    </w:p>
    <w:p w14:paraId="795B25CC" w14:textId="77777777" w:rsidR="00752C40" w:rsidRPr="00806ACB" w:rsidRDefault="00752C40" w:rsidP="00752C40">
      <w:r w:rsidRPr="00806ACB">
        <w:t xml:space="preserve">Die Binärsuche startet in der Wurzel – dem obersten Knoten - und folgt den Pointern zu den Kindern, den untergeordneten Knoten. Um diese Suche von der Fingersuche zu unterscheiden, nenne ich diese Suche Wurzelsuche. </w:t>
      </w:r>
    </w:p>
    <w:p w14:paraId="38C5FA8C" w14:textId="717966EE" w:rsidR="00752C40" w:rsidRPr="00806ACB" w:rsidRDefault="00752C40" w:rsidP="00752C40">
      <w:r w:rsidRPr="00806ACB">
        <w:t xml:space="preserve">Die Wurzelsuche hat eine </w:t>
      </w:r>
      <w:r w:rsidR="00870403" w:rsidRPr="00806ACB">
        <w:t>Worstcase</w:t>
      </w:r>
      <w:r w:rsidRPr="00806ACB">
        <w:t xml:space="preserve"> Laufzeit von O (log n), wobei n die Anzahl der Knoten ist. In meiner </w:t>
      </w:r>
      <w:r w:rsidR="00870403" w:rsidRPr="00806ACB">
        <w:t>Implementierung</w:t>
      </w:r>
      <w:r w:rsidRPr="00806ACB">
        <w:t xml:space="preserve"> haben die Funktionen Insert und Delete eine </w:t>
      </w:r>
      <w:r w:rsidR="00870403" w:rsidRPr="00806ACB">
        <w:t>Worstcase</w:t>
      </w:r>
      <w:r w:rsidRPr="00806ACB">
        <w:t xml:space="preserve"> Laufzeit von O (1), wobei diesen beiden Operationen eine Suche vorgeschaltet ist.</w:t>
      </w:r>
    </w:p>
    <w:p w14:paraId="1E299505" w14:textId="22CD5059" w:rsidR="00752C40" w:rsidRPr="00806ACB" w:rsidRDefault="004D3B92" w:rsidP="004D3B92">
      <w:pPr>
        <w:pStyle w:val="berschrift2"/>
      </w:pPr>
      <w:r w:rsidRPr="00255458">
        <w:rPr>
          <w:lang w:val="de-DE"/>
        </w:rPr>
        <w:t xml:space="preserve"> </w:t>
      </w:r>
      <w:bookmarkStart w:id="123" w:name="_Toc79686358"/>
      <w:r w:rsidR="00752C40" w:rsidRPr="00806ACB">
        <w:t>Rot-Schwarz-Baum</w:t>
      </w:r>
      <w:bookmarkEnd w:id="123"/>
    </w:p>
    <w:p w14:paraId="3C469138" w14:textId="46C1D121" w:rsidR="00752C40" w:rsidRPr="00806ACB" w:rsidRDefault="00752C40" w:rsidP="00752C40">
      <w:r w:rsidRPr="00806ACB">
        <w:t xml:space="preserve">Rotschwarz-Bäume sind eine spezielle Art der Binärbäume. Die enthaltenen Knoten werden je nach Ebene des Baumes entweder rot oder schwarz gefärbt. Diese Datenstruktur hat den Vorteil, dass es einen </w:t>
      </w:r>
      <w:r w:rsidR="00870403" w:rsidRPr="00806ACB">
        <w:t>Algorithmus</w:t>
      </w:r>
      <w:r w:rsidRPr="00806ACB">
        <w:t xml:space="preserve"> der </w:t>
      </w:r>
      <w:r w:rsidR="00870403" w:rsidRPr="00806ACB">
        <w:t>Balancier</w:t>
      </w:r>
      <w:r w:rsidR="00870403">
        <w:t xml:space="preserve">ung </w:t>
      </w:r>
      <w:r w:rsidRPr="00806ACB">
        <w:t xml:space="preserve">gibt, welcher die zusätzliche Information der </w:t>
      </w:r>
      <w:r w:rsidR="00870403" w:rsidRPr="00806ACB">
        <w:t>unterschiedlichen</w:t>
      </w:r>
      <w:r w:rsidRPr="00806ACB">
        <w:t xml:space="preserve"> Knotenfarben ausnutzt und </w:t>
      </w:r>
      <w:r w:rsidR="00870403" w:rsidRPr="00806ACB">
        <w:t>deshalb</w:t>
      </w:r>
      <w:r w:rsidRPr="00806ACB">
        <w:t xml:space="preserve"> schneller ist.</w:t>
      </w:r>
      <w:sdt>
        <w:sdtPr>
          <w:id w:val="585886502"/>
          <w:citation/>
        </w:sdtPr>
        <w:sdtEndPr/>
        <w:sdtContent>
          <w:r w:rsidR="00092CAF">
            <w:fldChar w:fldCharType="begin"/>
          </w:r>
          <w:r w:rsidR="00092CAF">
            <w:instrText xml:space="preserve">CITATION Wik216 \l 1033 </w:instrText>
          </w:r>
          <w:r w:rsidR="00092CAF">
            <w:fldChar w:fldCharType="separate"/>
          </w:r>
          <w:r w:rsidR="00607FBD">
            <w:rPr>
              <w:noProof/>
            </w:rPr>
            <w:t xml:space="preserve"> </w:t>
          </w:r>
          <w:r w:rsidR="00607FBD" w:rsidRPr="00607FBD">
            <w:rPr>
              <w:noProof/>
            </w:rPr>
            <w:t>[27]</w:t>
          </w:r>
          <w:r w:rsidR="00092CAF">
            <w:fldChar w:fldCharType="end"/>
          </w:r>
        </w:sdtContent>
      </w:sdt>
    </w:p>
    <w:p w14:paraId="3668653F" w14:textId="072F9804" w:rsidR="00752C40" w:rsidRPr="00806ACB" w:rsidRDefault="00752C40" w:rsidP="00752C40">
      <w:r w:rsidRPr="00806ACB">
        <w:rPr>
          <w:noProof/>
        </w:rPr>
        <w:lastRenderedPageBreak/>
        <w:drawing>
          <wp:inline distT="0" distB="0" distL="0" distR="0" wp14:anchorId="45407194" wp14:editId="54DC5489">
            <wp:extent cx="3181794" cy="113363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1794" cy="1133633"/>
                    </a:xfrm>
                    <a:prstGeom prst="rect">
                      <a:avLst/>
                    </a:prstGeom>
                  </pic:spPr>
                </pic:pic>
              </a:graphicData>
            </a:graphic>
          </wp:inline>
        </w:drawing>
      </w:r>
    </w:p>
    <w:p w14:paraId="3D339B46" w14:textId="77777777" w:rsidR="00752C40" w:rsidRPr="00806ACB" w:rsidRDefault="00752C40" w:rsidP="00752C40"/>
    <w:p w14:paraId="7FD8AD3C" w14:textId="4ABAC641" w:rsidR="00752C40" w:rsidRPr="00806ACB" w:rsidRDefault="004D3B92" w:rsidP="004D3B92">
      <w:pPr>
        <w:pStyle w:val="berschrift2"/>
      </w:pPr>
      <w:bookmarkStart w:id="124" w:name="_Toc71033847"/>
      <w:r>
        <w:t xml:space="preserve"> </w:t>
      </w:r>
      <w:bookmarkStart w:id="125" w:name="_Toc79686359"/>
      <w:r w:rsidR="00752C40" w:rsidRPr="00806ACB">
        <w:t>Finger</w:t>
      </w:r>
      <w:bookmarkEnd w:id="124"/>
      <w:bookmarkEnd w:id="125"/>
    </w:p>
    <w:p w14:paraId="4051F8FC" w14:textId="64BCD75E" w:rsidR="00975CFB" w:rsidRDefault="00752C40" w:rsidP="00EB55D1">
      <w:r w:rsidRPr="00806ACB">
        <w:t>Finger sind Pointer</w:t>
      </w:r>
      <w:r w:rsidR="00975CFB">
        <w:t xml:space="preserve"> oder Referenzen</w:t>
      </w:r>
      <w:r w:rsidR="00CF77B1">
        <w:t xml:space="preserve">. In dieser Arbeit speichert jeder Finger eine </w:t>
      </w:r>
      <w:proofErr w:type="spellStart"/>
      <w:r w:rsidR="00975CFB">
        <w:t>Node</w:t>
      </w:r>
      <w:proofErr w:type="spellEnd"/>
      <w:r w:rsidR="00975CFB">
        <w:t xml:space="preserve"> in sich selbst </w:t>
      </w:r>
      <w:r w:rsidR="00CF77B1">
        <w:t>–</w:t>
      </w:r>
      <w:r w:rsidR="00975CFB">
        <w:t xml:space="preserve"> diese</w:t>
      </w:r>
      <w:r w:rsidR="00CF77B1">
        <w:t xml:space="preserve"> </w:t>
      </w:r>
      <w:proofErr w:type="spellStart"/>
      <w:r w:rsidR="00CF77B1">
        <w:t>Node</w:t>
      </w:r>
      <w:proofErr w:type="spellEnd"/>
      <w:r w:rsidR="00CF77B1">
        <w:t xml:space="preserve"> kann </w:t>
      </w:r>
      <w:r w:rsidR="00975CFB">
        <w:t>dann als Start-Position oder Start-</w:t>
      </w:r>
      <w:proofErr w:type="spellStart"/>
      <w:r w:rsidR="00975CFB">
        <w:t>Node</w:t>
      </w:r>
      <w:proofErr w:type="spellEnd"/>
      <w:r w:rsidR="00975CFB">
        <w:t xml:space="preserve"> für eine Suche </w:t>
      </w:r>
      <w:r w:rsidR="00CF77B1">
        <w:t>genutzt werden</w:t>
      </w:r>
      <w:r w:rsidR="00975CFB">
        <w:t xml:space="preserve">. </w:t>
      </w:r>
    </w:p>
    <w:p w14:paraId="19B7A109" w14:textId="59B67538" w:rsidR="005A331D" w:rsidRPr="00806ACB" w:rsidRDefault="00752C40" w:rsidP="00EB55D1">
      <w:r w:rsidRPr="00806ACB">
        <w:t>Finger</w:t>
      </w:r>
      <w:r w:rsidR="00CF77B1">
        <w:t xml:space="preserve"> haben meistens</w:t>
      </w:r>
      <w:r w:rsidRPr="00806ACB">
        <w:t xml:space="preserve"> die </w:t>
      </w:r>
      <w:r w:rsidR="00141B2A" w:rsidRPr="00806ACB">
        <w:t>Besonderheit,</w:t>
      </w:r>
      <w:r w:rsidRPr="00806ACB">
        <w:t xml:space="preserve"> dass sie extern auf die jeweilige Datenstruktur </w:t>
      </w:r>
      <w:r w:rsidR="00141B2A" w:rsidRPr="00806ACB">
        <w:t xml:space="preserve">zeigen und sie </w:t>
      </w:r>
      <w:r w:rsidR="00870403" w:rsidRPr="00806ACB">
        <w:t>durchsuchen können</w:t>
      </w:r>
      <w:r w:rsidR="00141B2A" w:rsidRPr="00806ACB">
        <w:t>.</w:t>
      </w:r>
      <w:r w:rsidR="00CF77B1">
        <w:t xml:space="preserve"> </w:t>
      </w:r>
    </w:p>
    <w:p w14:paraId="49A46CBD" w14:textId="7A54835A" w:rsidR="005A331D" w:rsidRPr="00806ACB" w:rsidRDefault="004D3B92" w:rsidP="004D3B92">
      <w:pPr>
        <w:pStyle w:val="berschrift2"/>
      </w:pPr>
      <w:r w:rsidRPr="00255458">
        <w:rPr>
          <w:lang w:val="de-DE"/>
        </w:rPr>
        <w:t xml:space="preserve"> </w:t>
      </w:r>
      <w:bookmarkStart w:id="126" w:name="_Toc79686360"/>
      <w:r w:rsidR="005A331D" w:rsidRPr="00806ACB">
        <w:t>Splay</w:t>
      </w:r>
      <w:r w:rsidR="00870403">
        <w:t>-T</w:t>
      </w:r>
      <w:r w:rsidR="005A331D" w:rsidRPr="00806ACB">
        <w:t>ree</w:t>
      </w:r>
      <w:bookmarkEnd w:id="126"/>
    </w:p>
    <w:p w14:paraId="15EF2C34" w14:textId="55FFAEE3" w:rsidR="00724504" w:rsidRDefault="00433AAE" w:rsidP="00850359">
      <w:r w:rsidRPr="00F96FF7">
        <w:rPr>
          <w:noProof/>
        </w:rPr>
        <w:drawing>
          <wp:anchor distT="0" distB="0" distL="114300" distR="114300" simplePos="0" relativeHeight="251656192" behindDoc="0" locked="0" layoutInCell="1" allowOverlap="1" wp14:anchorId="3A6E5A24" wp14:editId="23A40023">
            <wp:simplePos x="0" y="0"/>
            <wp:positionH relativeFrom="column">
              <wp:posOffset>2246585</wp:posOffset>
            </wp:positionH>
            <wp:positionV relativeFrom="page">
              <wp:posOffset>7027870</wp:posOffset>
            </wp:positionV>
            <wp:extent cx="1701165" cy="211899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01165" cy="2118995"/>
                    </a:xfrm>
                    <a:prstGeom prst="rect">
                      <a:avLst/>
                    </a:prstGeom>
                  </pic:spPr>
                </pic:pic>
              </a:graphicData>
            </a:graphic>
            <wp14:sizeRelH relativeFrom="margin">
              <wp14:pctWidth>0</wp14:pctWidth>
            </wp14:sizeRelH>
            <wp14:sizeRelV relativeFrom="margin">
              <wp14:pctHeight>0</wp14:pctHeight>
            </wp14:sizeRelV>
          </wp:anchor>
        </w:drawing>
      </w:r>
      <w:r w:rsidR="00524661">
        <w:rPr>
          <w:noProof/>
        </w:rPr>
        <w:pict w14:anchorId="291D4817">
          <v:shape id="_x0000_s1039" type="#_x0000_t202" style="position:absolute;left:0;text-align:left;margin-left:328.05pt;margin-top:349.5pt;width:153pt;height:20.35pt;z-index:251669504;mso-position-horizontal-relative:text;mso-position-vertical-relative:text" stroked="f">
            <v:textbox style="mso-fit-shape-to-text:t" inset="0,0,0,0">
              <w:txbxContent>
                <w:p w14:paraId="63636F66" w14:textId="747325E8" w:rsidR="00F96FF7" w:rsidRPr="00985DBC" w:rsidRDefault="00BE4E33" w:rsidP="00F96FF7">
                  <w:pPr>
                    <w:pStyle w:val="Beschriftung"/>
                    <w:rPr>
                      <w:sz w:val="24"/>
                    </w:rPr>
                  </w:pPr>
                  <w:fldSimple w:instr=" SEQ Abbildung \* ARABIC ">
                    <w:bookmarkStart w:id="127" w:name="_Toc80015078"/>
                    <w:r w:rsidR="00550B8F">
                      <w:rPr>
                        <w:noProof/>
                      </w:rPr>
                      <w:t>26</w:t>
                    </w:r>
                  </w:fldSimple>
                  <w:r w:rsidR="00F96FF7">
                    <w:t xml:space="preserve"> Abb.: Nachdem 4 gefunden wurde</w:t>
                  </w:r>
                  <w:bookmarkEnd w:id="127"/>
                </w:p>
              </w:txbxContent>
            </v:textbox>
            <w10:wrap type="topAndBottom"/>
          </v:shape>
        </w:pict>
      </w:r>
      <w:r w:rsidR="00524661">
        <w:rPr>
          <w:noProof/>
        </w:rPr>
        <w:pict w14:anchorId="27F0FB2A">
          <v:shape id="_x0000_s1037" type="#_x0000_t202" style="position:absolute;left:0;text-align:left;margin-left:-9.75pt;margin-top:352.1pt;width:162pt;height:20.35pt;z-index:251667456;mso-position-horizontal-relative:text;mso-position-vertical-relative:text" stroked="f">
            <v:textbox style="mso-fit-shape-to-text:t" inset="0,0,0,0">
              <w:txbxContent>
                <w:p w14:paraId="62E03812" w14:textId="006288C3" w:rsidR="00F96FF7" w:rsidRPr="00B17E8C" w:rsidRDefault="00BE4E33" w:rsidP="00F96FF7">
                  <w:pPr>
                    <w:pStyle w:val="Beschriftung"/>
                    <w:rPr>
                      <w:sz w:val="24"/>
                    </w:rPr>
                  </w:pPr>
                  <w:fldSimple w:instr=" SEQ Abbildung \* ARABIC ">
                    <w:bookmarkStart w:id="128" w:name="_Toc80015079"/>
                    <w:r w:rsidR="00550B8F">
                      <w:rPr>
                        <w:noProof/>
                      </w:rPr>
                      <w:t>27</w:t>
                    </w:r>
                  </w:fldSimple>
                  <w:r w:rsidR="00F96FF7">
                    <w:t xml:space="preserve"> Abb.: </w:t>
                  </w:r>
                  <w:r w:rsidR="00724504">
                    <w:t>Aktueller</w:t>
                  </w:r>
                  <w:r w:rsidR="00F96FF7">
                    <w:t xml:space="preserve"> </w:t>
                  </w:r>
                  <w:proofErr w:type="spellStart"/>
                  <w:r w:rsidR="00F96FF7">
                    <w:t>Splaytree</w:t>
                  </w:r>
                  <w:bookmarkEnd w:id="128"/>
                  <w:proofErr w:type="spellEnd"/>
                </w:p>
              </w:txbxContent>
            </v:textbox>
            <w10:wrap type="topAndBottom"/>
          </v:shape>
        </w:pict>
      </w:r>
      <w:r w:rsidR="00524661">
        <w:rPr>
          <w:noProof/>
        </w:rPr>
        <w:pict w14:anchorId="53EC1922">
          <v:shape id="_x0000_s1038" type="#_x0000_t202" style="position:absolute;left:0;text-align:left;margin-left:155.55pt;margin-top:351.2pt;width:156.55pt;height:20.35pt;z-index:251668480;mso-position-horizontal-relative:text;mso-position-vertical-relative:text" stroked="f">
            <v:textbox style="mso-fit-shape-to-text:t" inset="0,0,0,0">
              <w:txbxContent>
                <w:p w14:paraId="238D0565" w14:textId="0F1AFF4E" w:rsidR="00F96FF7" w:rsidRPr="002A1656" w:rsidRDefault="00BE4E33" w:rsidP="00F96FF7">
                  <w:pPr>
                    <w:pStyle w:val="Beschriftung"/>
                    <w:rPr>
                      <w:sz w:val="24"/>
                    </w:rPr>
                  </w:pPr>
                  <w:fldSimple w:instr=" SEQ Abbildung \* ARABIC ">
                    <w:bookmarkStart w:id="129" w:name="_Toc80015080"/>
                    <w:r w:rsidR="00550B8F">
                      <w:rPr>
                        <w:noProof/>
                      </w:rPr>
                      <w:t>28</w:t>
                    </w:r>
                  </w:fldSimple>
                  <w:r w:rsidR="00F96FF7">
                    <w:t xml:space="preserve"> Abb.: Nachdem 7 gefunden wurde</w:t>
                  </w:r>
                  <w:bookmarkEnd w:id="129"/>
                </w:p>
              </w:txbxContent>
            </v:textbox>
            <w10:wrap type="topAndBottom"/>
          </v:shape>
        </w:pict>
      </w:r>
      <w:r w:rsidR="008256B5" w:rsidRPr="00F96FF7">
        <w:rPr>
          <w:noProof/>
        </w:rPr>
        <w:drawing>
          <wp:anchor distT="0" distB="0" distL="114300" distR="114300" simplePos="0" relativeHeight="251655168" behindDoc="0" locked="0" layoutInCell="1" allowOverlap="1" wp14:anchorId="5A2C527C" wp14:editId="65A5F58F">
            <wp:simplePos x="0" y="0"/>
            <wp:positionH relativeFrom="column">
              <wp:posOffset>4312596</wp:posOffset>
            </wp:positionH>
            <wp:positionV relativeFrom="paragraph">
              <wp:posOffset>2382904</wp:posOffset>
            </wp:positionV>
            <wp:extent cx="1779270" cy="179641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79270" cy="1796415"/>
                    </a:xfrm>
                    <a:prstGeom prst="rect">
                      <a:avLst/>
                    </a:prstGeom>
                  </pic:spPr>
                </pic:pic>
              </a:graphicData>
            </a:graphic>
            <wp14:sizeRelH relativeFrom="margin">
              <wp14:pctWidth>0</wp14:pctWidth>
            </wp14:sizeRelH>
            <wp14:sizeRelV relativeFrom="margin">
              <wp14:pctHeight>0</wp14:pctHeight>
            </wp14:sizeRelV>
          </wp:anchor>
        </w:drawing>
      </w:r>
      <w:r w:rsidR="008256B5" w:rsidRPr="00F96FF7">
        <w:rPr>
          <w:noProof/>
        </w:rPr>
        <w:drawing>
          <wp:anchor distT="0" distB="0" distL="114300" distR="114300" simplePos="0" relativeHeight="251657216" behindDoc="0" locked="0" layoutInCell="1" allowOverlap="1" wp14:anchorId="497F822D" wp14:editId="2ACA6DA8">
            <wp:simplePos x="0" y="0"/>
            <wp:positionH relativeFrom="column">
              <wp:posOffset>77780</wp:posOffset>
            </wp:positionH>
            <wp:positionV relativeFrom="paragraph">
              <wp:posOffset>2371666</wp:posOffset>
            </wp:positionV>
            <wp:extent cx="1819910" cy="17862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19910" cy="1786255"/>
                    </a:xfrm>
                    <a:prstGeom prst="rect">
                      <a:avLst/>
                    </a:prstGeom>
                  </pic:spPr>
                </pic:pic>
              </a:graphicData>
            </a:graphic>
            <wp14:sizeRelH relativeFrom="margin">
              <wp14:pctWidth>0</wp14:pctWidth>
            </wp14:sizeRelH>
            <wp14:sizeRelV relativeFrom="margin">
              <wp14:pctHeight>0</wp14:pctHeight>
            </wp14:sizeRelV>
          </wp:anchor>
        </w:drawing>
      </w:r>
      <w:r w:rsidR="00850359" w:rsidRPr="00850359">
        <w:t xml:space="preserve">Im </w:t>
      </w:r>
      <w:r w:rsidR="005A331D" w:rsidRPr="00850359">
        <w:t>Originalpaper</w:t>
      </w:r>
      <w:r w:rsidR="008D3914">
        <w:t xml:space="preserve"> </w:t>
      </w:r>
      <w:sdt>
        <w:sdtPr>
          <w:rPr>
            <w:lang w:val="en-US"/>
          </w:rPr>
          <w:id w:val="-1614049399"/>
          <w:citation/>
        </w:sdtPr>
        <w:sdtEndPr/>
        <w:sdtContent>
          <w:r w:rsidR="008D3914">
            <w:rPr>
              <w:lang w:val="en-US"/>
            </w:rPr>
            <w:fldChar w:fldCharType="begin"/>
          </w:r>
          <w:r w:rsidR="008D3914" w:rsidRPr="00850359">
            <w:instrText xml:space="preserve"> CITATION Dan85 \l 1033 </w:instrText>
          </w:r>
          <w:r w:rsidR="008D3914">
            <w:rPr>
              <w:lang w:val="en-US"/>
            </w:rPr>
            <w:fldChar w:fldCharType="separate"/>
          </w:r>
          <w:r w:rsidR="00607FBD" w:rsidRPr="00607FBD">
            <w:rPr>
              <w:noProof/>
            </w:rPr>
            <w:t>[28]</w:t>
          </w:r>
          <w:r w:rsidR="008D3914">
            <w:rPr>
              <w:lang w:val="en-US"/>
            </w:rPr>
            <w:fldChar w:fldCharType="end"/>
          </w:r>
        </w:sdtContent>
      </w:sdt>
      <w:r w:rsidR="00850359" w:rsidRPr="00850359">
        <w:t xml:space="preserve"> wird der </w:t>
      </w:r>
      <w:proofErr w:type="spellStart"/>
      <w:r w:rsidR="00850359" w:rsidRPr="00850359">
        <w:t>Splaytree</w:t>
      </w:r>
      <w:proofErr w:type="spellEnd"/>
      <w:r w:rsidR="00850359" w:rsidRPr="00850359">
        <w:t xml:space="preserve"> </w:t>
      </w:r>
      <w:r w:rsidR="008256B5">
        <w:t xml:space="preserve">als </w:t>
      </w:r>
      <w:r w:rsidR="00850359" w:rsidRPr="00850359">
        <w:t>“eine sich selbst anpassende Form des binären Suchbaums</w:t>
      </w:r>
      <w:r w:rsidR="00850359">
        <w:t xml:space="preserve">“ </w:t>
      </w:r>
      <w:r w:rsidR="008256B5">
        <w:t>b</w:t>
      </w:r>
      <w:r w:rsidR="00850359">
        <w:t>enannt. „D</w:t>
      </w:r>
      <w:r w:rsidR="00850359" w:rsidRPr="00850359">
        <w:t xml:space="preserve">ie Effizienz von </w:t>
      </w:r>
      <w:proofErr w:type="spellStart"/>
      <w:r w:rsidR="00850359">
        <w:t>Splaytrees</w:t>
      </w:r>
      <w:proofErr w:type="spellEnd"/>
      <w:r w:rsidR="00850359" w:rsidRPr="00850359">
        <w:t xml:space="preserve"> kommt </w:t>
      </w:r>
      <w:r w:rsidR="00850359">
        <w:t xml:space="preserve">[..] </w:t>
      </w:r>
      <w:r w:rsidR="00850359" w:rsidRPr="00850359">
        <w:t xml:space="preserve">von der Anwendung einer einfachen Umstrukturierungsheuristik, genannt </w:t>
      </w:r>
      <w:proofErr w:type="spellStart"/>
      <w:r w:rsidR="00850359" w:rsidRPr="00850359">
        <w:rPr>
          <w:i/>
          <w:iCs/>
        </w:rPr>
        <w:t>splaying</w:t>
      </w:r>
      <w:proofErr w:type="spellEnd"/>
      <w:r w:rsidR="00850359" w:rsidRPr="00850359">
        <w:t xml:space="preserve"> wenn auf den Baum zugegriffen wird</w:t>
      </w:r>
      <w:r w:rsidR="00850359">
        <w:t>“</w:t>
      </w:r>
      <w:r w:rsidR="008D3914">
        <w:t>. D</w:t>
      </w:r>
      <w:r w:rsidR="00850359">
        <w:t xml:space="preserve">ie Splay-Operation </w:t>
      </w:r>
      <w:r w:rsidR="001B16F7">
        <w:t xml:space="preserve">positioniert </w:t>
      </w:r>
      <w:r w:rsidR="00850359">
        <w:t>das zuletzt gesuchte Element in die Wurzel des Baumes</w:t>
      </w:r>
      <w:r w:rsidR="008256B5">
        <w:t>, w</w:t>
      </w:r>
      <w:r w:rsidR="001B16F7">
        <w:t>ie</w:t>
      </w:r>
      <w:r w:rsidR="00F96FF7">
        <w:t xml:space="preserve"> in de</w:t>
      </w:r>
      <w:r w:rsidR="00724504">
        <w:t>n unteren Abbildungen dargestellt</w:t>
      </w:r>
      <w:r w:rsidR="001B16F7">
        <w:t>,</w:t>
      </w:r>
      <w:r w:rsidR="00724504">
        <w:t xml:space="preserve"> ist </w:t>
      </w:r>
      <w:r w:rsidR="00F96FF7">
        <w:t xml:space="preserve">einmal der </w:t>
      </w:r>
      <w:proofErr w:type="spellStart"/>
      <w:r w:rsidR="00F96FF7">
        <w:t>Splaytree</w:t>
      </w:r>
      <w:proofErr w:type="spellEnd"/>
      <w:r w:rsidR="00F96FF7">
        <w:t xml:space="preserve"> vor der Suche nach der 7 und nach der Suche </w:t>
      </w:r>
      <w:r w:rsidR="001B16F7">
        <w:t>nach der 7 und anschließend nach der Suche nach der</w:t>
      </w:r>
      <w:r w:rsidR="00F96FF7">
        <w:t xml:space="preserve"> </w:t>
      </w:r>
      <w:r w:rsidR="00724504">
        <w:t>4</w:t>
      </w:r>
      <w:r w:rsidR="00F96FF7">
        <w:t xml:space="preserve"> dargestellt</w:t>
      </w:r>
      <w:r w:rsidR="00724504">
        <w:t>. Man kann erkennen, dass die Splay-Operation das jeweilige Suchergebnis in die Wurzel gestellt hat</w:t>
      </w:r>
      <w:r w:rsidR="001B16F7">
        <w:t>.</w:t>
      </w:r>
      <w:sdt>
        <w:sdtPr>
          <w:id w:val="-763913530"/>
          <w:citation/>
        </w:sdtPr>
        <w:sdtEndPr/>
        <w:sdtContent>
          <w:r w:rsidR="002C15FE">
            <w:fldChar w:fldCharType="begin"/>
          </w:r>
          <w:r w:rsidR="002C15FE" w:rsidRPr="002C15FE">
            <w:instrText xml:space="preserve"> CITATION Dav11 \l 1033 </w:instrText>
          </w:r>
          <w:r w:rsidR="002C15FE">
            <w:fldChar w:fldCharType="separate"/>
          </w:r>
          <w:r w:rsidR="00607FBD">
            <w:rPr>
              <w:noProof/>
            </w:rPr>
            <w:t xml:space="preserve"> </w:t>
          </w:r>
          <w:r w:rsidR="00607FBD" w:rsidRPr="00607FBD">
            <w:rPr>
              <w:noProof/>
            </w:rPr>
            <w:t>[29]</w:t>
          </w:r>
          <w:r w:rsidR="002C15FE">
            <w:fldChar w:fldCharType="end"/>
          </w:r>
        </w:sdtContent>
      </w:sdt>
    </w:p>
    <w:p w14:paraId="02CF3164" w14:textId="410BE0E5" w:rsidR="001B16F7" w:rsidRDefault="001B16F7" w:rsidP="00850359"/>
    <w:p w14:paraId="204CA45C" w14:textId="16D383CE" w:rsidR="008D3914" w:rsidRDefault="008D3914" w:rsidP="00850359">
      <w:r w:rsidRPr="008D3914">
        <w:t>Auf einem n-</w:t>
      </w:r>
      <w:proofErr w:type="spellStart"/>
      <w:r>
        <w:t>Node</w:t>
      </w:r>
      <w:proofErr w:type="spellEnd"/>
      <w:r>
        <w:t xml:space="preserve"> </w:t>
      </w:r>
      <w:r w:rsidRPr="008D3914">
        <w:t xml:space="preserve">Splay-Tree haben alle Standardbaumoperationen eine amortisierte </w:t>
      </w:r>
      <w:r>
        <w:t>Laufzeitklasse</w:t>
      </w:r>
      <w:r w:rsidRPr="008D3914">
        <w:t xml:space="preserve"> von </w:t>
      </w:r>
      <w:proofErr w:type="gramStart"/>
      <w:r w:rsidRPr="008D3914">
        <w:t>O(</w:t>
      </w:r>
      <w:proofErr w:type="gramEnd"/>
      <w:r w:rsidRPr="008D3914">
        <w:t>log n) pro Operation, wobei mit "amortisierte Zeit" pro Operation gemeint ist</w:t>
      </w:r>
      <w:r>
        <w:t xml:space="preserve"> auch </w:t>
      </w:r>
      <w:r w:rsidRPr="008D3914">
        <w:t xml:space="preserve">gemittelt über </w:t>
      </w:r>
      <w:r>
        <w:t>alle</w:t>
      </w:r>
      <w:r w:rsidRPr="008D3914">
        <w:t xml:space="preserve"> Worst</w:t>
      </w:r>
      <w:r w:rsidR="003922B3">
        <w:t>c</w:t>
      </w:r>
      <w:r w:rsidRPr="008D3914">
        <w:t>ase-Sequenz</w:t>
      </w:r>
      <w:r>
        <w:t>en</w:t>
      </w:r>
      <w:r w:rsidRPr="008D3914">
        <w:t xml:space="preserve"> von Operationen. </w:t>
      </w:r>
      <w:sdt>
        <w:sdtPr>
          <w:rPr>
            <w:lang w:val="en-US"/>
          </w:rPr>
          <w:id w:val="2102217526"/>
          <w:citation/>
        </w:sdtPr>
        <w:sdtEndPr/>
        <w:sdtContent>
          <w:r w:rsidR="002E0D49">
            <w:rPr>
              <w:lang w:val="en-US"/>
            </w:rPr>
            <w:fldChar w:fldCharType="begin"/>
          </w:r>
          <w:r w:rsidR="002E0D49" w:rsidRPr="00850359">
            <w:instrText xml:space="preserve"> CITATION Dan85 \l 1033 </w:instrText>
          </w:r>
          <w:r w:rsidR="002E0D49">
            <w:rPr>
              <w:lang w:val="en-US"/>
            </w:rPr>
            <w:fldChar w:fldCharType="separate"/>
          </w:r>
          <w:r w:rsidR="00607FBD" w:rsidRPr="00607FBD">
            <w:rPr>
              <w:noProof/>
            </w:rPr>
            <w:t>[28]</w:t>
          </w:r>
          <w:r w:rsidR="002E0D49">
            <w:rPr>
              <w:lang w:val="en-US"/>
            </w:rPr>
            <w:fldChar w:fldCharType="end"/>
          </w:r>
        </w:sdtContent>
      </w:sdt>
    </w:p>
    <w:p w14:paraId="12E6B008" w14:textId="3CB02979" w:rsidR="005A331D" w:rsidRDefault="008D3914" w:rsidP="00850359">
      <w:r w:rsidRPr="008D3914">
        <w:t xml:space="preserve">Daher sind </w:t>
      </w:r>
      <w:proofErr w:type="spellStart"/>
      <w:r>
        <w:t>Splaytrees</w:t>
      </w:r>
      <w:proofErr w:type="spellEnd"/>
      <w:r w:rsidRPr="008D3914">
        <w:t xml:space="preserve"> genauso effizient wie </w:t>
      </w:r>
      <w:r>
        <w:t>balancierte</w:t>
      </w:r>
      <w:r w:rsidRPr="008D3914">
        <w:t xml:space="preserve"> Bäume, wenn die </w:t>
      </w:r>
      <w:r w:rsidR="00F96FF7">
        <w:t>amortisierte</w:t>
      </w:r>
      <w:r>
        <w:t xml:space="preserve"> Laufzeit </w:t>
      </w:r>
      <w:r w:rsidRPr="008D3914">
        <w:t xml:space="preserve">von Interesse ist. Außerdem sind </w:t>
      </w:r>
      <w:proofErr w:type="spellStart"/>
      <w:r>
        <w:t>Splaytrees</w:t>
      </w:r>
      <w:proofErr w:type="spellEnd"/>
      <w:r w:rsidRPr="008D3914">
        <w:t xml:space="preserve"> für ausreichend lange Zugriffsfolgen bis auf einen konstanten Faktor genauso effizient wie statische optimale </w:t>
      </w:r>
      <w:r>
        <w:t>binäre S</w:t>
      </w:r>
      <w:r w:rsidRPr="008D3914">
        <w:t>uchbäume.</w:t>
      </w:r>
      <w:r w:rsidR="00850359">
        <w:t xml:space="preserve"> </w:t>
      </w:r>
      <w:sdt>
        <w:sdtPr>
          <w:rPr>
            <w:lang w:val="en-US"/>
          </w:rPr>
          <w:id w:val="2065139847"/>
          <w:citation/>
        </w:sdtPr>
        <w:sdtEndPr/>
        <w:sdtContent>
          <w:r w:rsidR="002E0D49">
            <w:rPr>
              <w:lang w:val="en-US"/>
            </w:rPr>
            <w:fldChar w:fldCharType="begin"/>
          </w:r>
          <w:r w:rsidR="002E0D49" w:rsidRPr="00850359">
            <w:instrText xml:space="preserve"> CITATION Dan85 \l 1033 </w:instrText>
          </w:r>
          <w:r w:rsidR="002E0D49">
            <w:rPr>
              <w:lang w:val="en-US"/>
            </w:rPr>
            <w:fldChar w:fldCharType="separate"/>
          </w:r>
          <w:r w:rsidR="00607FBD" w:rsidRPr="00607FBD">
            <w:rPr>
              <w:noProof/>
            </w:rPr>
            <w:t>[28]</w:t>
          </w:r>
          <w:r w:rsidR="002E0D49">
            <w:rPr>
              <w:lang w:val="en-US"/>
            </w:rPr>
            <w:fldChar w:fldCharType="end"/>
          </w:r>
        </w:sdtContent>
      </w:sdt>
    </w:p>
    <w:p w14:paraId="434E92BD" w14:textId="77777777" w:rsidR="00F96FF7" w:rsidRDefault="00F96FF7" w:rsidP="00850359"/>
    <w:p w14:paraId="2FEB2605" w14:textId="5D4536A7" w:rsidR="00F96FF7" w:rsidRPr="00850359" w:rsidRDefault="00F96FF7" w:rsidP="00850359">
      <w:pPr>
        <w:sectPr w:rsidR="00F96FF7" w:rsidRPr="00850359" w:rsidSect="00C421BC">
          <w:type w:val="oddPage"/>
          <w:pgSz w:w="11906" w:h="16838" w:code="9"/>
          <w:pgMar w:top="1418" w:right="1418" w:bottom="2835" w:left="709" w:header="709" w:footer="709" w:gutter="567"/>
          <w:cols w:space="708"/>
          <w:titlePg/>
          <w:docGrid w:linePitch="360"/>
        </w:sectPr>
      </w:pPr>
    </w:p>
    <w:bookmarkStart w:id="130" w:name="_Toc79686361" w:displacedByCustomXml="next"/>
    <w:sdt>
      <w:sdtPr>
        <w:rPr>
          <w:rFonts w:eastAsiaTheme="minorHAnsi" w:cstheme="minorBidi"/>
          <w:b w:val="0"/>
          <w:bCs w:val="0"/>
          <w:sz w:val="24"/>
          <w:szCs w:val="22"/>
        </w:rPr>
        <w:id w:val="6495508"/>
        <w:docPartObj>
          <w:docPartGallery w:val="Bibliographies"/>
          <w:docPartUnique/>
        </w:docPartObj>
      </w:sdtPr>
      <w:sdtEndPr/>
      <w:sdtContent>
        <w:p w14:paraId="6B1E5153" w14:textId="3F33EF01" w:rsidR="00006C94" w:rsidRPr="00E123AE" w:rsidRDefault="00006C94" w:rsidP="00442D02">
          <w:pPr>
            <w:pStyle w:val="berschrift1"/>
            <w:ind w:left="431"/>
          </w:pPr>
          <w:r w:rsidRPr="00E123AE">
            <w:t>Literaturverzeichnis</w:t>
          </w:r>
          <w:bookmarkEnd w:id="130"/>
        </w:p>
        <w:sdt>
          <w:sdtPr>
            <w:id w:val="111145805"/>
            <w:bibliography/>
          </w:sdtPr>
          <w:sdtEndPr/>
          <w:sdtContent>
            <w:p w14:paraId="7297E570" w14:textId="77777777" w:rsidR="00607FBD" w:rsidRDefault="00AF7EE7" w:rsidP="00E123AE">
              <w:pPr>
                <w:rPr>
                  <w:rFonts w:asciiTheme="minorHAnsi" w:hAnsiTheme="minorHAnsi"/>
                  <w:noProof/>
                  <w:sz w:val="22"/>
                </w:rPr>
              </w:pPr>
              <w:r w:rsidRPr="00806ACB">
                <w:fldChar w:fldCharType="begin"/>
              </w:r>
              <w:r w:rsidR="00006C94" w:rsidRPr="00E123AE">
                <w:instrText xml:space="preserve"> BIBLIOGRAPHY </w:instrText>
              </w:r>
              <w:r w:rsidRPr="00806ACB">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8548"/>
              </w:tblGrid>
              <w:tr w:rsidR="00607FBD" w14:paraId="029A9EEB" w14:textId="77777777" w:rsidTr="00607FBD">
                <w:trPr>
                  <w:divId w:val="1283533798"/>
                  <w:tblCellSpacing w:w="15" w:type="dxa"/>
                </w:trPr>
                <w:tc>
                  <w:tcPr>
                    <w:tcW w:w="381" w:type="pct"/>
                    <w:hideMark/>
                  </w:tcPr>
                  <w:p w14:paraId="2643CC6A" w14:textId="553BCF98" w:rsidR="00607FBD" w:rsidRDefault="00607FBD">
                    <w:pPr>
                      <w:pStyle w:val="Literaturverzeichnis"/>
                      <w:rPr>
                        <w:noProof/>
                        <w:szCs w:val="24"/>
                      </w:rPr>
                    </w:pPr>
                    <w:r>
                      <w:rPr>
                        <w:noProof/>
                      </w:rPr>
                      <w:t xml:space="preserve">[1] </w:t>
                    </w:r>
                  </w:p>
                </w:tc>
                <w:tc>
                  <w:tcPr>
                    <w:tcW w:w="4571" w:type="pct"/>
                    <w:hideMark/>
                  </w:tcPr>
                  <w:p w14:paraId="1205C671" w14:textId="77777777" w:rsidR="00607FBD" w:rsidRDefault="00607FBD">
                    <w:pPr>
                      <w:pStyle w:val="Literaturverzeichnis"/>
                      <w:rPr>
                        <w:noProof/>
                      </w:rPr>
                    </w:pPr>
                    <w:r w:rsidRPr="00607FBD">
                      <w:rPr>
                        <w:noProof/>
                        <w:lang w:val="en-US"/>
                      </w:rPr>
                      <w:t xml:space="preserve">Brodal, Gerth Stølting by CRC Press, LLC , „Finger Search Trees,“ 2005. </w:t>
                    </w:r>
                    <w:r>
                      <w:rPr>
                        <w:noProof/>
                      </w:rPr>
                      <w:t>[Online]. Available: https://www.cs.au.dk/~gerth/papers/finger05.pdf. [Zugriff am 12. 08. 2020 (16:40 Uhr)].</w:t>
                    </w:r>
                  </w:p>
                </w:tc>
              </w:tr>
              <w:tr w:rsidR="00607FBD" w14:paraId="109CC42B" w14:textId="77777777" w:rsidTr="00607FBD">
                <w:trPr>
                  <w:divId w:val="1283533798"/>
                  <w:tblCellSpacing w:w="15" w:type="dxa"/>
                </w:trPr>
                <w:tc>
                  <w:tcPr>
                    <w:tcW w:w="381" w:type="pct"/>
                    <w:hideMark/>
                  </w:tcPr>
                  <w:p w14:paraId="00CF43E3" w14:textId="77777777" w:rsidR="00607FBD" w:rsidRDefault="00607FBD">
                    <w:pPr>
                      <w:pStyle w:val="Literaturverzeichnis"/>
                      <w:rPr>
                        <w:noProof/>
                      </w:rPr>
                    </w:pPr>
                    <w:r>
                      <w:rPr>
                        <w:noProof/>
                      </w:rPr>
                      <w:t xml:space="preserve">[2] </w:t>
                    </w:r>
                  </w:p>
                </w:tc>
                <w:tc>
                  <w:tcPr>
                    <w:tcW w:w="4571" w:type="pct"/>
                    <w:hideMark/>
                  </w:tcPr>
                  <w:p w14:paraId="2A6C1CE2" w14:textId="77777777" w:rsidR="00607FBD" w:rsidRDefault="00607FBD">
                    <w:pPr>
                      <w:pStyle w:val="Literaturverzeichnis"/>
                      <w:rPr>
                        <w:noProof/>
                      </w:rPr>
                    </w:pPr>
                    <w:r w:rsidRPr="00607FBD">
                      <w:rPr>
                        <w:noProof/>
                        <w:lang w:val="en-US"/>
                      </w:rPr>
                      <w:t xml:space="preserve">Brodal, Gerth Stølting by CRC Press, LLC, „Finger Search Trees,“ 2005. </w:t>
                    </w:r>
                    <w:r>
                      <w:rPr>
                        <w:noProof/>
                      </w:rPr>
                      <w:t>[Online]. Available: https://www.cs.au.dk/~gerth/papers/finger05.pdf. [Zugriff am 15. 07. 2020].</w:t>
                    </w:r>
                  </w:p>
                </w:tc>
              </w:tr>
              <w:tr w:rsidR="00607FBD" w14:paraId="5475AA36" w14:textId="77777777" w:rsidTr="00607FBD">
                <w:trPr>
                  <w:divId w:val="1283533798"/>
                  <w:tblCellSpacing w:w="15" w:type="dxa"/>
                </w:trPr>
                <w:tc>
                  <w:tcPr>
                    <w:tcW w:w="381" w:type="pct"/>
                    <w:hideMark/>
                  </w:tcPr>
                  <w:p w14:paraId="691E638C" w14:textId="77777777" w:rsidR="00607FBD" w:rsidRDefault="00607FBD">
                    <w:pPr>
                      <w:pStyle w:val="Literaturverzeichnis"/>
                      <w:rPr>
                        <w:noProof/>
                      </w:rPr>
                    </w:pPr>
                    <w:r>
                      <w:rPr>
                        <w:noProof/>
                      </w:rPr>
                      <w:t xml:space="preserve">[3] </w:t>
                    </w:r>
                  </w:p>
                </w:tc>
                <w:tc>
                  <w:tcPr>
                    <w:tcW w:w="4571" w:type="pct"/>
                    <w:hideMark/>
                  </w:tcPr>
                  <w:p w14:paraId="4DDDE3B6" w14:textId="77777777" w:rsidR="00607FBD" w:rsidRDefault="00607FBD">
                    <w:pPr>
                      <w:pStyle w:val="Literaturverzeichnis"/>
                      <w:rPr>
                        <w:noProof/>
                      </w:rPr>
                    </w:pPr>
                    <w:r w:rsidRPr="00607FBD">
                      <w:rPr>
                        <w:noProof/>
                        <w:lang w:val="en-US"/>
                      </w:rPr>
                      <w:t xml:space="preserve">Hee-Kap Ahn and Chan-Su Shin, „Algorithms and Computation,“ 25th International Symposium, ISAAC 2014, Jeonju, Korea, December 15-17, 2014, 12 2014. </w:t>
                    </w:r>
                    <w:r>
                      <w:rPr>
                        <w:noProof/>
                      </w:rPr>
                      <w:t>[Online]. Available: https://link.springer.com/content/pdf/10.1007%2F978-3-319-13075-0.pdf. [Zugriff am 12. 08. 2021 (16:53 Uhr)].</w:t>
                    </w:r>
                  </w:p>
                </w:tc>
              </w:tr>
              <w:tr w:rsidR="00607FBD" w14:paraId="11F41A80" w14:textId="77777777" w:rsidTr="00607FBD">
                <w:trPr>
                  <w:divId w:val="1283533798"/>
                  <w:tblCellSpacing w:w="15" w:type="dxa"/>
                </w:trPr>
                <w:tc>
                  <w:tcPr>
                    <w:tcW w:w="381" w:type="pct"/>
                    <w:hideMark/>
                  </w:tcPr>
                  <w:p w14:paraId="410FC570" w14:textId="77777777" w:rsidR="00607FBD" w:rsidRDefault="00607FBD">
                    <w:pPr>
                      <w:pStyle w:val="Literaturverzeichnis"/>
                      <w:rPr>
                        <w:noProof/>
                      </w:rPr>
                    </w:pPr>
                    <w:r>
                      <w:rPr>
                        <w:noProof/>
                      </w:rPr>
                      <w:t xml:space="preserve">[4] </w:t>
                    </w:r>
                  </w:p>
                </w:tc>
                <w:tc>
                  <w:tcPr>
                    <w:tcW w:w="4571" w:type="pct"/>
                    <w:hideMark/>
                  </w:tcPr>
                  <w:p w14:paraId="15164224" w14:textId="77777777" w:rsidR="00607FBD" w:rsidRDefault="00607FBD">
                    <w:pPr>
                      <w:pStyle w:val="Literaturverzeichnis"/>
                      <w:rPr>
                        <w:noProof/>
                      </w:rPr>
                    </w:pPr>
                    <w:r w:rsidRPr="00607FBD">
                      <w:rPr>
                        <w:noProof/>
                        <w:lang w:val="en-US"/>
                      </w:rPr>
                      <w:t xml:space="preserve">R. Seidel and C. Aragon, „Randomized search trees,“ 10. </w:t>
                    </w:r>
                    <w:r>
                      <w:rPr>
                        <w:noProof/>
                      </w:rPr>
                      <w:t>1996. [Online]. Available: https://link.springer.com/content/pdf/10.1007/BF01940876.pdf. [Zugriff am 12. 08. 2021 (16:39 Uhr)].</w:t>
                    </w:r>
                  </w:p>
                </w:tc>
              </w:tr>
              <w:tr w:rsidR="00607FBD" w14:paraId="2F13BDDE" w14:textId="77777777" w:rsidTr="00607FBD">
                <w:trPr>
                  <w:divId w:val="1283533798"/>
                  <w:tblCellSpacing w:w="15" w:type="dxa"/>
                </w:trPr>
                <w:tc>
                  <w:tcPr>
                    <w:tcW w:w="381" w:type="pct"/>
                    <w:hideMark/>
                  </w:tcPr>
                  <w:p w14:paraId="5CA9558C" w14:textId="77777777" w:rsidR="00607FBD" w:rsidRDefault="00607FBD">
                    <w:pPr>
                      <w:pStyle w:val="Literaturverzeichnis"/>
                      <w:rPr>
                        <w:noProof/>
                      </w:rPr>
                    </w:pPr>
                    <w:r>
                      <w:rPr>
                        <w:noProof/>
                      </w:rPr>
                      <w:t xml:space="preserve">[5] </w:t>
                    </w:r>
                  </w:p>
                </w:tc>
                <w:tc>
                  <w:tcPr>
                    <w:tcW w:w="4571" w:type="pct"/>
                    <w:hideMark/>
                  </w:tcPr>
                  <w:p w14:paraId="6743CCC6" w14:textId="77777777" w:rsidR="00607FBD" w:rsidRDefault="00607FBD">
                    <w:pPr>
                      <w:pStyle w:val="Literaturverzeichnis"/>
                      <w:rPr>
                        <w:noProof/>
                      </w:rPr>
                    </w:pPr>
                    <w:r w:rsidRPr="00607FBD">
                      <w:rPr>
                        <w:noProof/>
                        <w:lang w:val="en-US"/>
                      </w:rPr>
                      <w:t xml:space="preserve">R. Seidel and C. Aragon, „Randomized search trees,“ 10 1996. </w:t>
                    </w:r>
                    <w:r>
                      <w:rPr>
                        <w:noProof/>
                      </w:rPr>
                      <w:t>[Online]. Available: https://link.springer.com/content/pdf/10.1007/BF01940876.pdf. [Zugriff am 12. 08. 2021 (16:39 Uhr)].</w:t>
                    </w:r>
                  </w:p>
                </w:tc>
              </w:tr>
              <w:tr w:rsidR="00607FBD" w14:paraId="7E19C87B" w14:textId="77777777" w:rsidTr="00607FBD">
                <w:trPr>
                  <w:divId w:val="1283533798"/>
                  <w:tblCellSpacing w:w="15" w:type="dxa"/>
                </w:trPr>
                <w:tc>
                  <w:tcPr>
                    <w:tcW w:w="381" w:type="pct"/>
                    <w:hideMark/>
                  </w:tcPr>
                  <w:p w14:paraId="2367C3BE" w14:textId="77777777" w:rsidR="00607FBD" w:rsidRDefault="00607FBD">
                    <w:pPr>
                      <w:pStyle w:val="Literaturverzeichnis"/>
                      <w:rPr>
                        <w:noProof/>
                      </w:rPr>
                    </w:pPr>
                    <w:r>
                      <w:rPr>
                        <w:noProof/>
                      </w:rPr>
                      <w:t xml:space="preserve">[6] </w:t>
                    </w:r>
                  </w:p>
                </w:tc>
                <w:tc>
                  <w:tcPr>
                    <w:tcW w:w="4571" w:type="pct"/>
                    <w:hideMark/>
                  </w:tcPr>
                  <w:p w14:paraId="5ECD1E8C" w14:textId="77777777" w:rsidR="00607FBD" w:rsidRDefault="00607FBD">
                    <w:pPr>
                      <w:pStyle w:val="Literaturverzeichnis"/>
                      <w:rPr>
                        <w:noProof/>
                      </w:rPr>
                    </w:pPr>
                    <w:r w:rsidRPr="00607FBD">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607FBD" w14:paraId="0AF21E26" w14:textId="77777777" w:rsidTr="00607FBD">
                <w:trPr>
                  <w:divId w:val="1283533798"/>
                  <w:tblCellSpacing w:w="15" w:type="dxa"/>
                </w:trPr>
                <w:tc>
                  <w:tcPr>
                    <w:tcW w:w="381" w:type="pct"/>
                    <w:hideMark/>
                  </w:tcPr>
                  <w:p w14:paraId="3E2D1EE7" w14:textId="77777777" w:rsidR="00607FBD" w:rsidRDefault="00607FBD">
                    <w:pPr>
                      <w:pStyle w:val="Literaturverzeichnis"/>
                      <w:rPr>
                        <w:noProof/>
                      </w:rPr>
                    </w:pPr>
                    <w:r>
                      <w:rPr>
                        <w:noProof/>
                      </w:rPr>
                      <w:t xml:space="preserve">[7] </w:t>
                    </w:r>
                  </w:p>
                </w:tc>
                <w:tc>
                  <w:tcPr>
                    <w:tcW w:w="4571" w:type="pct"/>
                    <w:hideMark/>
                  </w:tcPr>
                  <w:p w14:paraId="64076672" w14:textId="77777777" w:rsidR="00607FBD" w:rsidRDefault="00607FBD">
                    <w:pPr>
                      <w:pStyle w:val="Literaturverzeichnis"/>
                      <w:rPr>
                        <w:noProof/>
                      </w:rPr>
                    </w:pPr>
                    <w:r w:rsidRPr="00607FBD">
                      <w:rPr>
                        <w:noProof/>
                        <w:lang w:val="en-US"/>
                      </w:rPr>
                      <w:t xml:space="preserve">Mehlhorn, Scott Huddlestonl and Kurt, „A New Data Structure for Representing Sorted </w:t>
                    </w:r>
                    <w:r w:rsidRPr="00607FBD">
                      <w:rPr>
                        <w:noProof/>
                        <w:lang w:val="en-US"/>
                      </w:rPr>
                      <w:lastRenderedPageBreak/>
                      <w:t xml:space="preserve">Lists*,“ 1982. [Online]. Available: http://citeseerx.ist.psu.edu/viewdoc/download?doi=10.1.1.217.5131&amp;rep=rep1&amp;type=pdf. </w:t>
                    </w:r>
                    <w:r>
                      <w:rPr>
                        <w:noProof/>
                      </w:rPr>
                      <w:t>[Zugriff am 12. 08. 2021 (16:50 Uhr)].</w:t>
                    </w:r>
                  </w:p>
                </w:tc>
              </w:tr>
              <w:tr w:rsidR="00607FBD" w14:paraId="0B327EE3" w14:textId="77777777" w:rsidTr="00607FBD">
                <w:trPr>
                  <w:divId w:val="1283533798"/>
                  <w:tblCellSpacing w:w="15" w:type="dxa"/>
                </w:trPr>
                <w:tc>
                  <w:tcPr>
                    <w:tcW w:w="381" w:type="pct"/>
                    <w:hideMark/>
                  </w:tcPr>
                  <w:p w14:paraId="057B5F84" w14:textId="77777777" w:rsidR="00607FBD" w:rsidRDefault="00607FBD">
                    <w:pPr>
                      <w:pStyle w:val="Literaturverzeichnis"/>
                      <w:rPr>
                        <w:noProof/>
                      </w:rPr>
                    </w:pPr>
                    <w:r>
                      <w:rPr>
                        <w:noProof/>
                      </w:rPr>
                      <w:lastRenderedPageBreak/>
                      <w:t xml:space="preserve">[8] </w:t>
                    </w:r>
                  </w:p>
                </w:tc>
                <w:tc>
                  <w:tcPr>
                    <w:tcW w:w="4571" w:type="pct"/>
                    <w:hideMark/>
                  </w:tcPr>
                  <w:p w14:paraId="690BF7E8" w14:textId="77777777" w:rsidR="00607FBD" w:rsidRDefault="00607FBD">
                    <w:pPr>
                      <w:pStyle w:val="Literaturverzeichnis"/>
                      <w:rPr>
                        <w:noProof/>
                      </w:rPr>
                    </w:pPr>
                    <w:r w:rsidRPr="00607FBD">
                      <w:rPr>
                        <w:noProof/>
                        <w:lang w:val="en-US"/>
                      </w:rPr>
                      <w:t xml:space="preserve">Hee-Kap Ahn and Chan-Su Shin, „Algorithms and Computation,“ 25th International Symposium, ISAAC 2014, Jeonju, Korea, December 15-17, 2014, 12 2014. </w:t>
                    </w:r>
                    <w:r>
                      <w:rPr>
                        <w:noProof/>
                      </w:rPr>
                      <w:t>[Online]. Available: https://link.springer.com/content/pdf/10.1007%2F978-3-319-13075-0.pdf. [Zugriff am 12. 08. 2021 (16:51 uhr)].</w:t>
                    </w:r>
                  </w:p>
                </w:tc>
              </w:tr>
              <w:tr w:rsidR="00607FBD" w14:paraId="4A941766" w14:textId="77777777" w:rsidTr="00607FBD">
                <w:trPr>
                  <w:divId w:val="1283533798"/>
                  <w:tblCellSpacing w:w="15" w:type="dxa"/>
                </w:trPr>
                <w:tc>
                  <w:tcPr>
                    <w:tcW w:w="381" w:type="pct"/>
                    <w:hideMark/>
                  </w:tcPr>
                  <w:p w14:paraId="2B3A8AC1" w14:textId="77777777" w:rsidR="00607FBD" w:rsidRDefault="00607FBD">
                    <w:pPr>
                      <w:pStyle w:val="Literaturverzeichnis"/>
                      <w:rPr>
                        <w:noProof/>
                      </w:rPr>
                    </w:pPr>
                    <w:r>
                      <w:rPr>
                        <w:noProof/>
                      </w:rPr>
                      <w:t xml:space="preserve">[9] </w:t>
                    </w:r>
                  </w:p>
                </w:tc>
                <w:tc>
                  <w:tcPr>
                    <w:tcW w:w="4571" w:type="pct"/>
                    <w:hideMark/>
                  </w:tcPr>
                  <w:p w14:paraId="7FE9E21B" w14:textId="77777777" w:rsidR="00607FBD" w:rsidRDefault="00607FBD">
                    <w:pPr>
                      <w:pStyle w:val="Literaturverzeichnis"/>
                      <w:rPr>
                        <w:noProof/>
                      </w:rPr>
                    </w:pPr>
                    <w:r w:rsidRPr="00607FBD">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607FBD" w14:paraId="7E1C3A1E" w14:textId="77777777" w:rsidTr="00607FBD">
                <w:trPr>
                  <w:divId w:val="1283533798"/>
                  <w:tblCellSpacing w:w="15" w:type="dxa"/>
                </w:trPr>
                <w:tc>
                  <w:tcPr>
                    <w:tcW w:w="381" w:type="pct"/>
                    <w:hideMark/>
                  </w:tcPr>
                  <w:p w14:paraId="2E528BFB" w14:textId="77777777" w:rsidR="00607FBD" w:rsidRDefault="00607FBD">
                    <w:pPr>
                      <w:pStyle w:val="Literaturverzeichnis"/>
                      <w:rPr>
                        <w:noProof/>
                      </w:rPr>
                    </w:pPr>
                    <w:r>
                      <w:rPr>
                        <w:noProof/>
                      </w:rPr>
                      <w:t xml:space="preserve">[10] </w:t>
                    </w:r>
                  </w:p>
                </w:tc>
                <w:tc>
                  <w:tcPr>
                    <w:tcW w:w="4571" w:type="pct"/>
                    <w:hideMark/>
                  </w:tcPr>
                  <w:p w14:paraId="2FD0F38D" w14:textId="77777777" w:rsidR="00607FBD" w:rsidRDefault="00607FBD">
                    <w:pPr>
                      <w:pStyle w:val="Literaturverzeichnis"/>
                      <w:rPr>
                        <w:noProof/>
                      </w:rPr>
                    </w:pPr>
                    <w:r w:rsidRPr="00607FBD">
                      <w:rPr>
                        <w:noProof/>
                        <w:lang w:val="en-US"/>
                      </w:rPr>
                      <w:t xml:space="preserve">Wikipedia, „Splay_tree,“ [Online]. Available: https://en.wikipedia.org/wiki/Splay_tree . </w:t>
                    </w:r>
                    <w:r>
                      <w:rPr>
                        <w:noProof/>
                      </w:rPr>
                      <w:t>[Zugriff am 03. 06. 2021 (13:50 Uhr)].</w:t>
                    </w:r>
                  </w:p>
                </w:tc>
              </w:tr>
              <w:tr w:rsidR="00607FBD" w14:paraId="35EDD06C" w14:textId="77777777" w:rsidTr="00607FBD">
                <w:trPr>
                  <w:divId w:val="1283533798"/>
                  <w:tblCellSpacing w:w="15" w:type="dxa"/>
                </w:trPr>
                <w:tc>
                  <w:tcPr>
                    <w:tcW w:w="381" w:type="pct"/>
                    <w:hideMark/>
                  </w:tcPr>
                  <w:p w14:paraId="1BEE7F32" w14:textId="77777777" w:rsidR="00607FBD" w:rsidRDefault="00607FBD">
                    <w:pPr>
                      <w:pStyle w:val="Literaturverzeichnis"/>
                      <w:rPr>
                        <w:noProof/>
                      </w:rPr>
                    </w:pPr>
                    <w:r>
                      <w:rPr>
                        <w:noProof/>
                      </w:rPr>
                      <w:t xml:space="preserve">[11] </w:t>
                    </w:r>
                  </w:p>
                </w:tc>
                <w:tc>
                  <w:tcPr>
                    <w:tcW w:w="4571" w:type="pct"/>
                    <w:hideMark/>
                  </w:tcPr>
                  <w:p w14:paraId="27926307" w14:textId="77777777" w:rsidR="00607FBD" w:rsidRDefault="00607FBD">
                    <w:pPr>
                      <w:pStyle w:val="Literaturverzeichnis"/>
                      <w:rPr>
                        <w:noProof/>
                      </w:rPr>
                    </w:pPr>
                    <w:r w:rsidRPr="00607FBD">
                      <w:rPr>
                        <w:noProof/>
                        <w:lang w:val="en-US"/>
                      </w:rPr>
                      <w:t xml:space="preserve">Wikipedia , „Splay-Baum,“ [Online]. Available: https://de.wikipedia.org/wiki/Splay-Baum. </w:t>
                    </w:r>
                    <w:r>
                      <w:rPr>
                        <w:noProof/>
                      </w:rPr>
                      <w:t>[Zugriff am 03. 06. 2021 (14:00 Uhr)].</w:t>
                    </w:r>
                  </w:p>
                </w:tc>
              </w:tr>
              <w:tr w:rsidR="00607FBD" w14:paraId="0DFAEB70" w14:textId="77777777" w:rsidTr="00607FBD">
                <w:trPr>
                  <w:divId w:val="1283533798"/>
                  <w:tblCellSpacing w:w="15" w:type="dxa"/>
                </w:trPr>
                <w:tc>
                  <w:tcPr>
                    <w:tcW w:w="381" w:type="pct"/>
                    <w:hideMark/>
                  </w:tcPr>
                  <w:p w14:paraId="7F6180A5" w14:textId="77777777" w:rsidR="00607FBD" w:rsidRDefault="00607FBD">
                    <w:pPr>
                      <w:pStyle w:val="Literaturverzeichnis"/>
                      <w:rPr>
                        <w:noProof/>
                      </w:rPr>
                    </w:pPr>
                    <w:r>
                      <w:rPr>
                        <w:noProof/>
                      </w:rPr>
                      <w:t xml:space="preserve">[12] </w:t>
                    </w:r>
                  </w:p>
                </w:tc>
                <w:tc>
                  <w:tcPr>
                    <w:tcW w:w="4571" w:type="pct"/>
                    <w:hideMark/>
                  </w:tcPr>
                  <w:p w14:paraId="5A9129BC" w14:textId="77777777" w:rsidR="00607FBD" w:rsidRDefault="00607FBD">
                    <w:pPr>
                      <w:pStyle w:val="Literaturverzeichnis"/>
                      <w:rPr>
                        <w:noProof/>
                      </w:rPr>
                    </w:pPr>
                    <w:r w:rsidRPr="00607FBD">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607FBD" w14:paraId="22D16C2C" w14:textId="77777777" w:rsidTr="00607FBD">
                <w:trPr>
                  <w:divId w:val="1283533798"/>
                  <w:tblCellSpacing w:w="15" w:type="dxa"/>
                </w:trPr>
                <w:tc>
                  <w:tcPr>
                    <w:tcW w:w="381" w:type="pct"/>
                    <w:hideMark/>
                  </w:tcPr>
                  <w:p w14:paraId="6E26EEDE" w14:textId="77777777" w:rsidR="00607FBD" w:rsidRDefault="00607FBD">
                    <w:pPr>
                      <w:pStyle w:val="Literaturverzeichnis"/>
                      <w:rPr>
                        <w:noProof/>
                      </w:rPr>
                    </w:pPr>
                    <w:r>
                      <w:rPr>
                        <w:noProof/>
                      </w:rPr>
                      <w:t xml:space="preserve">[13] </w:t>
                    </w:r>
                  </w:p>
                </w:tc>
                <w:tc>
                  <w:tcPr>
                    <w:tcW w:w="4571" w:type="pct"/>
                    <w:hideMark/>
                  </w:tcPr>
                  <w:p w14:paraId="66A6A9EA" w14:textId="77777777" w:rsidR="00607FBD" w:rsidRDefault="00607FBD">
                    <w:pPr>
                      <w:pStyle w:val="Literaturverzeichnis"/>
                      <w:rPr>
                        <w:noProof/>
                      </w:rPr>
                    </w:pPr>
                    <w:r w:rsidRPr="00607FBD">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607FBD" w14:paraId="652EBF7B" w14:textId="77777777" w:rsidTr="00607FBD">
                <w:trPr>
                  <w:divId w:val="1283533798"/>
                  <w:tblCellSpacing w:w="15" w:type="dxa"/>
                </w:trPr>
                <w:tc>
                  <w:tcPr>
                    <w:tcW w:w="381" w:type="pct"/>
                    <w:hideMark/>
                  </w:tcPr>
                  <w:p w14:paraId="572F989E" w14:textId="77777777" w:rsidR="00607FBD" w:rsidRDefault="00607FBD">
                    <w:pPr>
                      <w:pStyle w:val="Literaturverzeichnis"/>
                      <w:rPr>
                        <w:noProof/>
                      </w:rPr>
                    </w:pPr>
                    <w:r>
                      <w:rPr>
                        <w:noProof/>
                      </w:rPr>
                      <w:lastRenderedPageBreak/>
                      <w:t xml:space="preserve">[14] </w:t>
                    </w:r>
                  </w:p>
                </w:tc>
                <w:tc>
                  <w:tcPr>
                    <w:tcW w:w="4571" w:type="pct"/>
                    <w:hideMark/>
                  </w:tcPr>
                  <w:p w14:paraId="57FECDEC" w14:textId="77777777" w:rsidR="00607FBD" w:rsidRDefault="00607FBD">
                    <w:pPr>
                      <w:pStyle w:val="Literaturverzeichnis"/>
                      <w:rPr>
                        <w:noProof/>
                      </w:rPr>
                    </w:pPr>
                    <w:r w:rsidRPr="00607FBD">
                      <w:rPr>
                        <w:noProof/>
                        <w:lang w:val="en-US"/>
                      </w:rPr>
                      <w:t xml:space="preserve">Horizonte, Belo, „CONCURRENT SELF-ADJUSTING DISTRIBUTED TREE NETWORKS,“ 05 2017. </w:t>
                    </w:r>
                    <w:r>
                      <w:rPr>
                        <w:noProof/>
                      </w:rPr>
                      <w:t>[Online]. Available: https://arxiv.org/pdf/1705.09555.pdf. [Zugriff am 12. 08. 2021 (16:47 Uhr)].</w:t>
                    </w:r>
                  </w:p>
                </w:tc>
              </w:tr>
              <w:tr w:rsidR="00607FBD" w14:paraId="4784DED2" w14:textId="77777777" w:rsidTr="00607FBD">
                <w:trPr>
                  <w:divId w:val="1283533798"/>
                  <w:tblCellSpacing w:w="15" w:type="dxa"/>
                </w:trPr>
                <w:tc>
                  <w:tcPr>
                    <w:tcW w:w="381" w:type="pct"/>
                    <w:hideMark/>
                  </w:tcPr>
                  <w:p w14:paraId="4D74CF56" w14:textId="77777777" w:rsidR="00607FBD" w:rsidRDefault="00607FBD">
                    <w:pPr>
                      <w:pStyle w:val="Literaturverzeichnis"/>
                      <w:rPr>
                        <w:noProof/>
                      </w:rPr>
                    </w:pPr>
                    <w:r>
                      <w:rPr>
                        <w:noProof/>
                      </w:rPr>
                      <w:t xml:space="preserve">[15] </w:t>
                    </w:r>
                  </w:p>
                </w:tc>
                <w:tc>
                  <w:tcPr>
                    <w:tcW w:w="4571" w:type="pct"/>
                    <w:hideMark/>
                  </w:tcPr>
                  <w:p w14:paraId="15430789" w14:textId="77777777" w:rsidR="00607FBD" w:rsidRDefault="00607FBD">
                    <w:pPr>
                      <w:pStyle w:val="Literaturverzeichnis"/>
                      <w:rPr>
                        <w:noProof/>
                      </w:rPr>
                    </w:pPr>
                    <w:r w:rsidRPr="00607FBD">
                      <w:rPr>
                        <w:noProof/>
                        <w:lang w:val="en-US"/>
                      </w:rPr>
                      <w:t xml:space="preserve">Figgatt, Maslov, Landsman, Linke, Debnath and Monroe, „Complete 3-Qubit Grover Search on a Programmable Quantum Computer,“ 31 03 2017. </w:t>
                    </w:r>
                    <w:r>
                      <w:rPr>
                        <w:noProof/>
                      </w:rPr>
                      <w:t>[Online]. Available: https://arxiv.org/pdf/1703.10535.pdf. [Zugriff am 12. 08. 2021 (16:41 Uhr)].</w:t>
                    </w:r>
                  </w:p>
                </w:tc>
              </w:tr>
              <w:tr w:rsidR="00607FBD" w14:paraId="0A5A1557" w14:textId="77777777" w:rsidTr="00607FBD">
                <w:trPr>
                  <w:divId w:val="1283533798"/>
                  <w:tblCellSpacing w:w="15" w:type="dxa"/>
                </w:trPr>
                <w:tc>
                  <w:tcPr>
                    <w:tcW w:w="381" w:type="pct"/>
                    <w:hideMark/>
                  </w:tcPr>
                  <w:p w14:paraId="4F650624" w14:textId="77777777" w:rsidR="00607FBD" w:rsidRDefault="00607FBD">
                    <w:pPr>
                      <w:pStyle w:val="Literaturverzeichnis"/>
                      <w:rPr>
                        <w:noProof/>
                      </w:rPr>
                    </w:pPr>
                    <w:r>
                      <w:rPr>
                        <w:noProof/>
                      </w:rPr>
                      <w:t xml:space="preserve">[16] </w:t>
                    </w:r>
                  </w:p>
                </w:tc>
                <w:tc>
                  <w:tcPr>
                    <w:tcW w:w="4571" w:type="pct"/>
                    <w:hideMark/>
                  </w:tcPr>
                  <w:p w14:paraId="71A96379" w14:textId="77777777" w:rsidR="00607FBD" w:rsidRDefault="00607FBD">
                    <w:pPr>
                      <w:pStyle w:val="Literaturverzeichnis"/>
                      <w:rPr>
                        <w:noProof/>
                      </w:rPr>
                    </w:pPr>
                    <w:r w:rsidRPr="00607FBD">
                      <w:rPr>
                        <w:noProof/>
                        <w:lang w:val="en-US"/>
                      </w:rPr>
                      <w:t xml:space="preserve">Chen Ding and Yutao Zhong, „Predicting whole-program locality through reuse distance analysis,“ PLDI '03: Proceedings of the ACM SIGPLAN 2003 conference on Programming language design and implementationJune 2003 Pages 245–257, 09. </w:t>
                    </w:r>
                    <w:r>
                      <w:rPr>
                        <w:noProof/>
                      </w:rPr>
                      <w:t>05. 2003. [Online]. Available: https://dl.acm.org/doi/pdf/10.1145/781131.781159. [Zugriff am 12. 08. 2021 (16:58 Uhr)].</w:t>
                    </w:r>
                  </w:p>
                </w:tc>
              </w:tr>
              <w:tr w:rsidR="00607FBD" w14:paraId="6E2EC70F" w14:textId="77777777" w:rsidTr="00607FBD">
                <w:trPr>
                  <w:divId w:val="1283533798"/>
                  <w:tblCellSpacing w:w="15" w:type="dxa"/>
                </w:trPr>
                <w:tc>
                  <w:tcPr>
                    <w:tcW w:w="381" w:type="pct"/>
                    <w:hideMark/>
                  </w:tcPr>
                  <w:p w14:paraId="3CF1722A" w14:textId="77777777" w:rsidR="00607FBD" w:rsidRDefault="00607FBD">
                    <w:pPr>
                      <w:pStyle w:val="Literaturverzeichnis"/>
                      <w:rPr>
                        <w:noProof/>
                      </w:rPr>
                    </w:pPr>
                    <w:r>
                      <w:rPr>
                        <w:noProof/>
                      </w:rPr>
                      <w:t xml:space="preserve">[17] </w:t>
                    </w:r>
                  </w:p>
                </w:tc>
                <w:tc>
                  <w:tcPr>
                    <w:tcW w:w="4571" w:type="pct"/>
                    <w:hideMark/>
                  </w:tcPr>
                  <w:p w14:paraId="15B57AA5" w14:textId="77777777" w:rsidR="00607FBD" w:rsidRDefault="00607FBD">
                    <w:pPr>
                      <w:pStyle w:val="Literaturverzeichnis"/>
                      <w:rPr>
                        <w:noProof/>
                      </w:rPr>
                    </w:pPr>
                    <w:r w:rsidRPr="00607FBD">
                      <w:rPr>
                        <w:noProof/>
                        <w:lang w:val="en-US"/>
                      </w:rPr>
                      <w:t xml:space="preserve">db-engines.com, „DBMS Popularität pro Datenbankmodell,“ solid IT gmbh, 2021. [Online]. Available: https://db-engines.com/de/ranking_categories. </w:t>
                    </w:r>
                    <w:r>
                      <w:rPr>
                        <w:noProof/>
                      </w:rPr>
                      <w:t>[Zugriff am 12. 08. 2021 (16:46 Uhr)].</w:t>
                    </w:r>
                  </w:p>
                </w:tc>
              </w:tr>
              <w:tr w:rsidR="00607FBD" w14:paraId="1C3B8560" w14:textId="77777777" w:rsidTr="00607FBD">
                <w:trPr>
                  <w:divId w:val="1283533798"/>
                  <w:tblCellSpacing w:w="15" w:type="dxa"/>
                </w:trPr>
                <w:tc>
                  <w:tcPr>
                    <w:tcW w:w="381" w:type="pct"/>
                    <w:hideMark/>
                  </w:tcPr>
                  <w:p w14:paraId="1397705B" w14:textId="77777777" w:rsidR="00607FBD" w:rsidRDefault="00607FBD">
                    <w:pPr>
                      <w:pStyle w:val="Literaturverzeichnis"/>
                      <w:rPr>
                        <w:noProof/>
                      </w:rPr>
                    </w:pPr>
                    <w:r>
                      <w:rPr>
                        <w:noProof/>
                      </w:rPr>
                      <w:t xml:space="preserve">[18] </w:t>
                    </w:r>
                  </w:p>
                </w:tc>
                <w:tc>
                  <w:tcPr>
                    <w:tcW w:w="4571" w:type="pct"/>
                    <w:hideMark/>
                  </w:tcPr>
                  <w:p w14:paraId="33BE07BC" w14:textId="77777777" w:rsidR="00607FBD" w:rsidRDefault="00607FBD">
                    <w:pPr>
                      <w:pStyle w:val="Literaturverzeichnis"/>
                      <w:rPr>
                        <w:noProof/>
                      </w:rPr>
                    </w:pPr>
                    <w:r w:rsidRPr="00607FBD">
                      <w:rPr>
                        <w:noProof/>
                        <w:lang w:val="en-US"/>
                      </w:rPr>
                      <w:t xml:space="preserve">1&amp;1 &amp; ionos, 07. 11. 2019. [Online]. Available: https://www.ionos.at/digitalguide/hosting/hosting-technik/graphdatenbank/. </w:t>
                    </w:r>
                    <w:r>
                      <w:rPr>
                        <w:noProof/>
                      </w:rPr>
                      <w:t>[Zugriff am 04. 08. .2021 (17:06 Uhr)].</w:t>
                    </w:r>
                  </w:p>
                </w:tc>
              </w:tr>
              <w:tr w:rsidR="00607FBD" w14:paraId="2AC63973" w14:textId="77777777" w:rsidTr="00607FBD">
                <w:trPr>
                  <w:divId w:val="1283533798"/>
                  <w:tblCellSpacing w:w="15" w:type="dxa"/>
                </w:trPr>
                <w:tc>
                  <w:tcPr>
                    <w:tcW w:w="381" w:type="pct"/>
                    <w:hideMark/>
                  </w:tcPr>
                  <w:p w14:paraId="327871B1" w14:textId="77777777" w:rsidR="00607FBD" w:rsidRDefault="00607FBD">
                    <w:pPr>
                      <w:pStyle w:val="Literaturverzeichnis"/>
                      <w:rPr>
                        <w:noProof/>
                      </w:rPr>
                    </w:pPr>
                    <w:r>
                      <w:rPr>
                        <w:noProof/>
                      </w:rPr>
                      <w:t xml:space="preserve">[19] </w:t>
                    </w:r>
                  </w:p>
                </w:tc>
                <w:tc>
                  <w:tcPr>
                    <w:tcW w:w="4571" w:type="pct"/>
                    <w:hideMark/>
                  </w:tcPr>
                  <w:p w14:paraId="51AE6785" w14:textId="77777777" w:rsidR="00607FBD" w:rsidRDefault="00607FBD">
                    <w:pPr>
                      <w:pStyle w:val="Literaturverzeichnis"/>
                      <w:rPr>
                        <w:noProof/>
                      </w:rPr>
                    </w:pPr>
                    <w:r w:rsidRPr="00607FBD">
                      <w:rPr>
                        <w:noProof/>
                        <w:lang w:val="en-US"/>
                      </w:rPr>
                      <w:t xml:space="preserve">Neil Thompson and Svenja Spanuth, „The Decline of Computers as a General Purpose Technology,“ Communications of the ACM, March 2021, Vol. 64 No. 3, Pages 64-72, 10.1145/3430936, 03. 2021. [Online]. Available: https://cacm.acm.org/magazines/2021/3/250710-the-decline-of-computers-as-a-general-purpose-technology/fulltext. </w:t>
                    </w:r>
                    <w:r>
                      <w:rPr>
                        <w:noProof/>
                      </w:rPr>
                      <w:t>[Zugriff am 04. 08. 2021 (18:24 Uhr)].</w:t>
                    </w:r>
                  </w:p>
                </w:tc>
              </w:tr>
              <w:tr w:rsidR="00607FBD" w14:paraId="2305CC6A" w14:textId="77777777" w:rsidTr="00607FBD">
                <w:trPr>
                  <w:divId w:val="1283533798"/>
                  <w:tblCellSpacing w:w="15" w:type="dxa"/>
                </w:trPr>
                <w:tc>
                  <w:tcPr>
                    <w:tcW w:w="381" w:type="pct"/>
                    <w:hideMark/>
                  </w:tcPr>
                  <w:p w14:paraId="1196CC58" w14:textId="77777777" w:rsidR="00607FBD" w:rsidRDefault="00607FBD">
                    <w:pPr>
                      <w:pStyle w:val="Literaturverzeichnis"/>
                      <w:rPr>
                        <w:noProof/>
                      </w:rPr>
                    </w:pPr>
                    <w:r>
                      <w:rPr>
                        <w:noProof/>
                      </w:rPr>
                      <w:t xml:space="preserve">[20] </w:t>
                    </w:r>
                  </w:p>
                </w:tc>
                <w:tc>
                  <w:tcPr>
                    <w:tcW w:w="4571" w:type="pct"/>
                    <w:hideMark/>
                  </w:tcPr>
                  <w:p w14:paraId="6129FE18" w14:textId="77777777" w:rsidR="00607FBD" w:rsidRDefault="00607FBD">
                    <w:pPr>
                      <w:pStyle w:val="Literaturverzeichnis"/>
                      <w:rPr>
                        <w:noProof/>
                      </w:rPr>
                    </w:pPr>
                    <w:r w:rsidRPr="00607FBD">
                      <w:rPr>
                        <w:noProof/>
                        <w:lang w:val="en-US"/>
                      </w:rPr>
                      <w:t xml:space="preserve">Wikipedia, „Radix tree, Patricia tree, Trie,“ [Online]. Available: https://en.wikipedia.org/wiki/Radix_tree. </w:t>
                    </w:r>
                    <w:r>
                      <w:rPr>
                        <w:noProof/>
                      </w:rPr>
                      <w:t>[Zugriff am 04. 08. 2021 (21:13 Uhr)].</w:t>
                    </w:r>
                  </w:p>
                </w:tc>
              </w:tr>
              <w:tr w:rsidR="00607FBD" w14:paraId="39559420" w14:textId="77777777" w:rsidTr="00607FBD">
                <w:trPr>
                  <w:divId w:val="1283533798"/>
                  <w:tblCellSpacing w:w="15" w:type="dxa"/>
                </w:trPr>
                <w:tc>
                  <w:tcPr>
                    <w:tcW w:w="381" w:type="pct"/>
                    <w:hideMark/>
                  </w:tcPr>
                  <w:p w14:paraId="307FD55A" w14:textId="77777777" w:rsidR="00607FBD" w:rsidRDefault="00607FBD">
                    <w:pPr>
                      <w:pStyle w:val="Literaturverzeichnis"/>
                      <w:rPr>
                        <w:noProof/>
                      </w:rPr>
                    </w:pPr>
                    <w:r>
                      <w:rPr>
                        <w:noProof/>
                      </w:rPr>
                      <w:t xml:space="preserve">[21] </w:t>
                    </w:r>
                  </w:p>
                </w:tc>
                <w:tc>
                  <w:tcPr>
                    <w:tcW w:w="4571" w:type="pct"/>
                    <w:hideMark/>
                  </w:tcPr>
                  <w:p w14:paraId="3328A52E" w14:textId="77777777" w:rsidR="00607FBD" w:rsidRDefault="00607FBD">
                    <w:pPr>
                      <w:pStyle w:val="Literaturverzeichnis"/>
                      <w:rPr>
                        <w:noProof/>
                      </w:rPr>
                    </w:pPr>
                    <w:r>
                      <w:rPr>
                        <w:noProof/>
                      </w:rPr>
                      <w:t xml:space="preserve">Duden, „Daten,“ [Online]. Available: https://www.duden.de/rechtschreibung/Daten. </w:t>
                    </w:r>
                    <w:r>
                      <w:rPr>
                        <w:noProof/>
                      </w:rPr>
                      <w:lastRenderedPageBreak/>
                      <w:t>[Zugriff am 04. 05. 2021 (14:00 Uhr)].</w:t>
                    </w:r>
                  </w:p>
                </w:tc>
              </w:tr>
              <w:tr w:rsidR="00607FBD" w14:paraId="7C1C2723" w14:textId="77777777" w:rsidTr="00607FBD">
                <w:trPr>
                  <w:divId w:val="1283533798"/>
                  <w:tblCellSpacing w:w="15" w:type="dxa"/>
                </w:trPr>
                <w:tc>
                  <w:tcPr>
                    <w:tcW w:w="381" w:type="pct"/>
                    <w:hideMark/>
                  </w:tcPr>
                  <w:p w14:paraId="2320753B" w14:textId="77777777" w:rsidR="00607FBD" w:rsidRDefault="00607FBD">
                    <w:pPr>
                      <w:pStyle w:val="Literaturverzeichnis"/>
                      <w:rPr>
                        <w:noProof/>
                      </w:rPr>
                    </w:pPr>
                    <w:r>
                      <w:rPr>
                        <w:noProof/>
                      </w:rPr>
                      <w:lastRenderedPageBreak/>
                      <w:t xml:space="preserve">[22] </w:t>
                    </w:r>
                  </w:p>
                </w:tc>
                <w:tc>
                  <w:tcPr>
                    <w:tcW w:w="4571" w:type="pct"/>
                    <w:hideMark/>
                  </w:tcPr>
                  <w:p w14:paraId="2F3E1799" w14:textId="77777777" w:rsidR="00607FBD" w:rsidRDefault="00607FBD">
                    <w:pPr>
                      <w:pStyle w:val="Literaturverzeichnis"/>
                      <w:rPr>
                        <w:noProof/>
                      </w:rPr>
                    </w:pPr>
                    <w:r w:rsidRPr="00607FBD">
                      <w:rPr>
                        <w:noProof/>
                        <w:lang w:val="en-US"/>
                      </w:rPr>
                      <w:t xml:space="preserve">Wikipedia, „Ordinalzahl,“ [Online]. Available: https://de.wikipedia.org/wiki/Ordinalzahl. </w:t>
                    </w:r>
                    <w:r>
                      <w:rPr>
                        <w:noProof/>
                      </w:rPr>
                      <w:t>[Zugriff am 04. 05. 2021 (14:07 Uhr)].</w:t>
                    </w:r>
                  </w:p>
                </w:tc>
              </w:tr>
              <w:tr w:rsidR="00607FBD" w14:paraId="7C6CE45A" w14:textId="77777777" w:rsidTr="00607FBD">
                <w:trPr>
                  <w:divId w:val="1283533798"/>
                  <w:tblCellSpacing w:w="15" w:type="dxa"/>
                </w:trPr>
                <w:tc>
                  <w:tcPr>
                    <w:tcW w:w="381" w:type="pct"/>
                    <w:hideMark/>
                  </w:tcPr>
                  <w:p w14:paraId="5F1672C2" w14:textId="77777777" w:rsidR="00607FBD" w:rsidRDefault="00607FBD">
                    <w:pPr>
                      <w:pStyle w:val="Literaturverzeichnis"/>
                      <w:rPr>
                        <w:noProof/>
                      </w:rPr>
                    </w:pPr>
                    <w:r>
                      <w:rPr>
                        <w:noProof/>
                      </w:rPr>
                      <w:t xml:space="preserve">[23] </w:t>
                    </w:r>
                  </w:p>
                </w:tc>
                <w:tc>
                  <w:tcPr>
                    <w:tcW w:w="4571" w:type="pct"/>
                    <w:hideMark/>
                  </w:tcPr>
                  <w:p w14:paraId="7B3D5EDB" w14:textId="77777777" w:rsidR="00607FBD" w:rsidRDefault="00607FBD">
                    <w:pPr>
                      <w:pStyle w:val="Literaturverzeichnis"/>
                      <w:rPr>
                        <w:noProof/>
                      </w:rPr>
                    </w:pPr>
                    <w:r>
                      <w:rPr>
                        <w:noProof/>
                      </w:rPr>
                      <w:t>Universität der Bundeswehr München, „Deskriptive Statistik - Ordinalskala,“ [Online]. Available: https://www.unibw.de/hum-bildungswissenschaft/professuren/swm/methodenskripte/deskriptive-statistik.pdf. [Zugriff am 04. 05. 2021 (14:11 Uhr)].</w:t>
                    </w:r>
                  </w:p>
                </w:tc>
              </w:tr>
              <w:tr w:rsidR="00607FBD" w14:paraId="696525D6" w14:textId="77777777" w:rsidTr="00607FBD">
                <w:trPr>
                  <w:divId w:val="1283533798"/>
                  <w:tblCellSpacing w:w="15" w:type="dxa"/>
                </w:trPr>
                <w:tc>
                  <w:tcPr>
                    <w:tcW w:w="381" w:type="pct"/>
                    <w:hideMark/>
                  </w:tcPr>
                  <w:p w14:paraId="78814701" w14:textId="77777777" w:rsidR="00607FBD" w:rsidRDefault="00607FBD">
                    <w:pPr>
                      <w:pStyle w:val="Literaturverzeichnis"/>
                      <w:rPr>
                        <w:noProof/>
                      </w:rPr>
                    </w:pPr>
                    <w:r>
                      <w:rPr>
                        <w:noProof/>
                      </w:rPr>
                      <w:t xml:space="preserve">[24] </w:t>
                    </w:r>
                  </w:p>
                </w:tc>
                <w:tc>
                  <w:tcPr>
                    <w:tcW w:w="4571" w:type="pct"/>
                    <w:hideMark/>
                  </w:tcPr>
                  <w:p w14:paraId="128DEA60" w14:textId="77777777" w:rsidR="00607FBD" w:rsidRDefault="00607FBD">
                    <w:pPr>
                      <w:pStyle w:val="Literaturverzeichnis"/>
                      <w:rPr>
                        <w:noProof/>
                      </w:rPr>
                    </w:pPr>
                    <w:r>
                      <w:rPr>
                        <w:noProof/>
                      </w:rPr>
                      <w:t>„Datenstrukturen II,“ [Online]. Available: https://www.fernuni-hagen.de/mi/studium/module/pdf/Leseprobe-komplett_01662.pdf. [Zugriff am 04. 05. 2021 (13:50 Uhr)].</w:t>
                    </w:r>
                  </w:p>
                </w:tc>
              </w:tr>
              <w:tr w:rsidR="00607FBD" w14:paraId="7C0369DA" w14:textId="77777777" w:rsidTr="00607FBD">
                <w:trPr>
                  <w:divId w:val="1283533798"/>
                  <w:tblCellSpacing w:w="15" w:type="dxa"/>
                </w:trPr>
                <w:tc>
                  <w:tcPr>
                    <w:tcW w:w="381" w:type="pct"/>
                    <w:hideMark/>
                  </w:tcPr>
                  <w:p w14:paraId="68696F16" w14:textId="77777777" w:rsidR="00607FBD" w:rsidRDefault="00607FBD">
                    <w:pPr>
                      <w:pStyle w:val="Literaturverzeichnis"/>
                      <w:rPr>
                        <w:noProof/>
                      </w:rPr>
                    </w:pPr>
                    <w:r>
                      <w:rPr>
                        <w:noProof/>
                      </w:rPr>
                      <w:t xml:space="preserve">[25] </w:t>
                    </w:r>
                  </w:p>
                </w:tc>
                <w:tc>
                  <w:tcPr>
                    <w:tcW w:w="4571" w:type="pct"/>
                    <w:hideMark/>
                  </w:tcPr>
                  <w:p w14:paraId="2FD791DC" w14:textId="77777777" w:rsidR="00607FBD" w:rsidRDefault="00607FBD">
                    <w:pPr>
                      <w:pStyle w:val="Literaturverzeichnis"/>
                      <w:rPr>
                        <w:noProof/>
                      </w:rPr>
                    </w:pPr>
                    <w:r>
                      <w:rPr>
                        <w:noProof/>
                      </w:rPr>
                      <w:t>Wikipedia, „Datenstruktur,“ [Online]. Available: https://de.wikipedia.org/wiki/Datenstruktur. [Zugriff am 04. 05. 2021 (13:54 Uhr)].</w:t>
                    </w:r>
                  </w:p>
                </w:tc>
              </w:tr>
              <w:tr w:rsidR="00607FBD" w14:paraId="03D784B6" w14:textId="77777777" w:rsidTr="00607FBD">
                <w:trPr>
                  <w:divId w:val="1283533798"/>
                  <w:tblCellSpacing w:w="15" w:type="dxa"/>
                </w:trPr>
                <w:tc>
                  <w:tcPr>
                    <w:tcW w:w="381" w:type="pct"/>
                    <w:hideMark/>
                  </w:tcPr>
                  <w:p w14:paraId="2A00D498" w14:textId="77777777" w:rsidR="00607FBD" w:rsidRDefault="00607FBD">
                    <w:pPr>
                      <w:pStyle w:val="Literaturverzeichnis"/>
                      <w:rPr>
                        <w:noProof/>
                      </w:rPr>
                    </w:pPr>
                    <w:r>
                      <w:rPr>
                        <w:noProof/>
                      </w:rPr>
                      <w:t xml:space="preserve">[26] </w:t>
                    </w:r>
                  </w:p>
                </w:tc>
                <w:tc>
                  <w:tcPr>
                    <w:tcW w:w="4571" w:type="pct"/>
                    <w:hideMark/>
                  </w:tcPr>
                  <w:p w14:paraId="7CE8A38E" w14:textId="77777777" w:rsidR="00607FBD" w:rsidRDefault="00607FBD">
                    <w:pPr>
                      <w:pStyle w:val="Literaturverzeichnis"/>
                      <w:rPr>
                        <w:noProof/>
                      </w:rPr>
                    </w:pPr>
                    <w:r>
                      <w:rPr>
                        <w:noProof/>
                      </w:rPr>
                      <w:t>Wikipedia, „Baum (Datenstruktur),“ [Online]. Available: https://de.wikipedia.org/wiki/Baum_(Datenstruktur). [Zugriff am 04. 05. 2021 (14:47 Uhr)].</w:t>
                    </w:r>
                  </w:p>
                </w:tc>
              </w:tr>
              <w:tr w:rsidR="00607FBD" w14:paraId="1E08197F" w14:textId="77777777" w:rsidTr="00607FBD">
                <w:trPr>
                  <w:divId w:val="1283533798"/>
                  <w:tblCellSpacing w:w="15" w:type="dxa"/>
                </w:trPr>
                <w:tc>
                  <w:tcPr>
                    <w:tcW w:w="381" w:type="pct"/>
                    <w:hideMark/>
                  </w:tcPr>
                  <w:p w14:paraId="7E0AF2FC" w14:textId="77777777" w:rsidR="00607FBD" w:rsidRDefault="00607FBD">
                    <w:pPr>
                      <w:pStyle w:val="Literaturverzeichnis"/>
                      <w:rPr>
                        <w:noProof/>
                      </w:rPr>
                    </w:pPr>
                    <w:r>
                      <w:rPr>
                        <w:noProof/>
                      </w:rPr>
                      <w:t xml:space="preserve">[27] </w:t>
                    </w:r>
                  </w:p>
                </w:tc>
                <w:tc>
                  <w:tcPr>
                    <w:tcW w:w="4571" w:type="pct"/>
                    <w:hideMark/>
                  </w:tcPr>
                  <w:p w14:paraId="0518A895" w14:textId="77777777" w:rsidR="00607FBD" w:rsidRDefault="00607FBD">
                    <w:pPr>
                      <w:pStyle w:val="Literaturverzeichnis"/>
                      <w:rPr>
                        <w:noProof/>
                      </w:rPr>
                    </w:pPr>
                    <w:r w:rsidRPr="00607FBD">
                      <w:rPr>
                        <w:noProof/>
                        <w:lang w:val="en-US"/>
                      </w:rPr>
                      <w:t xml:space="preserve">Wikipedia, „Redblack-Tree,“ [Online]. Available: https://en.wikipedia.org/wiki/Red%E2%80%93black_tree. </w:t>
                    </w:r>
                    <w:r>
                      <w:rPr>
                        <w:noProof/>
                      </w:rPr>
                      <w:t>[Zugriff am 04. 05. 2021 (15:06 Uhr)].</w:t>
                    </w:r>
                  </w:p>
                </w:tc>
              </w:tr>
              <w:tr w:rsidR="00607FBD" w14:paraId="0CA0FC65" w14:textId="77777777" w:rsidTr="00607FBD">
                <w:trPr>
                  <w:divId w:val="1283533798"/>
                  <w:tblCellSpacing w:w="15" w:type="dxa"/>
                </w:trPr>
                <w:tc>
                  <w:tcPr>
                    <w:tcW w:w="381" w:type="pct"/>
                    <w:hideMark/>
                  </w:tcPr>
                  <w:p w14:paraId="37C6EDE9" w14:textId="77777777" w:rsidR="00607FBD" w:rsidRDefault="00607FBD">
                    <w:pPr>
                      <w:pStyle w:val="Literaturverzeichnis"/>
                      <w:rPr>
                        <w:noProof/>
                      </w:rPr>
                    </w:pPr>
                    <w:r>
                      <w:rPr>
                        <w:noProof/>
                      </w:rPr>
                      <w:t xml:space="preserve">[28] </w:t>
                    </w:r>
                  </w:p>
                </w:tc>
                <w:tc>
                  <w:tcPr>
                    <w:tcW w:w="4571" w:type="pct"/>
                    <w:hideMark/>
                  </w:tcPr>
                  <w:p w14:paraId="65A1D623" w14:textId="77777777" w:rsidR="00607FBD" w:rsidRDefault="00607FBD">
                    <w:pPr>
                      <w:pStyle w:val="Literaturverzeichnis"/>
                      <w:rPr>
                        <w:noProof/>
                      </w:rPr>
                    </w:pPr>
                    <w:r w:rsidRPr="00607FBD">
                      <w:rPr>
                        <w:noProof/>
                        <w:lang w:val="en-US"/>
                      </w:rPr>
                      <w:t xml:space="preserve">Daniel Dominic Sleator and Robert Endre Tarjan, „Self-adjusting binary search trees (THE SPLAY-TREE),“ Journal of the ACMVolume 32 Issue 3 July 1985 pp 652–686, 01 07 1985. </w:t>
                    </w:r>
                    <w:r>
                      <w:rPr>
                        <w:noProof/>
                      </w:rPr>
                      <w:t>[Online]. Available: https://dl.acm.org/doi/pdf/10.1145/3828.3835 . [Zugriff am 12. 08. 2021 (17:35 Uhr)].</w:t>
                    </w:r>
                  </w:p>
                </w:tc>
              </w:tr>
              <w:tr w:rsidR="00607FBD" w14:paraId="3D8492C5" w14:textId="77777777" w:rsidTr="00607FBD">
                <w:trPr>
                  <w:divId w:val="1283533798"/>
                  <w:tblCellSpacing w:w="15" w:type="dxa"/>
                </w:trPr>
                <w:tc>
                  <w:tcPr>
                    <w:tcW w:w="381" w:type="pct"/>
                    <w:hideMark/>
                  </w:tcPr>
                  <w:p w14:paraId="16FF75F3" w14:textId="77777777" w:rsidR="00607FBD" w:rsidRDefault="00607FBD">
                    <w:pPr>
                      <w:pStyle w:val="Literaturverzeichnis"/>
                      <w:rPr>
                        <w:noProof/>
                      </w:rPr>
                    </w:pPr>
                    <w:r>
                      <w:rPr>
                        <w:noProof/>
                      </w:rPr>
                      <w:t xml:space="preserve">[29] </w:t>
                    </w:r>
                  </w:p>
                </w:tc>
                <w:tc>
                  <w:tcPr>
                    <w:tcW w:w="4571" w:type="pct"/>
                    <w:hideMark/>
                  </w:tcPr>
                  <w:p w14:paraId="615CBB26" w14:textId="77777777" w:rsidR="00607FBD" w:rsidRDefault="00607FBD">
                    <w:pPr>
                      <w:pStyle w:val="Literaturverzeichnis"/>
                      <w:rPr>
                        <w:noProof/>
                      </w:rPr>
                    </w:pPr>
                    <w:r w:rsidRPr="00607FBD">
                      <w:rPr>
                        <w:noProof/>
                        <w:lang w:val="en-US"/>
                      </w:rPr>
                      <w:t xml:space="preserve">David Galles, „Splay Tree - Visualisation,“ University of San Francisco, 2011. </w:t>
                    </w:r>
                    <w:r>
                      <w:rPr>
                        <w:noProof/>
                      </w:rPr>
                      <w:t xml:space="preserve">[Online]. Available: https://www.cs.usfca.edu/~galles/visualization/SplayTree.html. </w:t>
                    </w:r>
                    <w:r>
                      <w:rPr>
                        <w:noProof/>
                      </w:rPr>
                      <w:lastRenderedPageBreak/>
                      <w:t>[Zugriff am 12. 08. 2021 (18:01 Uhr)].</w:t>
                    </w:r>
                  </w:p>
                </w:tc>
              </w:tr>
              <w:tr w:rsidR="00607FBD" w14:paraId="01906A1E" w14:textId="77777777" w:rsidTr="00607FBD">
                <w:trPr>
                  <w:divId w:val="1283533798"/>
                  <w:tblCellSpacing w:w="15" w:type="dxa"/>
                </w:trPr>
                <w:tc>
                  <w:tcPr>
                    <w:tcW w:w="381" w:type="pct"/>
                    <w:hideMark/>
                  </w:tcPr>
                  <w:p w14:paraId="21FF73F9" w14:textId="77777777" w:rsidR="00607FBD" w:rsidRDefault="00607FBD">
                    <w:pPr>
                      <w:pStyle w:val="Literaturverzeichnis"/>
                      <w:rPr>
                        <w:noProof/>
                      </w:rPr>
                    </w:pPr>
                    <w:r>
                      <w:rPr>
                        <w:noProof/>
                      </w:rPr>
                      <w:lastRenderedPageBreak/>
                      <w:t xml:space="preserve">[30] </w:t>
                    </w:r>
                  </w:p>
                </w:tc>
                <w:tc>
                  <w:tcPr>
                    <w:tcW w:w="4571" w:type="pct"/>
                    <w:hideMark/>
                  </w:tcPr>
                  <w:p w14:paraId="6010DA37" w14:textId="77777777" w:rsidR="00607FBD" w:rsidRDefault="00607FBD">
                    <w:pPr>
                      <w:pStyle w:val="Literaturverzeichnis"/>
                      <w:rPr>
                        <w:noProof/>
                      </w:rPr>
                    </w:pPr>
                    <w:r w:rsidRPr="00607FBD">
                      <w:rPr>
                        <w:noProof/>
                        <w:lang w:val="en-US"/>
                      </w:rPr>
                      <w:t xml:space="preserve">Statista, „Volume of data/information created, captured, copied, and consumed worldwide from 2010 to 2025,“ [Online]. </w:t>
                    </w:r>
                    <w:r>
                      <w:rPr>
                        <w:noProof/>
                      </w:rPr>
                      <w:t>Available: https://www.statista.com/statistics/871513/worldwide-data-created/. [Zugriff am 04. 08. 2021 (15:48 Uhr)].</w:t>
                    </w:r>
                  </w:p>
                </w:tc>
              </w:tr>
            </w:tbl>
            <w:p w14:paraId="1C43B739" w14:textId="77777777" w:rsidR="00607FBD" w:rsidRDefault="00607FBD">
              <w:pPr>
                <w:divId w:val="1283533798"/>
                <w:rPr>
                  <w:rFonts w:eastAsia="Times New Roman"/>
                  <w:noProof/>
                </w:rPr>
              </w:pPr>
            </w:p>
            <w:p w14:paraId="4A23F9A0" w14:textId="77777777" w:rsidR="00006C94" w:rsidRPr="00806ACB" w:rsidRDefault="00AF7EE7" w:rsidP="00E123AE">
              <w:r w:rsidRPr="00806ACB">
                <w:fldChar w:fldCharType="end"/>
              </w:r>
            </w:p>
          </w:sdtContent>
        </w:sdt>
      </w:sdtContent>
    </w:sdt>
    <w:p w14:paraId="612C3B1A" w14:textId="77777777" w:rsidR="00C10819" w:rsidRPr="00806ACB" w:rsidRDefault="00C10819" w:rsidP="006A5B16">
      <w:pPr>
        <w:sectPr w:rsidR="00C10819" w:rsidRPr="00806ACB" w:rsidSect="00DA6CC4">
          <w:type w:val="oddPage"/>
          <w:pgSz w:w="11906" w:h="16838" w:code="9"/>
          <w:pgMar w:top="1418" w:right="1418" w:bottom="2835" w:left="709" w:header="709" w:footer="709" w:gutter="567"/>
          <w:cols w:space="708"/>
          <w:docGrid w:linePitch="360"/>
        </w:sectPr>
      </w:pPr>
    </w:p>
    <w:p w14:paraId="78E43553" w14:textId="77777777" w:rsidR="005156D7" w:rsidRPr="00806ACB" w:rsidRDefault="005156D7" w:rsidP="006A5B16"/>
    <w:p w14:paraId="65DEAC08" w14:textId="77777777" w:rsidR="005156D7" w:rsidRPr="00806ACB" w:rsidRDefault="005156D7" w:rsidP="006A5B16"/>
    <w:p w14:paraId="2A7AAAEA" w14:textId="77777777" w:rsidR="005156D7" w:rsidRPr="00806ACB" w:rsidRDefault="005156D7" w:rsidP="006A5B16">
      <w:pPr>
        <w:rPr>
          <w:sz w:val="28"/>
        </w:rPr>
      </w:pPr>
    </w:p>
    <w:p w14:paraId="3EFB9E16" w14:textId="4CC50B41" w:rsidR="005156D7" w:rsidRPr="00806ACB" w:rsidRDefault="00D00218" w:rsidP="00D00218">
      <w:pPr>
        <w:rPr>
          <w:sz w:val="28"/>
        </w:rPr>
      </w:pPr>
      <w:r w:rsidRPr="00806ACB">
        <w:rPr>
          <w:sz w:val="28"/>
        </w:rPr>
        <w:t xml:space="preserve">Hiermit erkläre ich </w:t>
      </w:r>
      <w:r w:rsidR="002A1699" w:rsidRPr="00806ACB">
        <w:rPr>
          <w:sz w:val="28"/>
        </w:rPr>
        <w:t>eines</w:t>
      </w:r>
      <w:r w:rsidRPr="00806ACB">
        <w:rPr>
          <w:sz w:val="28"/>
        </w:rPr>
        <w:t xml:space="preserve"> Eides statt, dass ich die vorliegende Arbeit selbständig und ohne unerlaubte fremde Hilfe angefertigt, andere als die angegebenen Quellen und Hilfsmittel nicht benutzt und die den benutzten Quellen und Hilfsmitteln wörtlich oder inhaltlich entnommenen Stellen als solche kenntlich gemacht habe.</w:t>
      </w:r>
    </w:p>
    <w:p w14:paraId="55EC8BFB" w14:textId="77777777" w:rsidR="00D00218" w:rsidRPr="00806ACB" w:rsidRDefault="00D00218" w:rsidP="00D00218">
      <w:pPr>
        <w:rPr>
          <w:sz w:val="28"/>
        </w:rPr>
      </w:pPr>
    </w:p>
    <w:p w14:paraId="6EC2FBCA" w14:textId="77777777" w:rsidR="00D00218" w:rsidRPr="00806ACB" w:rsidRDefault="00D00218" w:rsidP="00D00218"/>
    <w:p w14:paraId="49426BE5" w14:textId="77777777" w:rsidR="005156D7" w:rsidRPr="00806ACB" w:rsidRDefault="005156D7" w:rsidP="006A5B16">
      <w:pPr>
        <w:rPr>
          <w:sz w:val="28"/>
        </w:rPr>
      </w:pPr>
      <w:r w:rsidRPr="00806ACB">
        <w:rPr>
          <w:sz w:val="28"/>
        </w:rPr>
        <w:t>Berlin, den 1. Februar 2042</w:t>
      </w:r>
    </w:p>
    <w:p w14:paraId="1431FF3E" w14:textId="77777777" w:rsidR="005156D7" w:rsidRPr="00806ACB" w:rsidRDefault="005156D7" w:rsidP="006A5B16"/>
    <w:p w14:paraId="5D19B933" w14:textId="77777777" w:rsidR="005156D7" w:rsidRPr="00806ACB" w:rsidRDefault="005156D7" w:rsidP="006A5B16"/>
    <w:p w14:paraId="3EE2C4E6" w14:textId="77777777" w:rsidR="005156D7" w:rsidRPr="00806ACB" w:rsidRDefault="005156D7" w:rsidP="006A5B16">
      <w:r w:rsidRPr="00806ACB">
        <w:tab/>
      </w:r>
      <w:r w:rsidRPr="00806ACB">
        <w:tab/>
      </w:r>
      <w:r w:rsidRPr="00806ACB">
        <w:tab/>
      </w:r>
      <w:r w:rsidRPr="00806ACB">
        <w:tab/>
      </w:r>
      <w:r w:rsidRPr="00806ACB">
        <w:tab/>
      </w:r>
      <w:r w:rsidRPr="00806ACB">
        <w:tab/>
        <w:t>__________________________________</w:t>
      </w:r>
    </w:p>
    <w:p w14:paraId="1CA8908F" w14:textId="77777777" w:rsidR="00B56ACA" w:rsidRPr="00806ACB" w:rsidRDefault="005156D7" w:rsidP="006A5B16">
      <w:pPr>
        <w:rPr>
          <w:sz w:val="28"/>
        </w:rPr>
      </w:pPr>
      <w:r w:rsidRPr="00806ACB">
        <w:tab/>
      </w:r>
      <w:r w:rsidRPr="00806ACB">
        <w:tab/>
      </w:r>
      <w:r w:rsidRPr="00806ACB">
        <w:tab/>
      </w:r>
      <w:r w:rsidRPr="00806ACB">
        <w:tab/>
      </w:r>
      <w:r w:rsidRPr="00806ACB">
        <w:tab/>
      </w:r>
      <w:r w:rsidRPr="00806ACB">
        <w:tab/>
      </w:r>
      <w:r w:rsidRPr="00806ACB">
        <w:tab/>
        <w:t>(Unterschrift des Verfassers)</w:t>
      </w:r>
    </w:p>
    <w:sectPr w:rsidR="00B56ACA" w:rsidRPr="00806ACB" w:rsidSect="00DA6CC4">
      <w:footerReference w:type="default" r:id="rId60"/>
      <w:type w:val="oddPage"/>
      <w:pgSz w:w="11906" w:h="16838" w:code="9"/>
      <w:pgMar w:top="1418" w:right="1418" w:bottom="2835" w:left="709"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9v4G2ynJ85FdzNSH" w:date="2021-08-07T12:22:00Z" w:initials="9">
    <w:p w14:paraId="48DFEEB4" w14:textId="1A24BCA0" w:rsidR="00460279" w:rsidRDefault="00460279">
      <w:pPr>
        <w:pStyle w:val="Kommentartext"/>
      </w:pPr>
      <w:r>
        <w:rPr>
          <w:rStyle w:val="Kommentarzeichen"/>
        </w:rPr>
        <w:annotationRef/>
      </w:r>
      <w:r w:rsidR="00420BC1">
        <w:t>Modifikation</w:t>
      </w:r>
      <w:r>
        <w:t xml:space="preserve"> Operation, genauer beschreiben!</w:t>
      </w:r>
    </w:p>
  </w:comment>
  <w:comment w:id="45" w:author="9v4G2ynJ85FdzNSH" w:date="2021-08-07T13:13:00Z" w:initials="9">
    <w:p w14:paraId="4F7075E0" w14:textId="25BB5531" w:rsidR="00336086" w:rsidRDefault="00336086">
      <w:pPr>
        <w:pStyle w:val="Kommentartext"/>
      </w:pPr>
      <w:r>
        <w:rPr>
          <w:rStyle w:val="Kommentarzeichen"/>
        </w:rPr>
        <w:annotationRef/>
      </w:r>
      <w:r>
        <w:t xml:space="preserve">Dann </w:t>
      </w:r>
      <w:r w:rsidR="00385FEB">
        <w:t>braucht</w:t>
      </w:r>
      <w:r>
        <w:t xml:space="preserve"> man einen Mittel </w:t>
      </w:r>
      <w:r w:rsidR="00385FEB">
        <w:t>Finger</w:t>
      </w:r>
    </w:p>
  </w:comment>
  <w:comment w:id="46" w:author="9v4G2ynJ85FdzNSH" w:date="2021-08-07T13:17:00Z" w:initials="9">
    <w:p w14:paraId="46DEB8A7" w14:textId="1766D5F4" w:rsidR="00535022" w:rsidRDefault="00535022">
      <w:pPr>
        <w:pStyle w:val="Kommentartext"/>
      </w:pPr>
      <w:r>
        <w:rPr>
          <w:rStyle w:val="Kommentarzeichen"/>
        </w:rPr>
        <w:annotationRef/>
      </w:r>
      <w:r>
        <w:t xml:space="preserve">BILD: </w:t>
      </w:r>
      <w:r>
        <w:t>FingermanageMENT (neu machen)</w:t>
      </w:r>
    </w:p>
  </w:comment>
  <w:comment w:id="52" w:author="9v4G2ynJ85FdzNSH" w:date="2021-08-09T20:11:00Z" w:initials="9">
    <w:p w14:paraId="34957959" w14:textId="74D1BF92" w:rsidR="008F45C3" w:rsidRPr="00806ACB" w:rsidRDefault="008F45C3" w:rsidP="008F45C3">
      <w:r>
        <w:rPr>
          <w:rStyle w:val="Kommentarzeichen"/>
        </w:rPr>
        <w:annotationRef/>
      </w:r>
      <w:r>
        <w:t>Man bräuchte hier ein Bild für die Verständlichkeit</w:t>
      </w:r>
      <w:r w:rsidR="00B66CD2">
        <w:t>? (Geschmacksfrage wie ausführlich das werden soll) - &gt; eher klein halten!</w:t>
      </w:r>
    </w:p>
    <w:p w14:paraId="113B178E" w14:textId="655D13A3" w:rsidR="008F45C3" w:rsidRDefault="008F45C3">
      <w:pPr>
        <w:pStyle w:val="Kommentartext"/>
      </w:pPr>
    </w:p>
  </w:comment>
  <w:comment w:id="55" w:author="9v4G2ynJ85FdzNSH" w:date="2021-08-07T14:19:00Z" w:initials="9">
    <w:p w14:paraId="3BA81F12" w14:textId="5CDA79E6" w:rsidR="002130FE" w:rsidRDefault="002130FE">
      <w:pPr>
        <w:pStyle w:val="Kommentartext"/>
      </w:pPr>
      <w:r>
        <w:rPr>
          <w:rStyle w:val="Kommentarzeichen"/>
        </w:rPr>
        <w:annotationRef/>
      </w:r>
      <w:r>
        <w:t xml:space="preserve"> 2 hoch x i</w:t>
      </w:r>
      <w:r w:rsidR="008F45C3">
        <w:t xml:space="preserve">m Bild </w:t>
      </w:r>
      <w:r>
        <w:t>hübsch machen</w:t>
      </w:r>
    </w:p>
  </w:comment>
  <w:comment w:id="61" w:author="9v4G2ynJ85FdzNSH" w:date="2021-08-09T10:03:00Z" w:initials="9">
    <w:p w14:paraId="797F3804" w14:textId="138AE305" w:rsidR="00DD31B7" w:rsidRDefault="00DD31B7">
      <w:pPr>
        <w:pStyle w:val="Kommentartext"/>
      </w:pPr>
      <w:r>
        <w:rPr>
          <w:rStyle w:val="Kommentarzeichen"/>
        </w:rPr>
        <w:annotationRef/>
      </w:r>
      <w:r>
        <w:t>Klappt bei kleinen Bäumen nicht!!!!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FEEB4" w15:done="0"/>
  <w15:commentEx w15:paraId="4F7075E0" w15:done="0"/>
  <w15:commentEx w15:paraId="46DEB8A7" w15:done="0"/>
  <w15:commentEx w15:paraId="113B178E" w15:done="0"/>
  <w15:commentEx w15:paraId="3BA81F12" w15:done="0"/>
  <w15:commentEx w15:paraId="797F3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8F97D" w16cex:dateUtc="2021-08-07T10:22:00Z"/>
  <w16cex:commentExtensible w16cex:durableId="24B9057D" w16cex:dateUtc="2021-08-07T11:13:00Z"/>
  <w16cex:commentExtensible w16cex:durableId="24B90677" w16cex:dateUtc="2021-08-07T11:17:00Z"/>
  <w16cex:commentExtensible w16cex:durableId="24BC0A75" w16cex:dateUtc="2021-08-09T18:11:00Z"/>
  <w16cex:commentExtensible w16cex:durableId="24B914E6" w16cex:dateUtc="2021-08-07T12:19:00Z"/>
  <w16cex:commentExtensible w16cex:durableId="24BB7BDE" w16cex:dateUtc="2021-08-09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FEEB4" w16cid:durableId="24B8F97D"/>
  <w16cid:commentId w16cid:paraId="4F7075E0" w16cid:durableId="24B9057D"/>
  <w16cid:commentId w16cid:paraId="46DEB8A7" w16cid:durableId="24B90677"/>
  <w16cid:commentId w16cid:paraId="113B178E" w16cid:durableId="24BC0A75"/>
  <w16cid:commentId w16cid:paraId="3BA81F12" w16cid:durableId="24B914E6"/>
  <w16cid:commentId w16cid:paraId="797F3804" w16cid:durableId="24BB7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CE06C" w14:textId="77777777" w:rsidR="00524661" w:rsidRDefault="00524661" w:rsidP="006A5B16">
      <w:r>
        <w:separator/>
      </w:r>
    </w:p>
  </w:endnote>
  <w:endnote w:type="continuationSeparator" w:id="0">
    <w:p w14:paraId="65065EA1" w14:textId="77777777" w:rsidR="00524661" w:rsidRDefault="00524661" w:rsidP="006A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129540"/>
      <w:docPartObj>
        <w:docPartGallery w:val="Page Numbers (Bottom of Page)"/>
        <w:docPartUnique/>
      </w:docPartObj>
    </w:sdtPr>
    <w:sdtEndPr/>
    <w:sdtContent>
      <w:p w14:paraId="5B4E0A20" w14:textId="49E5E635" w:rsidR="007D21F7" w:rsidRDefault="007D21F7" w:rsidP="00A55FD3">
        <w:pPr>
          <w:pStyle w:val="Fuzeile"/>
        </w:pPr>
        <w:r>
          <w:fldChar w:fldCharType="begin"/>
        </w:r>
        <w:r>
          <w:instrText>PAGE   \* MERGEFORMAT</w:instrText>
        </w:r>
        <w:r>
          <w:fldChar w:fldCharType="separate"/>
        </w:r>
        <w:r>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12880"/>
      <w:docPartObj>
        <w:docPartGallery w:val="Page Numbers (Bottom of Page)"/>
        <w:docPartUnique/>
      </w:docPartObj>
    </w:sdtPr>
    <w:sdtEndPr/>
    <w:sdtContent>
      <w:p w14:paraId="5470BD99" w14:textId="77777777" w:rsidR="007D21F7" w:rsidRDefault="007D21F7" w:rsidP="00A55FD3">
        <w:pPr>
          <w:pStyle w:val="Fuzeile"/>
          <w:jc w:val="right"/>
        </w:pPr>
        <w:r>
          <w:fldChar w:fldCharType="begin"/>
        </w:r>
        <w:r>
          <w:instrText>PAGE   \* MERGEFORMAT</w:instrText>
        </w:r>
        <w:r>
          <w:fldChar w:fldCharType="separate"/>
        </w:r>
        <w:r>
          <w:rPr>
            <w:noProof/>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D03F" w14:textId="77777777" w:rsidR="007D21F7" w:rsidRDefault="007D21F7">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727218"/>
      <w:docPartObj>
        <w:docPartGallery w:val="Page Numbers (Bottom of Page)"/>
        <w:docPartUnique/>
      </w:docPartObj>
    </w:sdtPr>
    <w:sdtEndPr/>
    <w:sdtContent>
      <w:p w14:paraId="653129DB" w14:textId="77777777" w:rsidR="007D21F7" w:rsidRDefault="007D21F7">
        <w:pPr>
          <w:pStyle w:val="Fuzeile"/>
          <w:jc w:val="right"/>
        </w:pPr>
        <w:r>
          <w:fldChar w:fldCharType="begin"/>
        </w:r>
        <w:r>
          <w:instrText>PAGE   \* MERGEFORMAT</w:instrText>
        </w:r>
        <w:r>
          <w:fldChar w:fldCharType="separate"/>
        </w:r>
        <w:r>
          <w:rPr>
            <w:noProof/>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886943"/>
      <w:docPartObj>
        <w:docPartGallery w:val="Page Numbers (Bottom of Page)"/>
        <w:docPartUnique/>
      </w:docPartObj>
    </w:sdtPr>
    <w:sdtEndPr/>
    <w:sdtContent>
      <w:p w14:paraId="1B413CA8" w14:textId="77777777" w:rsidR="007D21F7" w:rsidRDefault="007D21F7" w:rsidP="00DA6CC4">
        <w:pPr>
          <w:pStyle w:val="Fuzeile"/>
          <w:jc w:val="right"/>
        </w:pPr>
      </w:p>
      <w:p w14:paraId="30C0B952" w14:textId="77777777" w:rsidR="007D21F7" w:rsidRDefault="007D21F7" w:rsidP="00DA6CC4">
        <w:pPr>
          <w:pStyle w:val="Fuzeile"/>
          <w:jc w:val="right"/>
        </w:pPr>
      </w:p>
      <w:p w14:paraId="6C9252C8" w14:textId="77777777" w:rsidR="007D21F7" w:rsidRDefault="007D21F7">
        <w:pPr>
          <w:pStyle w:val="Fuzeile"/>
          <w:jc w:val="right"/>
        </w:pPr>
      </w:p>
      <w:p w14:paraId="447EB43F" w14:textId="77777777" w:rsidR="007D21F7" w:rsidRDefault="007D21F7" w:rsidP="00DA6CC4">
        <w:pPr>
          <w:pStyle w:val="Fuzeile"/>
          <w:jc w:val="right"/>
        </w:pPr>
      </w:p>
      <w:p w14:paraId="4BD5BCD0" w14:textId="77777777" w:rsidR="007D21F7" w:rsidRDefault="00524661">
        <w:pPr>
          <w:pStyle w:val="Fuzeile"/>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A7985" w14:textId="77777777" w:rsidR="00524661" w:rsidRDefault="00524661" w:rsidP="006A5B16">
      <w:r>
        <w:separator/>
      </w:r>
    </w:p>
  </w:footnote>
  <w:footnote w:type="continuationSeparator" w:id="0">
    <w:p w14:paraId="4B349743" w14:textId="77777777" w:rsidR="00524661" w:rsidRDefault="00524661" w:rsidP="006A5B16">
      <w:r>
        <w:continuationSeparator/>
      </w:r>
    </w:p>
  </w:footnote>
  <w:footnote w:id="1">
    <w:p w14:paraId="425DEEE2" w14:textId="0064EC9D" w:rsidR="00F77696" w:rsidRPr="00F77696" w:rsidRDefault="00F77696">
      <w:pPr>
        <w:pStyle w:val="Funotentext"/>
        <w:rPr>
          <w:lang w:val="en-US"/>
        </w:rPr>
      </w:pPr>
      <w:r>
        <w:rPr>
          <w:rStyle w:val="Funotenzeichen"/>
        </w:rPr>
        <w:footnoteRef/>
      </w:r>
      <w:r>
        <w:t xml:space="preserve"> </w:t>
      </w:r>
      <w:r>
        <w:rPr>
          <w:lang w:val="en-US"/>
        </w:rPr>
        <w:t>Danke liebe Komillitonen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E39"/>
    <w:multiLevelType w:val="hybridMultilevel"/>
    <w:tmpl w:val="970C3D1E"/>
    <w:lvl w:ilvl="0" w:tplc="88A223C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02041A"/>
    <w:multiLevelType w:val="multilevel"/>
    <w:tmpl w:val="1212BF80"/>
    <w:lvl w:ilvl="0">
      <w:start w:val="1"/>
      <w:numFmt w:val="decimal"/>
      <w:lvlText w:val="%1"/>
      <w:lvlJc w:val="left"/>
      <w:pPr>
        <w:ind w:left="142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2382891"/>
    <w:multiLevelType w:val="hybridMultilevel"/>
    <w:tmpl w:val="FB72CA0C"/>
    <w:lvl w:ilvl="0" w:tplc="88A223C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3B76CF"/>
    <w:multiLevelType w:val="hybridMultilevel"/>
    <w:tmpl w:val="92CAFD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770567"/>
    <w:multiLevelType w:val="hybridMultilevel"/>
    <w:tmpl w:val="EE5857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23755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A73C4D"/>
    <w:multiLevelType w:val="hybridMultilevel"/>
    <w:tmpl w:val="149A98A2"/>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A90AAF"/>
    <w:multiLevelType w:val="multilevel"/>
    <w:tmpl w:val="CC266C2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9435A"/>
    <w:multiLevelType w:val="multilevel"/>
    <w:tmpl w:val="D72E86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207CF6"/>
    <w:multiLevelType w:val="hybridMultilevel"/>
    <w:tmpl w:val="CFB267D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CC33E7"/>
    <w:multiLevelType w:val="hybridMultilevel"/>
    <w:tmpl w:val="A74EE3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F476213"/>
    <w:multiLevelType w:val="hybridMultilevel"/>
    <w:tmpl w:val="9DA2F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7A0DF4"/>
    <w:multiLevelType w:val="hybridMultilevel"/>
    <w:tmpl w:val="7D385C6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6E36214"/>
    <w:multiLevelType w:val="hybridMultilevel"/>
    <w:tmpl w:val="C3947E1A"/>
    <w:lvl w:ilvl="0" w:tplc="2B2E02DA">
      <w:start w:val="1"/>
      <w:numFmt w:val="decimal"/>
      <w:lvlText w:val="%1."/>
      <w:lvlJc w:val="left"/>
      <w:pPr>
        <w:ind w:left="1065" w:hanging="7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7753260"/>
    <w:multiLevelType w:val="hybridMultilevel"/>
    <w:tmpl w:val="8EDE6F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C711A6"/>
    <w:multiLevelType w:val="multilevel"/>
    <w:tmpl w:val="AB241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84E4A8C"/>
    <w:multiLevelType w:val="hybridMultilevel"/>
    <w:tmpl w:val="E5D81BD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BF0382A"/>
    <w:multiLevelType w:val="hybridMultilevel"/>
    <w:tmpl w:val="DA7C42A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B509E2"/>
    <w:multiLevelType w:val="hybridMultilevel"/>
    <w:tmpl w:val="EDD8F5D0"/>
    <w:lvl w:ilvl="0" w:tplc="917CAE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27120CE"/>
    <w:multiLevelType w:val="hybridMultilevel"/>
    <w:tmpl w:val="D58032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8594335"/>
    <w:multiLevelType w:val="hybridMultilevel"/>
    <w:tmpl w:val="2D28E0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BBC2672"/>
    <w:multiLevelType w:val="hybridMultilevel"/>
    <w:tmpl w:val="5D74C5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F983723"/>
    <w:multiLevelType w:val="hybridMultilevel"/>
    <w:tmpl w:val="F344FEE8"/>
    <w:lvl w:ilvl="0" w:tplc="B8FAC47A">
      <w:start w:val="1"/>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0DF3FDE"/>
    <w:multiLevelType w:val="hybridMultilevel"/>
    <w:tmpl w:val="F2867F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1CC36BA"/>
    <w:multiLevelType w:val="hybridMultilevel"/>
    <w:tmpl w:val="9636FCA2"/>
    <w:lvl w:ilvl="0" w:tplc="ECAAF6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78604C9"/>
    <w:multiLevelType w:val="hybridMultilevel"/>
    <w:tmpl w:val="77E04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8F46A1"/>
    <w:multiLevelType w:val="hybridMultilevel"/>
    <w:tmpl w:val="98B26C5A"/>
    <w:lvl w:ilvl="0" w:tplc="669AAF88">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AD06BC"/>
    <w:multiLevelType w:val="hybridMultilevel"/>
    <w:tmpl w:val="D122A134"/>
    <w:lvl w:ilvl="0" w:tplc="3D043670">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99A6153"/>
    <w:multiLevelType w:val="hybridMultilevel"/>
    <w:tmpl w:val="FC2005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EB11EC"/>
    <w:multiLevelType w:val="hybridMultilevel"/>
    <w:tmpl w:val="64324B80"/>
    <w:lvl w:ilvl="0" w:tplc="2804A16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A7A5ED0"/>
    <w:multiLevelType w:val="hybridMultilevel"/>
    <w:tmpl w:val="2EA0F836"/>
    <w:lvl w:ilvl="0" w:tplc="D8A2746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E7073A1"/>
    <w:multiLevelType w:val="hybridMultilevel"/>
    <w:tmpl w:val="4DB69F8C"/>
    <w:lvl w:ilvl="0" w:tplc="1D2C9C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24"/>
  </w:num>
  <w:num w:numId="3">
    <w:abstractNumId w:val="31"/>
  </w:num>
  <w:num w:numId="4">
    <w:abstractNumId w:val="7"/>
  </w:num>
  <w:num w:numId="5">
    <w:abstractNumId w:val="15"/>
  </w:num>
  <w:num w:numId="6">
    <w:abstractNumId w:val="29"/>
  </w:num>
  <w:num w:numId="7">
    <w:abstractNumId w:val="30"/>
  </w:num>
  <w:num w:numId="8">
    <w:abstractNumId w:val="1"/>
  </w:num>
  <w:num w:numId="9">
    <w:abstractNumId w:val="18"/>
  </w:num>
  <w:num w:numId="10">
    <w:abstractNumId w:val="5"/>
  </w:num>
  <w:num w:numId="11">
    <w:abstractNumId w:val="28"/>
  </w:num>
  <w:num w:numId="12">
    <w:abstractNumId w:val="25"/>
  </w:num>
  <w:num w:numId="13">
    <w:abstractNumId w:val="17"/>
  </w:num>
  <w:num w:numId="14">
    <w:abstractNumId w:val="27"/>
  </w:num>
  <w:num w:numId="15">
    <w:abstractNumId w:val="2"/>
  </w:num>
  <w:num w:numId="16">
    <w:abstractNumId w:val="16"/>
  </w:num>
  <w:num w:numId="17">
    <w:abstractNumId w:val="19"/>
  </w:num>
  <w:num w:numId="18">
    <w:abstractNumId w:val="4"/>
  </w:num>
  <w:num w:numId="19">
    <w:abstractNumId w:val="13"/>
  </w:num>
  <w:num w:numId="20">
    <w:abstractNumId w:val="21"/>
  </w:num>
  <w:num w:numId="21">
    <w:abstractNumId w:val="20"/>
  </w:num>
  <w:num w:numId="22">
    <w:abstractNumId w:val="26"/>
  </w:num>
  <w:num w:numId="23">
    <w:abstractNumId w:val="12"/>
  </w:num>
  <w:num w:numId="24">
    <w:abstractNumId w:val="6"/>
  </w:num>
  <w:num w:numId="25">
    <w:abstractNumId w:val="11"/>
  </w:num>
  <w:num w:numId="26">
    <w:abstractNumId w:val="3"/>
  </w:num>
  <w:num w:numId="27">
    <w:abstractNumId w:val="23"/>
  </w:num>
  <w:num w:numId="28">
    <w:abstractNumId w:val="22"/>
  </w:num>
  <w:num w:numId="29">
    <w:abstractNumId w:val="10"/>
  </w:num>
  <w:num w:numId="30">
    <w:abstractNumId w:val="9"/>
  </w:num>
  <w:num w:numId="31">
    <w:abstractNumId w:val="0"/>
  </w:num>
  <w:num w:numId="3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9v4G2ynJ85FdzNSH">
    <w15:presenceInfo w15:providerId="None" w15:userId="9v4G2ynJ85FdzN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activeWritingStyle w:appName="MSWord" w:lang="de-DE" w:vendorID="64" w:dllVersion="0" w:nlCheck="1" w:checkStyle="0"/>
  <w:activeWritingStyle w:appName="MSWord" w:lang="en-US" w:vendorID="64" w:dllVersion="0" w:nlCheck="1" w:checkStyle="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37700"/>
    <w:rsid w:val="0000062B"/>
    <w:rsid w:val="00005D9C"/>
    <w:rsid w:val="00005F0F"/>
    <w:rsid w:val="00006C94"/>
    <w:rsid w:val="00006C9F"/>
    <w:rsid w:val="00007D74"/>
    <w:rsid w:val="00010CA7"/>
    <w:rsid w:val="00010DC3"/>
    <w:rsid w:val="000119CE"/>
    <w:rsid w:val="00011D4E"/>
    <w:rsid w:val="000131AC"/>
    <w:rsid w:val="00013D1D"/>
    <w:rsid w:val="00013F40"/>
    <w:rsid w:val="00014958"/>
    <w:rsid w:val="00022E61"/>
    <w:rsid w:val="00023AE0"/>
    <w:rsid w:val="00023D70"/>
    <w:rsid w:val="00024422"/>
    <w:rsid w:val="00025AB2"/>
    <w:rsid w:val="00026A84"/>
    <w:rsid w:val="00030AA5"/>
    <w:rsid w:val="00032977"/>
    <w:rsid w:val="000369F1"/>
    <w:rsid w:val="00037E0E"/>
    <w:rsid w:val="00042EDA"/>
    <w:rsid w:val="00043275"/>
    <w:rsid w:val="00043DAF"/>
    <w:rsid w:val="00043E4C"/>
    <w:rsid w:val="000443A6"/>
    <w:rsid w:val="0004682D"/>
    <w:rsid w:val="00055783"/>
    <w:rsid w:val="00060007"/>
    <w:rsid w:val="000605DC"/>
    <w:rsid w:val="00064AB5"/>
    <w:rsid w:val="000673FC"/>
    <w:rsid w:val="0006759C"/>
    <w:rsid w:val="00070055"/>
    <w:rsid w:val="00070C60"/>
    <w:rsid w:val="00071677"/>
    <w:rsid w:val="00073280"/>
    <w:rsid w:val="00073EA9"/>
    <w:rsid w:val="00074FD5"/>
    <w:rsid w:val="00077389"/>
    <w:rsid w:val="0008396C"/>
    <w:rsid w:val="00084745"/>
    <w:rsid w:val="00087771"/>
    <w:rsid w:val="00090F5E"/>
    <w:rsid w:val="00092AF2"/>
    <w:rsid w:val="00092CAF"/>
    <w:rsid w:val="0009475E"/>
    <w:rsid w:val="000950A9"/>
    <w:rsid w:val="00095859"/>
    <w:rsid w:val="00095C36"/>
    <w:rsid w:val="000960B4"/>
    <w:rsid w:val="00096E34"/>
    <w:rsid w:val="000A0E6D"/>
    <w:rsid w:val="000A1105"/>
    <w:rsid w:val="000A369D"/>
    <w:rsid w:val="000A423B"/>
    <w:rsid w:val="000A441E"/>
    <w:rsid w:val="000A581F"/>
    <w:rsid w:val="000A5A5C"/>
    <w:rsid w:val="000A6485"/>
    <w:rsid w:val="000A7104"/>
    <w:rsid w:val="000B02D4"/>
    <w:rsid w:val="000B09F0"/>
    <w:rsid w:val="000B167D"/>
    <w:rsid w:val="000B263A"/>
    <w:rsid w:val="000B315E"/>
    <w:rsid w:val="000B62B6"/>
    <w:rsid w:val="000C057D"/>
    <w:rsid w:val="000C0B99"/>
    <w:rsid w:val="000C2EA1"/>
    <w:rsid w:val="000C3793"/>
    <w:rsid w:val="000C37D5"/>
    <w:rsid w:val="000C6241"/>
    <w:rsid w:val="000C6EF7"/>
    <w:rsid w:val="000D1291"/>
    <w:rsid w:val="000D21EF"/>
    <w:rsid w:val="000D2D90"/>
    <w:rsid w:val="000D4151"/>
    <w:rsid w:val="000D6026"/>
    <w:rsid w:val="000E0655"/>
    <w:rsid w:val="000E5FCF"/>
    <w:rsid w:val="000E7D21"/>
    <w:rsid w:val="000F0776"/>
    <w:rsid w:val="000F5F53"/>
    <w:rsid w:val="000F72E3"/>
    <w:rsid w:val="0010207C"/>
    <w:rsid w:val="00104500"/>
    <w:rsid w:val="00104F8E"/>
    <w:rsid w:val="00106815"/>
    <w:rsid w:val="001070B7"/>
    <w:rsid w:val="001076AB"/>
    <w:rsid w:val="00110EB4"/>
    <w:rsid w:val="00111538"/>
    <w:rsid w:val="001132BF"/>
    <w:rsid w:val="00113E91"/>
    <w:rsid w:val="001152CB"/>
    <w:rsid w:val="00115722"/>
    <w:rsid w:val="0011762D"/>
    <w:rsid w:val="00117BB3"/>
    <w:rsid w:val="00123764"/>
    <w:rsid w:val="00124A1F"/>
    <w:rsid w:val="00130D3B"/>
    <w:rsid w:val="0013105D"/>
    <w:rsid w:val="0013125F"/>
    <w:rsid w:val="00131CA0"/>
    <w:rsid w:val="0013233D"/>
    <w:rsid w:val="001347DF"/>
    <w:rsid w:val="00140535"/>
    <w:rsid w:val="0014145F"/>
    <w:rsid w:val="00141B2A"/>
    <w:rsid w:val="0014266C"/>
    <w:rsid w:val="00145BB5"/>
    <w:rsid w:val="00145C16"/>
    <w:rsid w:val="001476FD"/>
    <w:rsid w:val="00154182"/>
    <w:rsid w:val="001554B2"/>
    <w:rsid w:val="00160756"/>
    <w:rsid w:val="00160B11"/>
    <w:rsid w:val="00161050"/>
    <w:rsid w:val="00162B7F"/>
    <w:rsid w:val="00163766"/>
    <w:rsid w:val="001667F9"/>
    <w:rsid w:val="00166872"/>
    <w:rsid w:val="0016743B"/>
    <w:rsid w:val="0016792A"/>
    <w:rsid w:val="001679E7"/>
    <w:rsid w:val="00172F38"/>
    <w:rsid w:val="001735CF"/>
    <w:rsid w:val="00175999"/>
    <w:rsid w:val="00176CF8"/>
    <w:rsid w:val="00181765"/>
    <w:rsid w:val="001837FA"/>
    <w:rsid w:val="001840E0"/>
    <w:rsid w:val="001851AF"/>
    <w:rsid w:val="00185843"/>
    <w:rsid w:val="00187B28"/>
    <w:rsid w:val="00195850"/>
    <w:rsid w:val="00196E1C"/>
    <w:rsid w:val="00197B0C"/>
    <w:rsid w:val="001A411E"/>
    <w:rsid w:val="001A4564"/>
    <w:rsid w:val="001A6500"/>
    <w:rsid w:val="001A76CE"/>
    <w:rsid w:val="001B16F7"/>
    <w:rsid w:val="001B3B4D"/>
    <w:rsid w:val="001B4688"/>
    <w:rsid w:val="001B4762"/>
    <w:rsid w:val="001B6FA1"/>
    <w:rsid w:val="001B7C2C"/>
    <w:rsid w:val="001C031D"/>
    <w:rsid w:val="001C0639"/>
    <w:rsid w:val="001C14EE"/>
    <w:rsid w:val="001C2C62"/>
    <w:rsid w:val="001C3D8A"/>
    <w:rsid w:val="001C4B9F"/>
    <w:rsid w:val="001C53BF"/>
    <w:rsid w:val="001C6A20"/>
    <w:rsid w:val="001C7EEA"/>
    <w:rsid w:val="001D2376"/>
    <w:rsid w:val="001D3AA9"/>
    <w:rsid w:val="001D65C4"/>
    <w:rsid w:val="001D7537"/>
    <w:rsid w:val="001E24A6"/>
    <w:rsid w:val="001E4E8B"/>
    <w:rsid w:val="001E62E7"/>
    <w:rsid w:val="001E75C4"/>
    <w:rsid w:val="001F37E3"/>
    <w:rsid w:val="001F4C5F"/>
    <w:rsid w:val="001F5C2F"/>
    <w:rsid w:val="001F5CE2"/>
    <w:rsid w:val="001F6192"/>
    <w:rsid w:val="00200325"/>
    <w:rsid w:val="0020557A"/>
    <w:rsid w:val="00211BFB"/>
    <w:rsid w:val="00212D08"/>
    <w:rsid w:val="002130FE"/>
    <w:rsid w:val="00220946"/>
    <w:rsid w:val="00222918"/>
    <w:rsid w:val="00222D66"/>
    <w:rsid w:val="00224B1A"/>
    <w:rsid w:val="0022541D"/>
    <w:rsid w:val="002258A4"/>
    <w:rsid w:val="002319AA"/>
    <w:rsid w:val="002343D4"/>
    <w:rsid w:val="00234A8F"/>
    <w:rsid w:val="002352F8"/>
    <w:rsid w:val="00236760"/>
    <w:rsid w:val="0023690A"/>
    <w:rsid w:val="00242E26"/>
    <w:rsid w:val="002437C9"/>
    <w:rsid w:val="0024445A"/>
    <w:rsid w:val="002457DB"/>
    <w:rsid w:val="00250B3C"/>
    <w:rsid w:val="00252169"/>
    <w:rsid w:val="00255458"/>
    <w:rsid w:val="00257781"/>
    <w:rsid w:val="00260F68"/>
    <w:rsid w:val="002622D2"/>
    <w:rsid w:val="00264AE6"/>
    <w:rsid w:val="002748E7"/>
    <w:rsid w:val="00274F5B"/>
    <w:rsid w:val="0027545B"/>
    <w:rsid w:val="002816D5"/>
    <w:rsid w:val="00282190"/>
    <w:rsid w:val="00282774"/>
    <w:rsid w:val="0028294E"/>
    <w:rsid w:val="00283BBA"/>
    <w:rsid w:val="002860FC"/>
    <w:rsid w:val="00286523"/>
    <w:rsid w:val="0029064C"/>
    <w:rsid w:val="002921EB"/>
    <w:rsid w:val="002935E0"/>
    <w:rsid w:val="00294A5D"/>
    <w:rsid w:val="002A0160"/>
    <w:rsid w:val="002A0C3F"/>
    <w:rsid w:val="002A1699"/>
    <w:rsid w:val="002A1EED"/>
    <w:rsid w:val="002A4D7D"/>
    <w:rsid w:val="002A577C"/>
    <w:rsid w:val="002A6A4F"/>
    <w:rsid w:val="002A6B30"/>
    <w:rsid w:val="002B2049"/>
    <w:rsid w:val="002B2389"/>
    <w:rsid w:val="002B570E"/>
    <w:rsid w:val="002B5E52"/>
    <w:rsid w:val="002C0165"/>
    <w:rsid w:val="002C048D"/>
    <w:rsid w:val="002C15FE"/>
    <w:rsid w:val="002C21D4"/>
    <w:rsid w:val="002C2734"/>
    <w:rsid w:val="002C3D43"/>
    <w:rsid w:val="002C3DCE"/>
    <w:rsid w:val="002D0B06"/>
    <w:rsid w:val="002D2629"/>
    <w:rsid w:val="002D2AA5"/>
    <w:rsid w:val="002D4FD0"/>
    <w:rsid w:val="002D5795"/>
    <w:rsid w:val="002D5B27"/>
    <w:rsid w:val="002D6C3C"/>
    <w:rsid w:val="002E0D49"/>
    <w:rsid w:val="002E300F"/>
    <w:rsid w:val="002E4E77"/>
    <w:rsid w:val="002E57B9"/>
    <w:rsid w:val="002E5A67"/>
    <w:rsid w:val="002E64D4"/>
    <w:rsid w:val="002E6C0C"/>
    <w:rsid w:val="002E705A"/>
    <w:rsid w:val="002F050D"/>
    <w:rsid w:val="002F0FAB"/>
    <w:rsid w:val="002F1451"/>
    <w:rsid w:val="002F7330"/>
    <w:rsid w:val="00301E69"/>
    <w:rsid w:val="00303AEF"/>
    <w:rsid w:val="00303CEA"/>
    <w:rsid w:val="00310605"/>
    <w:rsid w:val="0031227A"/>
    <w:rsid w:val="003129FC"/>
    <w:rsid w:val="00315656"/>
    <w:rsid w:val="00315FC5"/>
    <w:rsid w:val="00317F33"/>
    <w:rsid w:val="003212B9"/>
    <w:rsid w:val="003231D3"/>
    <w:rsid w:val="00324931"/>
    <w:rsid w:val="003255C4"/>
    <w:rsid w:val="00325C07"/>
    <w:rsid w:val="003300B7"/>
    <w:rsid w:val="00332ADA"/>
    <w:rsid w:val="00332F15"/>
    <w:rsid w:val="0033411B"/>
    <w:rsid w:val="00336086"/>
    <w:rsid w:val="003367D3"/>
    <w:rsid w:val="00340849"/>
    <w:rsid w:val="00341342"/>
    <w:rsid w:val="00343732"/>
    <w:rsid w:val="00350640"/>
    <w:rsid w:val="00350B99"/>
    <w:rsid w:val="00352D51"/>
    <w:rsid w:val="003535D9"/>
    <w:rsid w:val="00354366"/>
    <w:rsid w:val="00356493"/>
    <w:rsid w:val="003577AD"/>
    <w:rsid w:val="00361CCA"/>
    <w:rsid w:val="0036231F"/>
    <w:rsid w:val="00372F0A"/>
    <w:rsid w:val="00376C63"/>
    <w:rsid w:val="00381820"/>
    <w:rsid w:val="003822DC"/>
    <w:rsid w:val="00382EB5"/>
    <w:rsid w:val="00385FEB"/>
    <w:rsid w:val="00386AC6"/>
    <w:rsid w:val="00390C57"/>
    <w:rsid w:val="003922B3"/>
    <w:rsid w:val="00393185"/>
    <w:rsid w:val="003937BE"/>
    <w:rsid w:val="00393871"/>
    <w:rsid w:val="003967B8"/>
    <w:rsid w:val="00396F6F"/>
    <w:rsid w:val="003A005D"/>
    <w:rsid w:val="003A00BF"/>
    <w:rsid w:val="003A01BF"/>
    <w:rsid w:val="003A0AF6"/>
    <w:rsid w:val="003A1461"/>
    <w:rsid w:val="003A2915"/>
    <w:rsid w:val="003A3550"/>
    <w:rsid w:val="003B3776"/>
    <w:rsid w:val="003C1E8F"/>
    <w:rsid w:val="003D4022"/>
    <w:rsid w:val="003D47CC"/>
    <w:rsid w:val="003D56C3"/>
    <w:rsid w:val="003D73BA"/>
    <w:rsid w:val="003E0E91"/>
    <w:rsid w:val="003E38A7"/>
    <w:rsid w:val="003E3C6F"/>
    <w:rsid w:val="003E4207"/>
    <w:rsid w:val="003E441C"/>
    <w:rsid w:val="003E4BD7"/>
    <w:rsid w:val="003E55F8"/>
    <w:rsid w:val="003F35EC"/>
    <w:rsid w:val="00400F48"/>
    <w:rsid w:val="004040E2"/>
    <w:rsid w:val="004062FA"/>
    <w:rsid w:val="00406F93"/>
    <w:rsid w:val="00407382"/>
    <w:rsid w:val="0040764D"/>
    <w:rsid w:val="0041224A"/>
    <w:rsid w:val="00413F24"/>
    <w:rsid w:val="00414AC9"/>
    <w:rsid w:val="00416A45"/>
    <w:rsid w:val="00417863"/>
    <w:rsid w:val="00420BC1"/>
    <w:rsid w:val="00420F76"/>
    <w:rsid w:val="00420FFC"/>
    <w:rsid w:val="00421CCB"/>
    <w:rsid w:val="0042216F"/>
    <w:rsid w:val="00422694"/>
    <w:rsid w:val="00425B91"/>
    <w:rsid w:val="00431879"/>
    <w:rsid w:val="004318C9"/>
    <w:rsid w:val="00433AAE"/>
    <w:rsid w:val="0043643A"/>
    <w:rsid w:val="00436C5B"/>
    <w:rsid w:val="00441013"/>
    <w:rsid w:val="004412C7"/>
    <w:rsid w:val="00441309"/>
    <w:rsid w:val="0044295D"/>
    <w:rsid w:val="00442D02"/>
    <w:rsid w:val="0044671E"/>
    <w:rsid w:val="00454C10"/>
    <w:rsid w:val="00460279"/>
    <w:rsid w:val="004605D0"/>
    <w:rsid w:val="00461DD2"/>
    <w:rsid w:val="00462626"/>
    <w:rsid w:val="004647EC"/>
    <w:rsid w:val="0046593B"/>
    <w:rsid w:val="00465D3B"/>
    <w:rsid w:val="004675DC"/>
    <w:rsid w:val="00467991"/>
    <w:rsid w:val="00470754"/>
    <w:rsid w:val="00471E60"/>
    <w:rsid w:val="00475D0D"/>
    <w:rsid w:val="00475E96"/>
    <w:rsid w:val="004802E1"/>
    <w:rsid w:val="004804BC"/>
    <w:rsid w:val="00481FE3"/>
    <w:rsid w:val="00487AB7"/>
    <w:rsid w:val="0049175A"/>
    <w:rsid w:val="00491A7F"/>
    <w:rsid w:val="00494727"/>
    <w:rsid w:val="00495A38"/>
    <w:rsid w:val="004960F9"/>
    <w:rsid w:val="004A1142"/>
    <w:rsid w:val="004A2158"/>
    <w:rsid w:val="004A22D9"/>
    <w:rsid w:val="004A3A50"/>
    <w:rsid w:val="004A477A"/>
    <w:rsid w:val="004A5550"/>
    <w:rsid w:val="004A55A5"/>
    <w:rsid w:val="004A7D17"/>
    <w:rsid w:val="004B0C92"/>
    <w:rsid w:val="004B0CEE"/>
    <w:rsid w:val="004B1DF9"/>
    <w:rsid w:val="004B39C2"/>
    <w:rsid w:val="004B4D3F"/>
    <w:rsid w:val="004B6387"/>
    <w:rsid w:val="004B6ABA"/>
    <w:rsid w:val="004B6EDE"/>
    <w:rsid w:val="004B7BDE"/>
    <w:rsid w:val="004C6142"/>
    <w:rsid w:val="004C723D"/>
    <w:rsid w:val="004D0461"/>
    <w:rsid w:val="004D0AD7"/>
    <w:rsid w:val="004D1334"/>
    <w:rsid w:val="004D36B2"/>
    <w:rsid w:val="004D3B92"/>
    <w:rsid w:val="004D47B2"/>
    <w:rsid w:val="004D53AC"/>
    <w:rsid w:val="004E3F8F"/>
    <w:rsid w:val="004E7AEF"/>
    <w:rsid w:val="004F0F78"/>
    <w:rsid w:val="004F1FE6"/>
    <w:rsid w:val="004F4057"/>
    <w:rsid w:val="004F4EFF"/>
    <w:rsid w:val="004F7F41"/>
    <w:rsid w:val="005036A3"/>
    <w:rsid w:val="005053DF"/>
    <w:rsid w:val="00505433"/>
    <w:rsid w:val="005055F5"/>
    <w:rsid w:val="0050578D"/>
    <w:rsid w:val="00505933"/>
    <w:rsid w:val="005060DD"/>
    <w:rsid w:val="0050632F"/>
    <w:rsid w:val="00506F4B"/>
    <w:rsid w:val="00513988"/>
    <w:rsid w:val="00513A37"/>
    <w:rsid w:val="0051532D"/>
    <w:rsid w:val="005156D7"/>
    <w:rsid w:val="005211AF"/>
    <w:rsid w:val="00523599"/>
    <w:rsid w:val="00524661"/>
    <w:rsid w:val="005271B0"/>
    <w:rsid w:val="00532973"/>
    <w:rsid w:val="00534E31"/>
    <w:rsid w:val="00535022"/>
    <w:rsid w:val="005360C7"/>
    <w:rsid w:val="00536781"/>
    <w:rsid w:val="0053764A"/>
    <w:rsid w:val="00537662"/>
    <w:rsid w:val="00537CED"/>
    <w:rsid w:val="00537E58"/>
    <w:rsid w:val="00540B8A"/>
    <w:rsid w:val="00544BCD"/>
    <w:rsid w:val="00545897"/>
    <w:rsid w:val="00547B9F"/>
    <w:rsid w:val="0055058D"/>
    <w:rsid w:val="00550B8F"/>
    <w:rsid w:val="00553C98"/>
    <w:rsid w:val="00553ED7"/>
    <w:rsid w:val="00555C1F"/>
    <w:rsid w:val="00557885"/>
    <w:rsid w:val="005640C7"/>
    <w:rsid w:val="005642E7"/>
    <w:rsid w:val="00565D39"/>
    <w:rsid w:val="00570EC8"/>
    <w:rsid w:val="00572019"/>
    <w:rsid w:val="005720FA"/>
    <w:rsid w:val="005729E9"/>
    <w:rsid w:val="005740D3"/>
    <w:rsid w:val="00575BB0"/>
    <w:rsid w:val="005768F2"/>
    <w:rsid w:val="00576B37"/>
    <w:rsid w:val="005773AA"/>
    <w:rsid w:val="00577F1B"/>
    <w:rsid w:val="0058036E"/>
    <w:rsid w:val="00580C8D"/>
    <w:rsid w:val="00580CD8"/>
    <w:rsid w:val="00581454"/>
    <w:rsid w:val="00585CC6"/>
    <w:rsid w:val="00586D6B"/>
    <w:rsid w:val="005872FD"/>
    <w:rsid w:val="00587776"/>
    <w:rsid w:val="00597EE4"/>
    <w:rsid w:val="005A009F"/>
    <w:rsid w:val="005A02A3"/>
    <w:rsid w:val="005A331D"/>
    <w:rsid w:val="005A460A"/>
    <w:rsid w:val="005A6764"/>
    <w:rsid w:val="005A6A0D"/>
    <w:rsid w:val="005B0677"/>
    <w:rsid w:val="005B146E"/>
    <w:rsid w:val="005B2A64"/>
    <w:rsid w:val="005B53DA"/>
    <w:rsid w:val="005C07DD"/>
    <w:rsid w:val="005C2132"/>
    <w:rsid w:val="005C4800"/>
    <w:rsid w:val="005C4A9C"/>
    <w:rsid w:val="005D0F55"/>
    <w:rsid w:val="005D447C"/>
    <w:rsid w:val="005D6AD5"/>
    <w:rsid w:val="005E0544"/>
    <w:rsid w:val="005E07CB"/>
    <w:rsid w:val="005E3292"/>
    <w:rsid w:val="005E70AA"/>
    <w:rsid w:val="005F010E"/>
    <w:rsid w:val="0060099F"/>
    <w:rsid w:val="00602E41"/>
    <w:rsid w:val="0060766F"/>
    <w:rsid w:val="006079E2"/>
    <w:rsid w:val="00607FBD"/>
    <w:rsid w:val="006112B4"/>
    <w:rsid w:val="0061457A"/>
    <w:rsid w:val="0061476D"/>
    <w:rsid w:val="00622F87"/>
    <w:rsid w:val="006240D6"/>
    <w:rsid w:val="0062472B"/>
    <w:rsid w:val="006308B8"/>
    <w:rsid w:val="0063209B"/>
    <w:rsid w:val="006370CC"/>
    <w:rsid w:val="00637516"/>
    <w:rsid w:val="006400EB"/>
    <w:rsid w:val="006419BF"/>
    <w:rsid w:val="00647E82"/>
    <w:rsid w:val="0065462A"/>
    <w:rsid w:val="00655AC0"/>
    <w:rsid w:val="00656A29"/>
    <w:rsid w:val="0065758E"/>
    <w:rsid w:val="0066222C"/>
    <w:rsid w:val="00665172"/>
    <w:rsid w:val="0066599D"/>
    <w:rsid w:val="00665B7F"/>
    <w:rsid w:val="006664DD"/>
    <w:rsid w:val="006667CA"/>
    <w:rsid w:val="00671755"/>
    <w:rsid w:val="006721FF"/>
    <w:rsid w:val="00672971"/>
    <w:rsid w:val="00673479"/>
    <w:rsid w:val="00677602"/>
    <w:rsid w:val="00681C62"/>
    <w:rsid w:val="00683F2D"/>
    <w:rsid w:val="00684EA2"/>
    <w:rsid w:val="006873D5"/>
    <w:rsid w:val="00693AFC"/>
    <w:rsid w:val="00694BB0"/>
    <w:rsid w:val="006A1783"/>
    <w:rsid w:val="006A5B16"/>
    <w:rsid w:val="006A5C25"/>
    <w:rsid w:val="006A755E"/>
    <w:rsid w:val="006B0E75"/>
    <w:rsid w:val="006B1C19"/>
    <w:rsid w:val="006B22DD"/>
    <w:rsid w:val="006B6B80"/>
    <w:rsid w:val="006C393B"/>
    <w:rsid w:val="006C3ED4"/>
    <w:rsid w:val="006C43A8"/>
    <w:rsid w:val="006C4A94"/>
    <w:rsid w:val="006D33DD"/>
    <w:rsid w:val="006D53A9"/>
    <w:rsid w:val="006D5C6B"/>
    <w:rsid w:val="006D62D4"/>
    <w:rsid w:val="006D6A28"/>
    <w:rsid w:val="006D7ADC"/>
    <w:rsid w:val="006E0836"/>
    <w:rsid w:val="006E0EB3"/>
    <w:rsid w:val="006E141F"/>
    <w:rsid w:val="006E2340"/>
    <w:rsid w:val="006E3FB4"/>
    <w:rsid w:val="006E6EF1"/>
    <w:rsid w:val="006F0B60"/>
    <w:rsid w:val="006F16EB"/>
    <w:rsid w:val="006F4803"/>
    <w:rsid w:val="006F5E45"/>
    <w:rsid w:val="006F6435"/>
    <w:rsid w:val="006F66C5"/>
    <w:rsid w:val="006F6A1B"/>
    <w:rsid w:val="006F6B2F"/>
    <w:rsid w:val="006F73A8"/>
    <w:rsid w:val="006F7862"/>
    <w:rsid w:val="00700401"/>
    <w:rsid w:val="007007D6"/>
    <w:rsid w:val="0070104A"/>
    <w:rsid w:val="007011F3"/>
    <w:rsid w:val="0070353B"/>
    <w:rsid w:val="0070490C"/>
    <w:rsid w:val="00712F69"/>
    <w:rsid w:val="00720263"/>
    <w:rsid w:val="00722376"/>
    <w:rsid w:val="0072271C"/>
    <w:rsid w:val="00724504"/>
    <w:rsid w:val="007256C2"/>
    <w:rsid w:val="007263DA"/>
    <w:rsid w:val="0073123A"/>
    <w:rsid w:val="007354F5"/>
    <w:rsid w:val="00736D2D"/>
    <w:rsid w:val="00740135"/>
    <w:rsid w:val="0074462B"/>
    <w:rsid w:val="00745F78"/>
    <w:rsid w:val="00751F9C"/>
    <w:rsid w:val="00752C40"/>
    <w:rsid w:val="00752DAF"/>
    <w:rsid w:val="00753995"/>
    <w:rsid w:val="00756F9B"/>
    <w:rsid w:val="00761BAA"/>
    <w:rsid w:val="00761C44"/>
    <w:rsid w:val="00762353"/>
    <w:rsid w:val="00764434"/>
    <w:rsid w:val="00765635"/>
    <w:rsid w:val="00765690"/>
    <w:rsid w:val="00766B86"/>
    <w:rsid w:val="00767F5A"/>
    <w:rsid w:val="00772EB6"/>
    <w:rsid w:val="00772F88"/>
    <w:rsid w:val="00773F4B"/>
    <w:rsid w:val="007744BB"/>
    <w:rsid w:val="007745B0"/>
    <w:rsid w:val="00774D6A"/>
    <w:rsid w:val="00780907"/>
    <w:rsid w:val="00782B4B"/>
    <w:rsid w:val="00783285"/>
    <w:rsid w:val="00784CF3"/>
    <w:rsid w:val="0078530E"/>
    <w:rsid w:val="007865A3"/>
    <w:rsid w:val="00786603"/>
    <w:rsid w:val="00787FBC"/>
    <w:rsid w:val="0079302D"/>
    <w:rsid w:val="00793086"/>
    <w:rsid w:val="00797BCA"/>
    <w:rsid w:val="007A0294"/>
    <w:rsid w:val="007A133E"/>
    <w:rsid w:val="007A1CAC"/>
    <w:rsid w:val="007A3ADF"/>
    <w:rsid w:val="007A5286"/>
    <w:rsid w:val="007A5ECB"/>
    <w:rsid w:val="007B04AC"/>
    <w:rsid w:val="007B116F"/>
    <w:rsid w:val="007B2B62"/>
    <w:rsid w:val="007B422A"/>
    <w:rsid w:val="007B5A4E"/>
    <w:rsid w:val="007C0628"/>
    <w:rsid w:val="007C14E6"/>
    <w:rsid w:val="007C1DCD"/>
    <w:rsid w:val="007C3553"/>
    <w:rsid w:val="007D0977"/>
    <w:rsid w:val="007D1C17"/>
    <w:rsid w:val="007D21F7"/>
    <w:rsid w:val="007D23B4"/>
    <w:rsid w:val="007D2A85"/>
    <w:rsid w:val="007D3645"/>
    <w:rsid w:val="007E01D6"/>
    <w:rsid w:val="007E038B"/>
    <w:rsid w:val="007E0ED4"/>
    <w:rsid w:val="007E4CC1"/>
    <w:rsid w:val="007E4D6C"/>
    <w:rsid w:val="007E5DC3"/>
    <w:rsid w:val="007F0B86"/>
    <w:rsid w:val="007F359C"/>
    <w:rsid w:val="007F4218"/>
    <w:rsid w:val="007F4D22"/>
    <w:rsid w:val="007F62C4"/>
    <w:rsid w:val="007F6B20"/>
    <w:rsid w:val="00803F0C"/>
    <w:rsid w:val="00805AE3"/>
    <w:rsid w:val="00805CCA"/>
    <w:rsid w:val="00805F13"/>
    <w:rsid w:val="008067B7"/>
    <w:rsid w:val="00806ACB"/>
    <w:rsid w:val="00806DDF"/>
    <w:rsid w:val="00807F97"/>
    <w:rsid w:val="00812016"/>
    <w:rsid w:val="008141DB"/>
    <w:rsid w:val="00814DA0"/>
    <w:rsid w:val="00815671"/>
    <w:rsid w:val="0081733A"/>
    <w:rsid w:val="00821314"/>
    <w:rsid w:val="008219C0"/>
    <w:rsid w:val="008237D9"/>
    <w:rsid w:val="008256B5"/>
    <w:rsid w:val="00827289"/>
    <w:rsid w:val="00833B7E"/>
    <w:rsid w:val="0084090F"/>
    <w:rsid w:val="00840D1D"/>
    <w:rsid w:val="00842279"/>
    <w:rsid w:val="00842B26"/>
    <w:rsid w:val="00843867"/>
    <w:rsid w:val="00843B4F"/>
    <w:rsid w:val="00845EB3"/>
    <w:rsid w:val="00847A97"/>
    <w:rsid w:val="00850359"/>
    <w:rsid w:val="0085538B"/>
    <w:rsid w:val="008572AC"/>
    <w:rsid w:val="00860178"/>
    <w:rsid w:val="0086306C"/>
    <w:rsid w:val="00865555"/>
    <w:rsid w:val="00865F38"/>
    <w:rsid w:val="008675FE"/>
    <w:rsid w:val="0086778F"/>
    <w:rsid w:val="00870403"/>
    <w:rsid w:val="00872163"/>
    <w:rsid w:val="00873361"/>
    <w:rsid w:val="0087390E"/>
    <w:rsid w:val="00873ECF"/>
    <w:rsid w:val="00876C55"/>
    <w:rsid w:val="0087730A"/>
    <w:rsid w:val="00877A56"/>
    <w:rsid w:val="0088383A"/>
    <w:rsid w:val="00891784"/>
    <w:rsid w:val="0089431F"/>
    <w:rsid w:val="0089497E"/>
    <w:rsid w:val="00896D9E"/>
    <w:rsid w:val="00897B4C"/>
    <w:rsid w:val="00897C33"/>
    <w:rsid w:val="008A0EB0"/>
    <w:rsid w:val="008A205E"/>
    <w:rsid w:val="008A279C"/>
    <w:rsid w:val="008A5B2B"/>
    <w:rsid w:val="008A60C2"/>
    <w:rsid w:val="008A7854"/>
    <w:rsid w:val="008B0E63"/>
    <w:rsid w:val="008B1D64"/>
    <w:rsid w:val="008B3694"/>
    <w:rsid w:val="008B462D"/>
    <w:rsid w:val="008B79C9"/>
    <w:rsid w:val="008C06A2"/>
    <w:rsid w:val="008C1697"/>
    <w:rsid w:val="008C1E7E"/>
    <w:rsid w:val="008C2365"/>
    <w:rsid w:val="008C5622"/>
    <w:rsid w:val="008C5B7A"/>
    <w:rsid w:val="008C6175"/>
    <w:rsid w:val="008C64F5"/>
    <w:rsid w:val="008C7054"/>
    <w:rsid w:val="008D36FF"/>
    <w:rsid w:val="008D3914"/>
    <w:rsid w:val="008D5313"/>
    <w:rsid w:val="008D5B77"/>
    <w:rsid w:val="008D66A5"/>
    <w:rsid w:val="008D7E0A"/>
    <w:rsid w:val="008E1498"/>
    <w:rsid w:val="008E1F3A"/>
    <w:rsid w:val="008E40E4"/>
    <w:rsid w:val="008E5D07"/>
    <w:rsid w:val="008E6D5A"/>
    <w:rsid w:val="008F0346"/>
    <w:rsid w:val="008F10EE"/>
    <w:rsid w:val="008F2285"/>
    <w:rsid w:val="008F41DA"/>
    <w:rsid w:val="008F45C3"/>
    <w:rsid w:val="008F637D"/>
    <w:rsid w:val="008F65E3"/>
    <w:rsid w:val="00900E5D"/>
    <w:rsid w:val="00902993"/>
    <w:rsid w:val="00903AE2"/>
    <w:rsid w:val="009051AB"/>
    <w:rsid w:val="0090642F"/>
    <w:rsid w:val="00906B68"/>
    <w:rsid w:val="009117CC"/>
    <w:rsid w:val="00911A21"/>
    <w:rsid w:val="0091285F"/>
    <w:rsid w:val="00912AE9"/>
    <w:rsid w:val="0091396B"/>
    <w:rsid w:val="009143DF"/>
    <w:rsid w:val="00914938"/>
    <w:rsid w:val="00914E4A"/>
    <w:rsid w:val="00917106"/>
    <w:rsid w:val="00917A99"/>
    <w:rsid w:val="0092014B"/>
    <w:rsid w:val="00920E31"/>
    <w:rsid w:val="00922EF5"/>
    <w:rsid w:val="00923A50"/>
    <w:rsid w:val="00923C82"/>
    <w:rsid w:val="0092703F"/>
    <w:rsid w:val="0093108D"/>
    <w:rsid w:val="0093394D"/>
    <w:rsid w:val="00936173"/>
    <w:rsid w:val="00936689"/>
    <w:rsid w:val="00937154"/>
    <w:rsid w:val="00940FCE"/>
    <w:rsid w:val="0094535F"/>
    <w:rsid w:val="0094591E"/>
    <w:rsid w:val="00950C75"/>
    <w:rsid w:val="0095156A"/>
    <w:rsid w:val="009522C2"/>
    <w:rsid w:val="00952707"/>
    <w:rsid w:val="00953C44"/>
    <w:rsid w:val="0096102F"/>
    <w:rsid w:val="00961CEE"/>
    <w:rsid w:val="00961DEA"/>
    <w:rsid w:val="0096527A"/>
    <w:rsid w:val="00965A4B"/>
    <w:rsid w:val="00972049"/>
    <w:rsid w:val="00973FFB"/>
    <w:rsid w:val="00975CFB"/>
    <w:rsid w:val="009760E5"/>
    <w:rsid w:val="0098299A"/>
    <w:rsid w:val="0098359D"/>
    <w:rsid w:val="00984F14"/>
    <w:rsid w:val="00985DF8"/>
    <w:rsid w:val="00986962"/>
    <w:rsid w:val="009877AA"/>
    <w:rsid w:val="00991072"/>
    <w:rsid w:val="00996FB5"/>
    <w:rsid w:val="00997F5B"/>
    <w:rsid w:val="009A0BDD"/>
    <w:rsid w:val="009A18A5"/>
    <w:rsid w:val="009A201B"/>
    <w:rsid w:val="009A339C"/>
    <w:rsid w:val="009A65CB"/>
    <w:rsid w:val="009A69CA"/>
    <w:rsid w:val="009A7185"/>
    <w:rsid w:val="009B007E"/>
    <w:rsid w:val="009B1A2A"/>
    <w:rsid w:val="009B2F23"/>
    <w:rsid w:val="009B3B61"/>
    <w:rsid w:val="009B42F9"/>
    <w:rsid w:val="009B4EE6"/>
    <w:rsid w:val="009C1C54"/>
    <w:rsid w:val="009C2467"/>
    <w:rsid w:val="009C2A8A"/>
    <w:rsid w:val="009C3EF3"/>
    <w:rsid w:val="009C55E8"/>
    <w:rsid w:val="009C6AF7"/>
    <w:rsid w:val="009C73A7"/>
    <w:rsid w:val="009C7808"/>
    <w:rsid w:val="009C7DAB"/>
    <w:rsid w:val="009D072A"/>
    <w:rsid w:val="009D2685"/>
    <w:rsid w:val="009D2DC1"/>
    <w:rsid w:val="009D2EBB"/>
    <w:rsid w:val="009D497E"/>
    <w:rsid w:val="009D5A4D"/>
    <w:rsid w:val="009E110D"/>
    <w:rsid w:val="009E22CC"/>
    <w:rsid w:val="009E4D53"/>
    <w:rsid w:val="009E5157"/>
    <w:rsid w:val="009E5E06"/>
    <w:rsid w:val="009E72F0"/>
    <w:rsid w:val="009E7E3D"/>
    <w:rsid w:val="009F0E80"/>
    <w:rsid w:val="009F1D17"/>
    <w:rsid w:val="009F385A"/>
    <w:rsid w:val="009F607B"/>
    <w:rsid w:val="00A01136"/>
    <w:rsid w:val="00A05078"/>
    <w:rsid w:val="00A06A7F"/>
    <w:rsid w:val="00A11E41"/>
    <w:rsid w:val="00A11F94"/>
    <w:rsid w:val="00A13E1A"/>
    <w:rsid w:val="00A1496B"/>
    <w:rsid w:val="00A14991"/>
    <w:rsid w:val="00A15C76"/>
    <w:rsid w:val="00A16F62"/>
    <w:rsid w:val="00A179D4"/>
    <w:rsid w:val="00A17E91"/>
    <w:rsid w:val="00A2161D"/>
    <w:rsid w:val="00A2165B"/>
    <w:rsid w:val="00A2294E"/>
    <w:rsid w:val="00A23DAE"/>
    <w:rsid w:val="00A24FAC"/>
    <w:rsid w:val="00A265DA"/>
    <w:rsid w:val="00A2693C"/>
    <w:rsid w:val="00A26ADD"/>
    <w:rsid w:val="00A31382"/>
    <w:rsid w:val="00A31D01"/>
    <w:rsid w:val="00A35656"/>
    <w:rsid w:val="00A35813"/>
    <w:rsid w:val="00A419C6"/>
    <w:rsid w:val="00A41AAB"/>
    <w:rsid w:val="00A42428"/>
    <w:rsid w:val="00A43424"/>
    <w:rsid w:val="00A43984"/>
    <w:rsid w:val="00A52A74"/>
    <w:rsid w:val="00A52EEB"/>
    <w:rsid w:val="00A54F55"/>
    <w:rsid w:val="00A55FD3"/>
    <w:rsid w:val="00A565F9"/>
    <w:rsid w:val="00A60E58"/>
    <w:rsid w:val="00A626B5"/>
    <w:rsid w:val="00A75C21"/>
    <w:rsid w:val="00A76C0F"/>
    <w:rsid w:val="00A80D36"/>
    <w:rsid w:val="00A80D47"/>
    <w:rsid w:val="00A8230B"/>
    <w:rsid w:val="00A857BC"/>
    <w:rsid w:val="00A86031"/>
    <w:rsid w:val="00A8638D"/>
    <w:rsid w:val="00A8698B"/>
    <w:rsid w:val="00A871F7"/>
    <w:rsid w:val="00A90029"/>
    <w:rsid w:val="00A9090D"/>
    <w:rsid w:val="00A9131C"/>
    <w:rsid w:val="00A92ACD"/>
    <w:rsid w:val="00A955A9"/>
    <w:rsid w:val="00A95792"/>
    <w:rsid w:val="00A95BCB"/>
    <w:rsid w:val="00A97B14"/>
    <w:rsid w:val="00AA1BFA"/>
    <w:rsid w:val="00AA1CF7"/>
    <w:rsid w:val="00AA3A09"/>
    <w:rsid w:val="00AA534B"/>
    <w:rsid w:val="00AB1ABC"/>
    <w:rsid w:val="00AB3D99"/>
    <w:rsid w:val="00AB637D"/>
    <w:rsid w:val="00AB63BA"/>
    <w:rsid w:val="00AB722F"/>
    <w:rsid w:val="00AB7D5D"/>
    <w:rsid w:val="00AC1109"/>
    <w:rsid w:val="00AC261C"/>
    <w:rsid w:val="00AC26C8"/>
    <w:rsid w:val="00AC4393"/>
    <w:rsid w:val="00AD09A8"/>
    <w:rsid w:val="00AD43AB"/>
    <w:rsid w:val="00AD5415"/>
    <w:rsid w:val="00AD5547"/>
    <w:rsid w:val="00AD6F0C"/>
    <w:rsid w:val="00AD7266"/>
    <w:rsid w:val="00AD78BD"/>
    <w:rsid w:val="00AE42D3"/>
    <w:rsid w:val="00AE47F0"/>
    <w:rsid w:val="00AE4C70"/>
    <w:rsid w:val="00AE547D"/>
    <w:rsid w:val="00AE56F7"/>
    <w:rsid w:val="00AE749D"/>
    <w:rsid w:val="00AF065D"/>
    <w:rsid w:val="00AF0D3C"/>
    <w:rsid w:val="00AF22FD"/>
    <w:rsid w:val="00AF6A07"/>
    <w:rsid w:val="00AF7EE7"/>
    <w:rsid w:val="00B027CD"/>
    <w:rsid w:val="00B03935"/>
    <w:rsid w:val="00B04064"/>
    <w:rsid w:val="00B063A5"/>
    <w:rsid w:val="00B07C0E"/>
    <w:rsid w:val="00B11736"/>
    <w:rsid w:val="00B11BA7"/>
    <w:rsid w:val="00B14684"/>
    <w:rsid w:val="00B15A8A"/>
    <w:rsid w:val="00B15F18"/>
    <w:rsid w:val="00B1669F"/>
    <w:rsid w:val="00B24A3D"/>
    <w:rsid w:val="00B260E5"/>
    <w:rsid w:val="00B27B9F"/>
    <w:rsid w:val="00B303F8"/>
    <w:rsid w:val="00B31FA6"/>
    <w:rsid w:val="00B3223A"/>
    <w:rsid w:val="00B32A32"/>
    <w:rsid w:val="00B33C5B"/>
    <w:rsid w:val="00B362CD"/>
    <w:rsid w:val="00B42566"/>
    <w:rsid w:val="00B42C21"/>
    <w:rsid w:val="00B42E72"/>
    <w:rsid w:val="00B44241"/>
    <w:rsid w:val="00B4682C"/>
    <w:rsid w:val="00B5074B"/>
    <w:rsid w:val="00B515FE"/>
    <w:rsid w:val="00B520DA"/>
    <w:rsid w:val="00B527DD"/>
    <w:rsid w:val="00B53BB4"/>
    <w:rsid w:val="00B56ACA"/>
    <w:rsid w:val="00B619C5"/>
    <w:rsid w:val="00B629D0"/>
    <w:rsid w:val="00B63603"/>
    <w:rsid w:val="00B665BC"/>
    <w:rsid w:val="00B6676C"/>
    <w:rsid w:val="00B66CD2"/>
    <w:rsid w:val="00B67715"/>
    <w:rsid w:val="00B70978"/>
    <w:rsid w:val="00B71038"/>
    <w:rsid w:val="00B71FC0"/>
    <w:rsid w:val="00B75274"/>
    <w:rsid w:val="00B75580"/>
    <w:rsid w:val="00B7711F"/>
    <w:rsid w:val="00B772CA"/>
    <w:rsid w:val="00B8062B"/>
    <w:rsid w:val="00B806EB"/>
    <w:rsid w:val="00B81BD8"/>
    <w:rsid w:val="00B82394"/>
    <w:rsid w:val="00B83043"/>
    <w:rsid w:val="00B8575D"/>
    <w:rsid w:val="00B90EE1"/>
    <w:rsid w:val="00B92051"/>
    <w:rsid w:val="00B94187"/>
    <w:rsid w:val="00B970FF"/>
    <w:rsid w:val="00BA348D"/>
    <w:rsid w:val="00BB022B"/>
    <w:rsid w:val="00BB094B"/>
    <w:rsid w:val="00BB09D5"/>
    <w:rsid w:val="00BB0BD4"/>
    <w:rsid w:val="00BB2CEC"/>
    <w:rsid w:val="00BC1E19"/>
    <w:rsid w:val="00BC618C"/>
    <w:rsid w:val="00BD1239"/>
    <w:rsid w:val="00BD14DB"/>
    <w:rsid w:val="00BD2096"/>
    <w:rsid w:val="00BD3D6A"/>
    <w:rsid w:val="00BD4F26"/>
    <w:rsid w:val="00BD5D1F"/>
    <w:rsid w:val="00BD701F"/>
    <w:rsid w:val="00BD7593"/>
    <w:rsid w:val="00BE1912"/>
    <w:rsid w:val="00BE1D45"/>
    <w:rsid w:val="00BE360B"/>
    <w:rsid w:val="00BE3BE9"/>
    <w:rsid w:val="00BE4E33"/>
    <w:rsid w:val="00BE7EE5"/>
    <w:rsid w:val="00BF05F8"/>
    <w:rsid w:val="00BF1F3F"/>
    <w:rsid w:val="00BF44D4"/>
    <w:rsid w:val="00BF6965"/>
    <w:rsid w:val="00BF7041"/>
    <w:rsid w:val="00C006E2"/>
    <w:rsid w:val="00C033AF"/>
    <w:rsid w:val="00C0762B"/>
    <w:rsid w:val="00C10819"/>
    <w:rsid w:val="00C10AC9"/>
    <w:rsid w:val="00C147D0"/>
    <w:rsid w:val="00C17100"/>
    <w:rsid w:val="00C202BF"/>
    <w:rsid w:val="00C21B8F"/>
    <w:rsid w:val="00C342AD"/>
    <w:rsid w:val="00C36823"/>
    <w:rsid w:val="00C36F06"/>
    <w:rsid w:val="00C3775F"/>
    <w:rsid w:val="00C37AB4"/>
    <w:rsid w:val="00C41FAC"/>
    <w:rsid w:val="00C421BC"/>
    <w:rsid w:val="00C427C7"/>
    <w:rsid w:val="00C42808"/>
    <w:rsid w:val="00C43420"/>
    <w:rsid w:val="00C444F2"/>
    <w:rsid w:val="00C45C00"/>
    <w:rsid w:val="00C4642A"/>
    <w:rsid w:val="00C468A8"/>
    <w:rsid w:val="00C47F89"/>
    <w:rsid w:val="00C51B6C"/>
    <w:rsid w:val="00C53839"/>
    <w:rsid w:val="00C539BF"/>
    <w:rsid w:val="00C541CD"/>
    <w:rsid w:val="00C6409A"/>
    <w:rsid w:val="00C6449F"/>
    <w:rsid w:val="00C663B0"/>
    <w:rsid w:val="00C6746F"/>
    <w:rsid w:val="00C67A82"/>
    <w:rsid w:val="00C67E7D"/>
    <w:rsid w:val="00C7051E"/>
    <w:rsid w:val="00C768E1"/>
    <w:rsid w:val="00C76947"/>
    <w:rsid w:val="00C8109B"/>
    <w:rsid w:val="00C84598"/>
    <w:rsid w:val="00C85537"/>
    <w:rsid w:val="00C87196"/>
    <w:rsid w:val="00C873FF"/>
    <w:rsid w:val="00C87749"/>
    <w:rsid w:val="00C90F0F"/>
    <w:rsid w:val="00C92411"/>
    <w:rsid w:val="00C9255E"/>
    <w:rsid w:val="00C925F2"/>
    <w:rsid w:val="00C9326E"/>
    <w:rsid w:val="00C93646"/>
    <w:rsid w:val="00CA0E62"/>
    <w:rsid w:val="00CA4F8C"/>
    <w:rsid w:val="00CA6A1D"/>
    <w:rsid w:val="00CA6BC5"/>
    <w:rsid w:val="00CB0993"/>
    <w:rsid w:val="00CB2510"/>
    <w:rsid w:val="00CB30D1"/>
    <w:rsid w:val="00CB33F8"/>
    <w:rsid w:val="00CB350F"/>
    <w:rsid w:val="00CB4EBA"/>
    <w:rsid w:val="00CC1931"/>
    <w:rsid w:val="00CC1FBF"/>
    <w:rsid w:val="00CC2E5F"/>
    <w:rsid w:val="00CC311A"/>
    <w:rsid w:val="00CC5C41"/>
    <w:rsid w:val="00CC62B7"/>
    <w:rsid w:val="00CD03C2"/>
    <w:rsid w:val="00CD2747"/>
    <w:rsid w:val="00CD2959"/>
    <w:rsid w:val="00CD516E"/>
    <w:rsid w:val="00CD5EB6"/>
    <w:rsid w:val="00CD696D"/>
    <w:rsid w:val="00CF086D"/>
    <w:rsid w:val="00CF2483"/>
    <w:rsid w:val="00CF2C97"/>
    <w:rsid w:val="00CF3D61"/>
    <w:rsid w:val="00CF4D64"/>
    <w:rsid w:val="00CF5787"/>
    <w:rsid w:val="00CF77B1"/>
    <w:rsid w:val="00CF77C1"/>
    <w:rsid w:val="00CF7EE9"/>
    <w:rsid w:val="00D00218"/>
    <w:rsid w:val="00D02345"/>
    <w:rsid w:val="00D04467"/>
    <w:rsid w:val="00D05494"/>
    <w:rsid w:val="00D065F7"/>
    <w:rsid w:val="00D06BF4"/>
    <w:rsid w:val="00D103D6"/>
    <w:rsid w:val="00D121A0"/>
    <w:rsid w:val="00D16519"/>
    <w:rsid w:val="00D2013D"/>
    <w:rsid w:val="00D20548"/>
    <w:rsid w:val="00D20CB0"/>
    <w:rsid w:val="00D224ED"/>
    <w:rsid w:val="00D2597D"/>
    <w:rsid w:val="00D25A4D"/>
    <w:rsid w:val="00D25DDD"/>
    <w:rsid w:val="00D25DE9"/>
    <w:rsid w:val="00D30E5A"/>
    <w:rsid w:val="00D312F0"/>
    <w:rsid w:val="00D31F02"/>
    <w:rsid w:val="00D33B8F"/>
    <w:rsid w:val="00D35985"/>
    <w:rsid w:val="00D37E4F"/>
    <w:rsid w:val="00D40CAD"/>
    <w:rsid w:val="00D412DB"/>
    <w:rsid w:val="00D41419"/>
    <w:rsid w:val="00D426AF"/>
    <w:rsid w:val="00D47707"/>
    <w:rsid w:val="00D50012"/>
    <w:rsid w:val="00D55986"/>
    <w:rsid w:val="00D5659A"/>
    <w:rsid w:val="00D57F85"/>
    <w:rsid w:val="00D60034"/>
    <w:rsid w:val="00D6158D"/>
    <w:rsid w:val="00D61875"/>
    <w:rsid w:val="00D61AB6"/>
    <w:rsid w:val="00D62673"/>
    <w:rsid w:val="00D6394C"/>
    <w:rsid w:val="00D64016"/>
    <w:rsid w:val="00D65264"/>
    <w:rsid w:val="00D6624B"/>
    <w:rsid w:val="00D666D9"/>
    <w:rsid w:val="00D67FF1"/>
    <w:rsid w:val="00D7052D"/>
    <w:rsid w:val="00D72098"/>
    <w:rsid w:val="00D72403"/>
    <w:rsid w:val="00D7384C"/>
    <w:rsid w:val="00D74B2D"/>
    <w:rsid w:val="00D74CB9"/>
    <w:rsid w:val="00D75E40"/>
    <w:rsid w:val="00D80DE0"/>
    <w:rsid w:val="00D817E8"/>
    <w:rsid w:val="00D84AF9"/>
    <w:rsid w:val="00D8532A"/>
    <w:rsid w:val="00D857A6"/>
    <w:rsid w:val="00D8693D"/>
    <w:rsid w:val="00D86A01"/>
    <w:rsid w:val="00D90863"/>
    <w:rsid w:val="00D92E61"/>
    <w:rsid w:val="00D944A1"/>
    <w:rsid w:val="00D96321"/>
    <w:rsid w:val="00D97D59"/>
    <w:rsid w:val="00DA1DCE"/>
    <w:rsid w:val="00DA2BE3"/>
    <w:rsid w:val="00DA55DA"/>
    <w:rsid w:val="00DA6CC4"/>
    <w:rsid w:val="00DB0E66"/>
    <w:rsid w:val="00DB1BE8"/>
    <w:rsid w:val="00DB3364"/>
    <w:rsid w:val="00DB49E8"/>
    <w:rsid w:val="00DB5CFB"/>
    <w:rsid w:val="00DB6CEA"/>
    <w:rsid w:val="00DB77F8"/>
    <w:rsid w:val="00DB7D01"/>
    <w:rsid w:val="00DC4496"/>
    <w:rsid w:val="00DC47EF"/>
    <w:rsid w:val="00DC7DBF"/>
    <w:rsid w:val="00DD0D79"/>
    <w:rsid w:val="00DD10EC"/>
    <w:rsid w:val="00DD29FC"/>
    <w:rsid w:val="00DD31B7"/>
    <w:rsid w:val="00DD3E53"/>
    <w:rsid w:val="00DD4CB8"/>
    <w:rsid w:val="00DD581A"/>
    <w:rsid w:val="00DD5F93"/>
    <w:rsid w:val="00DD6064"/>
    <w:rsid w:val="00DD6353"/>
    <w:rsid w:val="00DD6B18"/>
    <w:rsid w:val="00DE13AA"/>
    <w:rsid w:val="00DE44AB"/>
    <w:rsid w:val="00DE5DB8"/>
    <w:rsid w:val="00DF08E6"/>
    <w:rsid w:val="00DF0D36"/>
    <w:rsid w:val="00DF24B9"/>
    <w:rsid w:val="00DF26C8"/>
    <w:rsid w:val="00DF2D6E"/>
    <w:rsid w:val="00DF36BE"/>
    <w:rsid w:val="00DF39E0"/>
    <w:rsid w:val="00DF52E8"/>
    <w:rsid w:val="00DF5931"/>
    <w:rsid w:val="00E010AF"/>
    <w:rsid w:val="00E01148"/>
    <w:rsid w:val="00E04723"/>
    <w:rsid w:val="00E04D4F"/>
    <w:rsid w:val="00E05733"/>
    <w:rsid w:val="00E10AE8"/>
    <w:rsid w:val="00E123AE"/>
    <w:rsid w:val="00E1581B"/>
    <w:rsid w:val="00E170A9"/>
    <w:rsid w:val="00E17425"/>
    <w:rsid w:val="00E17B45"/>
    <w:rsid w:val="00E205A9"/>
    <w:rsid w:val="00E22160"/>
    <w:rsid w:val="00E2289E"/>
    <w:rsid w:val="00E25107"/>
    <w:rsid w:val="00E30861"/>
    <w:rsid w:val="00E30CD8"/>
    <w:rsid w:val="00E31916"/>
    <w:rsid w:val="00E31A20"/>
    <w:rsid w:val="00E322D2"/>
    <w:rsid w:val="00E328D5"/>
    <w:rsid w:val="00E32C95"/>
    <w:rsid w:val="00E36590"/>
    <w:rsid w:val="00E369D9"/>
    <w:rsid w:val="00E36E29"/>
    <w:rsid w:val="00E403E6"/>
    <w:rsid w:val="00E40FCC"/>
    <w:rsid w:val="00E415CA"/>
    <w:rsid w:val="00E42FD6"/>
    <w:rsid w:val="00E43B5D"/>
    <w:rsid w:val="00E44056"/>
    <w:rsid w:val="00E5031E"/>
    <w:rsid w:val="00E514FA"/>
    <w:rsid w:val="00E52691"/>
    <w:rsid w:val="00E541E4"/>
    <w:rsid w:val="00E56504"/>
    <w:rsid w:val="00E5689A"/>
    <w:rsid w:val="00E57FFE"/>
    <w:rsid w:val="00E6076F"/>
    <w:rsid w:val="00E648CE"/>
    <w:rsid w:val="00E65265"/>
    <w:rsid w:val="00E65AA6"/>
    <w:rsid w:val="00E80124"/>
    <w:rsid w:val="00E80ECE"/>
    <w:rsid w:val="00E83FD0"/>
    <w:rsid w:val="00E846B1"/>
    <w:rsid w:val="00E86187"/>
    <w:rsid w:val="00E862E8"/>
    <w:rsid w:val="00E877B1"/>
    <w:rsid w:val="00E918B9"/>
    <w:rsid w:val="00E919CF"/>
    <w:rsid w:val="00E92D19"/>
    <w:rsid w:val="00E9382E"/>
    <w:rsid w:val="00E943AB"/>
    <w:rsid w:val="00E94D06"/>
    <w:rsid w:val="00E95D27"/>
    <w:rsid w:val="00E974BE"/>
    <w:rsid w:val="00EA0E1E"/>
    <w:rsid w:val="00EA21CE"/>
    <w:rsid w:val="00EA3E5D"/>
    <w:rsid w:val="00EA640C"/>
    <w:rsid w:val="00EB0736"/>
    <w:rsid w:val="00EB3164"/>
    <w:rsid w:val="00EB55D1"/>
    <w:rsid w:val="00EB5ED5"/>
    <w:rsid w:val="00EC037E"/>
    <w:rsid w:val="00EC0A58"/>
    <w:rsid w:val="00EC2BC5"/>
    <w:rsid w:val="00EC3A50"/>
    <w:rsid w:val="00EC4463"/>
    <w:rsid w:val="00EC564F"/>
    <w:rsid w:val="00ED006C"/>
    <w:rsid w:val="00ED2740"/>
    <w:rsid w:val="00ED2D69"/>
    <w:rsid w:val="00ED5930"/>
    <w:rsid w:val="00ED5B78"/>
    <w:rsid w:val="00ED65F8"/>
    <w:rsid w:val="00ED793A"/>
    <w:rsid w:val="00EE150B"/>
    <w:rsid w:val="00EE20F7"/>
    <w:rsid w:val="00EE291B"/>
    <w:rsid w:val="00EE2F4A"/>
    <w:rsid w:val="00EE58F4"/>
    <w:rsid w:val="00EE6D5C"/>
    <w:rsid w:val="00EF3F9D"/>
    <w:rsid w:val="00EF42BB"/>
    <w:rsid w:val="00EF451B"/>
    <w:rsid w:val="00EF5F2C"/>
    <w:rsid w:val="00F000F4"/>
    <w:rsid w:val="00F021EA"/>
    <w:rsid w:val="00F04532"/>
    <w:rsid w:val="00F0508C"/>
    <w:rsid w:val="00F10161"/>
    <w:rsid w:val="00F11AEB"/>
    <w:rsid w:val="00F12B08"/>
    <w:rsid w:val="00F153AA"/>
    <w:rsid w:val="00F172FA"/>
    <w:rsid w:val="00F17C02"/>
    <w:rsid w:val="00F21CA3"/>
    <w:rsid w:val="00F21CD0"/>
    <w:rsid w:val="00F22C17"/>
    <w:rsid w:val="00F23B4E"/>
    <w:rsid w:val="00F24F19"/>
    <w:rsid w:val="00F303FB"/>
    <w:rsid w:val="00F3303C"/>
    <w:rsid w:val="00F335DD"/>
    <w:rsid w:val="00F351FD"/>
    <w:rsid w:val="00F36670"/>
    <w:rsid w:val="00F36EF2"/>
    <w:rsid w:val="00F37700"/>
    <w:rsid w:val="00F40453"/>
    <w:rsid w:val="00F40E86"/>
    <w:rsid w:val="00F416D7"/>
    <w:rsid w:val="00F45F5A"/>
    <w:rsid w:val="00F46898"/>
    <w:rsid w:val="00F479E8"/>
    <w:rsid w:val="00F50DF3"/>
    <w:rsid w:val="00F51C71"/>
    <w:rsid w:val="00F51E50"/>
    <w:rsid w:val="00F52458"/>
    <w:rsid w:val="00F52B4C"/>
    <w:rsid w:val="00F5486F"/>
    <w:rsid w:val="00F57B0B"/>
    <w:rsid w:val="00F57B1B"/>
    <w:rsid w:val="00F60DA5"/>
    <w:rsid w:val="00F62C6B"/>
    <w:rsid w:val="00F6317F"/>
    <w:rsid w:val="00F64724"/>
    <w:rsid w:val="00F65A6E"/>
    <w:rsid w:val="00F66E4B"/>
    <w:rsid w:val="00F66E6A"/>
    <w:rsid w:val="00F74103"/>
    <w:rsid w:val="00F74E77"/>
    <w:rsid w:val="00F74EC7"/>
    <w:rsid w:val="00F7628D"/>
    <w:rsid w:val="00F76463"/>
    <w:rsid w:val="00F77696"/>
    <w:rsid w:val="00F77BAC"/>
    <w:rsid w:val="00F82A41"/>
    <w:rsid w:val="00F834CC"/>
    <w:rsid w:val="00F87058"/>
    <w:rsid w:val="00F92426"/>
    <w:rsid w:val="00F95AE5"/>
    <w:rsid w:val="00F96FF7"/>
    <w:rsid w:val="00F97D71"/>
    <w:rsid w:val="00FA1A1F"/>
    <w:rsid w:val="00FA39A2"/>
    <w:rsid w:val="00FA5534"/>
    <w:rsid w:val="00FA575F"/>
    <w:rsid w:val="00FA5B43"/>
    <w:rsid w:val="00FB675F"/>
    <w:rsid w:val="00FB7B6E"/>
    <w:rsid w:val="00FB7C73"/>
    <w:rsid w:val="00FC1A56"/>
    <w:rsid w:val="00FC26B0"/>
    <w:rsid w:val="00FC3773"/>
    <w:rsid w:val="00FC42A9"/>
    <w:rsid w:val="00FC5109"/>
    <w:rsid w:val="00FC75DE"/>
    <w:rsid w:val="00FD0013"/>
    <w:rsid w:val="00FD372F"/>
    <w:rsid w:val="00FD5850"/>
    <w:rsid w:val="00FE17A1"/>
    <w:rsid w:val="00FE1BAD"/>
    <w:rsid w:val="00FF4CE2"/>
    <w:rsid w:val="00FF5909"/>
    <w:rsid w:val="00FF6162"/>
    <w:rsid w:val="00FF6671"/>
    <w:rsid w:val="00FF6C4C"/>
    <w:rsid w:val="00FF6FD4"/>
    <w:rsid w:val="00FF79A9"/>
    <w:rsid w:val="00FF7FF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2F3ED"/>
  <w15:docId w15:val="{7DB48843-2B80-477B-8116-2F01FAAC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55A9"/>
    <w:pPr>
      <w:spacing w:line="360" w:lineRule="auto"/>
      <w:jc w:val="both"/>
    </w:pPr>
    <w:rPr>
      <w:rFonts w:ascii="Times New Roman" w:hAnsi="Times New Roman"/>
      <w:sz w:val="24"/>
    </w:rPr>
  </w:style>
  <w:style w:type="paragraph" w:styleId="berschrift1">
    <w:name w:val="heading 1"/>
    <w:basedOn w:val="Standard"/>
    <w:next w:val="Standard"/>
    <w:link w:val="berschrift1Zchn"/>
    <w:autoRedefine/>
    <w:uiPriority w:val="9"/>
    <w:qFormat/>
    <w:rsid w:val="001B4688"/>
    <w:pPr>
      <w:keepNext/>
      <w:keepLines/>
      <w:pageBreakBefore/>
      <w:spacing w:before="480" w:after="480"/>
      <w:outlineLvl w:val="0"/>
    </w:pPr>
    <w:rPr>
      <w:rFonts w:eastAsiaTheme="majorEastAsia" w:cstheme="majorBidi"/>
      <w:b/>
      <w:bCs/>
      <w:sz w:val="36"/>
      <w:szCs w:val="28"/>
    </w:rPr>
  </w:style>
  <w:style w:type="paragraph" w:styleId="berschrift2">
    <w:name w:val="heading 2"/>
    <w:next w:val="Standard"/>
    <w:link w:val="berschrift2Zchn"/>
    <w:autoRedefine/>
    <w:uiPriority w:val="9"/>
    <w:unhideWhenUsed/>
    <w:qFormat/>
    <w:rsid w:val="004D47B2"/>
    <w:pPr>
      <w:numPr>
        <w:ilvl w:val="1"/>
        <w:numId w:val="8"/>
      </w:numPr>
      <w:spacing w:before="200" w:after="0"/>
      <w:outlineLvl w:val="1"/>
    </w:pPr>
    <w:rPr>
      <w:rFonts w:ascii="Times New Roman" w:eastAsiaTheme="majorEastAsia" w:hAnsi="Times New Roman" w:cstheme="majorBidi"/>
      <w:b/>
      <w:bCs/>
      <w:sz w:val="32"/>
      <w:szCs w:val="26"/>
      <w:lang w:val="en-US"/>
    </w:rPr>
  </w:style>
  <w:style w:type="paragraph" w:styleId="berschrift3">
    <w:name w:val="heading 3"/>
    <w:basedOn w:val="Standard"/>
    <w:next w:val="Standard"/>
    <w:link w:val="berschrift3Zchn"/>
    <w:uiPriority w:val="9"/>
    <w:unhideWhenUsed/>
    <w:qFormat/>
    <w:rsid w:val="00D47707"/>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D47707"/>
    <w:pPr>
      <w:keepNext/>
      <w:keepLines/>
      <w:numPr>
        <w:ilvl w:val="3"/>
        <w:numId w:val="8"/>
      </w:numPr>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98359D"/>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98359D"/>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98359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359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359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667F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67F9"/>
    <w:rPr>
      <w:rFonts w:ascii="Tahoma" w:hAnsi="Tahoma" w:cs="Tahoma"/>
      <w:sz w:val="16"/>
      <w:szCs w:val="16"/>
    </w:rPr>
  </w:style>
  <w:style w:type="paragraph" w:styleId="KeinLeerraum">
    <w:name w:val="No Spacing"/>
    <w:link w:val="KeinLeerraumZchn"/>
    <w:uiPriority w:val="1"/>
    <w:qFormat/>
    <w:rsid w:val="001667F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667F9"/>
    <w:rPr>
      <w:rFonts w:eastAsiaTheme="minorEastAsia"/>
      <w:lang w:eastAsia="de-DE"/>
    </w:rPr>
  </w:style>
  <w:style w:type="character" w:customStyle="1" w:styleId="berschrift1Zchn">
    <w:name w:val="Überschrift 1 Zchn"/>
    <w:basedOn w:val="Absatz-Standardschriftart"/>
    <w:link w:val="berschrift1"/>
    <w:uiPriority w:val="9"/>
    <w:rsid w:val="001B4688"/>
    <w:rPr>
      <w:rFonts w:ascii="Times New Roman" w:eastAsiaTheme="majorEastAsia" w:hAnsi="Times New Roman" w:cstheme="majorBidi"/>
      <w:b/>
      <w:bCs/>
      <w:sz w:val="36"/>
      <w:szCs w:val="28"/>
    </w:rPr>
  </w:style>
  <w:style w:type="paragraph" w:styleId="Kopfzeile">
    <w:name w:val="header"/>
    <w:basedOn w:val="Standard"/>
    <w:link w:val="KopfzeileZchn"/>
    <w:uiPriority w:val="99"/>
    <w:unhideWhenUsed/>
    <w:rsid w:val="008438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3867"/>
    <w:rPr>
      <w:rFonts w:ascii="Times New Roman" w:hAnsi="Times New Roman"/>
      <w:sz w:val="24"/>
    </w:rPr>
  </w:style>
  <w:style w:type="paragraph" w:styleId="Fuzeile">
    <w:name w:val="footer"/>
    <w:basedOn w:val="Standard"/>
    <w:link w:val="FuzeileZchn"/>
    <w:uiPriority w:val="99"/>
    <w:unhideWhenUsed/>
    <w:rsid w:val="008438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3867"/>
    <w:rPr>
      <w:rFonts w:ascii="Times New Roman" w:hAnsi="Times New Roman"/>
      <w:sz w:val="24"/>
    </w:rPr>
  </w:style>
  <w:style w:type="paragraph" w:styleId="Inhaltsverzeichnisberschrift">
    <w:name w:val="TOC Heading"/>
    <w:basedOn w:val="berschrift1"/>
    <w:next w:val="Standard"/>
    <w:uiPriority w:val="39"/>
    <w:unhideWhenUsed/>
    <w:qFormat/>
    <w:rsid w:val="009117CC"/>
    <w:pPr>
      <w:spacing w:after="0"/>
      <w:jc w:val="left"/>
      <w:outlineLvl w:val="9"/>
    </w:pPr>
    <w:rPr>
      <w:color w:val="365F91" w:themeColor="accent1" w:themeShade="BF"/>
      <w:sz w:val="28"/>
      <w:lang w:eastAsia="de-DE"/>
    </w:rPr>
  </w:style>
  <w:style w:type="paragraph" w:styleId="Verzeichnis1">
    <w:name w:val="toc 1"/>
    <w:basedOn w:val="Standard"/>
    <w:next w:val="Standard"/>
    <w:autoRedefine/>
    <w:uiPriority w:val="39"/>
    <w:unhideWhenUsed/>
    <w:rsid w:val="00381820"/>
    <w:pPr>
      <w:tabs>
        <w:tab w:val="left" w:pos="440"/>
        <w:tab w:val="right" w:leader="dot" w:pos="9060"/>
      </w:tabs>
      <w:spacing w:before="360" w:after="0"/>
    </w:pPr>
    <w:rPr>
      <w:b/>
      <w:noProof/>
    </w:rPr>
  </w:style>
  <w:style w:type="character" w:styleId="Hyperlink">
    <w:name w:val="Hyperlink"/>
    <w:basedOn w:val="Absatz-Standardschriftart"/>
    <w:uiPriority w:val="99"/>
    <w:unhideWhenUsed/>
    <w:rsid w:val="009117CC"/>
    <w:rPr>
      <w:color w:val="0000FF" w:themeColor="hyperlink"/>
      <w:u w:val="single"/>
    </w:rPr>
  </w:style>
  <w:style w:type="character" w:customStyle="1" w:styleId="berschrift2Zchn">
    <w:name w:val="Überschrift 2 Zchn"/>
    <w:basedOn w:val="Absatz-Standardschriftart"/>
    <w:link w:val="berschrift2"/>
    <w:uiPriority w:val="9"/>
    <w:rsid w:val="004D47B2"/>
    <w:rPr>
      <w:rFonts w:ascii="Times New Roman" w:eastAsiaTheme="majorEastAsia" w:hAnsi="Times New Roman" w:cstheme="majorBidi"/>
      <w:b/>
      <w:bCs/>
      <w:sz w:val="32"/>
      <w:szCs w:val="26"/>
      <w:lang w:val="en-US"/>
    </w:rPr>
  </w:style>
  <w:style w:type="character" w:customStyle="1" w:styleId="berschrift3Zchn">
    <w:name w:val="Überschrift 3 Zchn"/>
    <w:basedOn w:val="Absatz-Standardschriftart"/>
    <w:link w:val="berschrift3"/>
    <w:uiPriority w:val="9"/>
    <w:rsid w:val="00D47707"/>
    <w:rPr>
      <w:rFonts w:ascii="Times New Roman" w:eastAsiaTheme="majorEastAsia" w:hAnsi="Times New Roman" w:cstheme="majorBidi"/>
      <w:b/>
      <w:bCs/>
      <w:sz w:val="24"/>
    </w:rPr>
  </w:style>
  <w:style w:type="character" w:customStyle="1" w:styleId="berschrift4Zchn">
    <w:name w:val="Überschrift 4 Zchn"/>
    <w:basedOn w:val="Absatz-Standardschriftart"/>
    <w:link w:val="berschrift4"/>
    <w:uiPriority w:val="9"/>
    <w:rsid w:val="00D47707"/>
    <w:rPr>
      <w:rFonts w:ascii="Times New Roman" w:eastAsiaTheme="majorEastAsia" w:hAnsi="Times New Roman" w:cstheme="majorBidi"/>
      <w:b/>
      <w:bCs/>
      <w:i/>
      <w:iCs/>
      <w:color w:val="4F81BD" w:themeColor="accent1"/>
      <w:sz w:val="24"/>
    </w:rPr>
  </w:style>
  <w:style w:type="character" w:customStyle="1" w:styleId="berschrift5Zchn">
    <w:name w:val="Überschrift 5 Zchn"/>
    <w:basedOn w:val="Absatz-Standardschriftart"/>
    <w:link w:val="berschrift5"/>
    <w:uiPriority w:val="9"/>
    <w:rsid w:val="0098359D"/>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rsid w:val="0098359D"/>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rsid w:val="0098359D"/>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8359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359D"/>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8359D"/>
    <w:pPr>
      <w:ind w:left="720"/>
      <w:contextualSpacing/>
    </w:pPr>
  </w:style>
  <w:style w:type="paragraph" w:styleId="Verzeichnis2">
    <w:name w:val="toc 2"/>
    <w:basedOn w:val="Standard"/>
    <w:next w:val="Standard"/>
    <w:autoRedefine/>
    <w:uiPriority w:val="39"/>
    <w:unhideWhenUsed/>
    <w:rsid w:val="0098359D"/>
    <w:pPr>
      <w:spacing w:after="100"/>
      <w:ind w:left="240"/>
    </w:pPr>
  </w:style>
  <w:style w:type="paragraph" w:customStyle="1" w:styleId="Formatvorlage1">
    <w:name w:val="Formatvorlage1"/>
    <w:basedOn w:val="berschrift1"/>
    <w:link w:val="Formatvorlage1Zchn"/>
    <w:qFormat/>
    <w:rsid w:val="005E0544"/>
  </w:style>
  <w:style w:type="character" w:customStyle="1" w:styleId="Formatvorlage1Zchn">
    <w:name w:val="Formatvorlage1 Zchn"/>
    <w:basedOn w:val="berschrift1Zchn"/>
    <w:link w:val="Formatvorlage1"/>
    <w:rsid w:val="005E0544"/>
    <w:rPr>
      <w:rFonts w:asciiTheme="majorHAnsi" w:eastAsiaTheme="majorEastAsia" w:hAnsiTheme="majorHAnsi" w:cstheme="majorBidi"/>
      <w:b/>
      <w:bCs/>
      <w:sz w:val="36"/>
      <w:szCs w:val="28"/>
    </w:rPr>
  </w:style>
  <w:style w:type="character" w:styleId="Platzhaltertext">
    <w:name w:val="Placeholder Text"/>
    <w:basedOn w:val="Absatz-Standardschriftart"/>
    <w:uiPriority w:val="99"/>
    <w:semiHidden/>
    <w:rsid w:val="00AD78BD"/>
    <w:rPr>
      <w:color w:val="808080"/>
    </w:rPr>
  </w:style>
  <w:style w:type="paragraph" w:styleId="Literaturverzeichnis">
    <w:name w:val="Bibliography"/>
    <w:basedOn w:val="Standard"/>
    <w:next w:val="Standard"/>
    <w:uiPriority w:val="37"/>
    <w:unhideWhenUsed/>
    <w:rsid w:val="00DF0D36"/>
  </w:style>
  <w:style w:type="paragraph" w:customStyle="1" w:styleId="DecimalAligned">
    <w:name w:val="Decimal Aligned"/>
    <w:basedOn w:val="Standard"/>
    <w:uiPriority w:val="40"/>
    <w:qFormat/>
    <w:rsid w:val="00B56ACA"/>
    <w:pPr>
      <w:tabs>
        <w:tab w:val="decimal" w:pos="360"/>
      </w:tabs>
      <w:jc w:val="left"/>
    </w:pPr>
    <w:rPr>
      <w:rFonts w:asciiTheme="minorHAnsi" w:eastAsiaTheme="minorEastAsia" w:hAnsiTheme="minorHAnsi"/>
      <w:sz w:val="22"/>
    </w:rPr>
  </w:style>
  <w:style w:type="paragraph" w:styleId="Funotentext">
    <w:name w:val="footnote text"/>
    <w:basedOn w:val="Standard"/>
    <w:link w:val="FunotentextZchn"/>
    <w:uiPriority w:val="99"/>
    <w:unhideWhenUsed/>
    <w:rsid w:val="00B56ACA"/>
    <w:pPr>
      <w:spacing w:after="0" w:line="240" w:lineRule="auto"/>
      <w:jc w:val="left"/>
    </w:pPr>
    <w:rPr>
      <w:rFonts w:asciiTheme="minorHAnsi" w:eastAsiaTheme="minorEastAsia" w:hAnsiTheme="minorHAnsi"/>
      <w:sz w:val="20"/>
      <w:szCs w:val="20"/>
    </w:rPr>
  </w:style>
  <w:style w:type="character" w:customStyle="1" w:styleId="FunotentextZchn">
    <w:name w:val="Fußnotentext Zchn"/>
    <w:basedOn w:val="Absatz-Standardschriftart"/>
    <w:link w:val="Funotentext"/>
    <w:uiPriority w:val="99"/>
    <w:rsid w:val="00B56ACA"/>
    <w:rPr>
      <w:rFonts w:eastAsiaTheme="minorEastAsia"/>
      <w:sz w:val="20"/>
      <w:szCs w:val="20"/>
    </w:rPr>
  </w:style>
  <w:style w:type="character" w:styleId="SchwacheHervorhebung">
    <w:name w:val="Subtle Emphasis"/>
    <w:basedOn w:val="Absatz-Standardschriftart"/>
    <w:uiPriority w:val="19"/>
    <w:qFormat/>
    <w:rsid w:val="00B56ACA"/>
    <w:rPr>
      <w:rFonts w:asciiTheme="minorHAnsi" w:eastAsiaTheme="minorEastAsia" w:hAnsiTheme="minorHAnsi" w:cstheme="minorBidi"/>
      <w:bCs w:val="0"/>
      <w:i/>
      <w:iCs/>
      <w:color w:val="808080" w:themeColor="text1" w:themeTint="7F"/>
      <w:sz w:val="24"/>
      <w:szCs w:val="22"/>
      <w:lang w:val="de-DE"/>
    </w:rPr>
  </w:style>
  <w:style w:type="table" w:customStyle="1" w:styleId="HelleSchattierung-Akzent11">
    <w:name w:val="Helle Schattierung - Akzent 11"/>
    <w:basedOn w:val="NormaleTabelle"/>
    <w:uiPriority w:val="60"/>
    <w:rsid w:val="00B56ACA"/>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3">
    <w:name w:val="toc 3"/>
    <w:basedOn w:val="Standard"/>
    <w:next w:val="Standard"/>
    <w:autoRedefine/>
    <w:uiPriority w:val="39"/>
    <w:unhideWhenUsed/>
    <w:rsid w:val="00700401"/>
    <w:pPr>
      <w:spacing w:after="100"/>
      <w:ind w:left="480"/>
    </w:pPr>
  </w:style>
  <w:style w:type="paragraph" w:styleId="Beschriftung">
    <w:name w:val="caption"/>
    <w:basedOn w:val="Standard"/>
    <w:next w:val="Standard"/>
    <w:uiPriority w:val="35"/>
    <w:unhideWhenUsed/>
    <w:qFormat/>
    <w:rsid w:val="0044671E"/>
    <w:pPr>
      <w:spacing w:line="240" w:lineRule="auto"/>
      <w:jc w:val="center"/>
    </w:pPr>
    <w:rPr>
      <w:b/>
      <w:bCs/>
      <w:sz w:val="18"/>
      <w:szCs w:val="18"/>
    </w:rPr>
  </w:style>
  <w:style w:type="paragraph" w:styleId="Abbildungsverzeichnis">
    <w:name w:val="table of figures"/>
    <w:basedOn w:val="Standard"/>
    <w:next w:val="Standard"/>
    <w:uiPriority w:val="99"/>
    <w:unhideWhenUsed/>
    <w:rsid w:val="00585CC6"/>
    <w:pPr>
      <w:spacing w:after="0"/>
      <w:ind w:left="480" w:hanging="480"/>
      <w:jc w:val="left"/>
    </w:pPr>
    <w:rPr>
      <w:rFonts w:asciiTheme="minorHAnsi" w:hAnsiTheme="minorHAnsi" w:cstheme="minorHAnsi"/>
      <w:b/>
      <w:bCs/>
      <w:sz w:val="20"/>
      <w:szCs w:val="20"/>
    </w:rPr>
  </w:style>
  <w:style w:type="table" w:styleId="Tabellenraster">
    <w:name w:val="Table Grid"/>
    <w:basedOn w:val="NormaleTabelle"/>
    <w:uiPriority w:val="59"/>
    <w:rsid w:val="006A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C936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EF3F9D"/>
    <w:rPr>
      <w:color w:val="605E5C"/>
      <w:shd w:val="clear" w:color="auto" w:fill="E1DFDD"/>
    </w:rPr>
  </w:style>
  <w:style w:type="character" w:styleId="BesuchterLink">
    <w:name w:val="FollowedHyperlink"/>
    <w:basedOn w:val="Absatz-Standardschriftart"/>
    <w:uiPriority w:val="99"/>
    <w:semiHidden/>
    <w:unhideWhenUsed/>
    <w:rsid w:val="00A265DA"/>
    <w:rPr>
      <w:color w:val="800080" w:themeColor="followedHyperlink"/>
      <w:u w:val="single"/>
    </w:rPr>
  </w:style>
  <w:style w:type="character" w:styleId="Kommentarzeichen">
    <w:name w:val="annotation reference"/>
    <w:basedOn w:val="Absatz-Standardschriftart"/>
    <w:uiPriority w:val="99"/>
    <w:semiHidden/>
    <w:unhideWhenUsed/>
    <w:rsid w:val="00074FD5"/>
    <w:rPr>
      <w:sz w:val="16"/>
      <w:szCs w:val="16"/>
    </w:rPr>
  </w:style>
  <w:style w:type="paragraph" w:styleId="Kommentartext">
    <w:name w:val="annotation text"/>
    <w:basedOn w:val="Standard"/>
    <w:link w:val="KommentartextZchn"/>
    <w:uiPriority w:val="99"/>
    <w:unhideWhenUsed/>
    <w:rsid w:val="00074FD5"/>
    <w:pPr>
      <w:spacing w:line="240" w:lineRule="auto"/>
    </w:pPr>
    <w:rPr>
      <w:sz w:val="20"/>
      <w:szCs w:val="20"/>
    </w:rPr>
  </w:style>
  <w:style w:type="character" w:customStyle="1" w:styleId="KommentartextZchn">
    <w:name w:val="Kommentartext Zchn"/>
    <w:basedOn w:val="Absatz-Standardschriftart"/>
    <w:link w:val="Kommentartext"/>
    <w:uiPriority w:val="99"/>
    <w:rsid w:val="00074FD5"/>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074FD5"/>
    <w:rPr>
      <w:b/>
      <w:bCs/>
    </w:rPr>
  </w:style>
  <w:style w:type="character" w:customStyle="1" w:styleId="KommentarthemaZchn">
    <w:name w:val="Kommentarthema Zchn"/>
    <w:basedOn w:val="KommentartextZchn"/>
    <w:link w:val="Kommentarthema"/>
    <w:uiPriority w:val="99"/>
    <w:semiHidden/>
    <w:rsid w:val="00074FD5"/>
    <w:rPr>
      <w:rFonts w:ascii="Times New Roman" w:hAnsi="Times New Roman"/>
      <w:b/>
      <w:bCs/>
      <w:sz w:val="20"/>
      <w:szCs w:val="20"/>
    </w:rPr>
  </w:style>
  <w:style w:type="character" w:styleId="Funotenzeichen">
    <w:name w:val="footnote reference"/>
    <w:basedOn w:val="Absatz-Standardschriftart"/>
    <w:uiPriority w:val="99"/>
    <w:semiHidden/>
    <w:unhideWhenUsed/>
    <w:rsid w:val="00F776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855">
      <w:bodyDiv w:val="1"/>
      <w:marLeft w:val="0"/>
      <w:marRight w:val="0"/>
      <w:marTop w:val="0"/>
      <w:marBottom w:val="0"/>
      <w:divBdr>
        <w:top w:val="none" w:sz="0" w:space="0" w:color="auto"/>
        <w:left w:val="none" w:sz="0" w:space="0" w:color="auto"/>
        <w:bottom w:val="none" w:sz="0" w:space="0" w:color="auto"/>
        <w:right w:val="none" w:sz="0" w:space="0" w:color="auto"/>
      </w:divBdr>
    </w:div>
    <w:div w:id="5834708">
      <w:bodyDiv w:val="1"/>
      <w:marLeft w:val="0"/>
      <w:marRight w:val="0"/>
      <w:marTop w:val="0"/>
      <w:marBottom w:val="0"/>
      <w:divBdr>
        <w:top w:val="none" w:sz="0" w:space="0" w:color="auto"/>
        <w:left w:val="none" w:sz="0" w:space="0" w:color="auto"/>
        <w:bottom w:val="none" w:sz="0" w:space="0" w:color="auto"/>
        <w:right w:val="none" w:sz="0" w:space="0" w:color="auto"/>
      </w:divBdr>
    </w:div>
    <w:div w:id="5910549">
      <w:bodyDiv w:val="1"/>
      <w:marLeft w:val="0"/>
      <w:marRight w:val="0"/>
      <w:marTop w:val="0"/>
      <w:marBottom w:val="0"/>
      <w:divBdr>
        <w:top w:val="none" w:sz="0" w:space="0" w:color="auto"/>
        <w:left w:val="none" w:sz="0" w:space="0" w:color="auto"/>
        <w:bottom w:val="none" w:sz="0" w:space="0" w:color="auto"/>
        <w:right w:val="none" w:sz="0" w:space="0" w:color="auto"/>
      </w:divBdr>
    </w:div>
    <w:div w:id="6442085">
      <w:bodyDiv w:val="1"/>
      <w:marLeft w:val="0"/>
      <w:marRight w:val="0"/>
      <w:marTop w:val="0"/>
      <w:marBottom w:val="0"/>
      <w:divBdr>
        <w:top w:val="none" w:sz="0" w:space="0" w:color="auto"/>
        <w:left w:val="none" w:sz="0" w:space="0" w:color="auto"/>
        <w:bottom w:val="none" w:sz="0" w:space="0" w:color="auto"/>
        <w:right w:val="none" w:sz="0" w:space="0" w:color="auto"/>
      </w:divBdr>
    </w:div>
    <w:div w:id="7802918">
      <w:bodyDiv w:val="1"/>
      <w:marLeft w:val="0"/>
      <w:marRight w:val="0"/>
      <w:marTop w:val="0"/>
      <w:marBottom w:val="0"/>
      <w:divBdr>
        <w:top w:val="none" w:sz="0" w:space="0" w:color="auto"/>
        <w:left w:val="none" w:sz="0" w:space="0" w:color="auto"/>
        <w:bottom w:val="none" w:sz="0" w:space="0" w:color="auto"/>
        <w:right w:val="none" w:sz="0" w:space="0" w:color="auto"/>
      </w:divBdr>
    </w:div>
    <w:div w:id="8455849">
      <w:bodyDiv w:val="1"/>
      <w:marLeft w:val="0"/>
      <w:marRight w:val="0"/>
      <w:marTop w:val="0"/>
      <w:marBottom w:val="0"/>
      <w:divBdr>
        <w:top w:val="none" w:sz="0" w:space="0" w:color="auto"/>
        <w:left w:val="none" w:sz="0" w:space="0" w:color="auto"/>
        <w:bottom w:val="none" w:sz="0" w:space="0" w:color="auto"/>
        <w:right w:val="none" w:sz="0" w:space="0" w:color="auto"/>
      </w:divBdr>
    </w:div>
    <w:div w:id="10031460">
      <w:bodyDiv w:val="1"/>
      <w:marLeft w:val="0"/>
      <w:marRight w:val="0"/>
      <w:marTop w:val="0"/>
      <w:marBottom w:val="0"/>
      <w:divBdr>
        <w:top w:val="none" w:sz="0" w:space="0" w:color="auto"/>
        <w:left w:val="none" w:sz="0" w:space="0" w:color="auto"/>
        <w:bottom w:val="none" w:sz="0" w:space="0" w:color="auto"/>
        <w:right w:val="none" w:sz="0" w:space="0" w:color="auto"/>
      </w:divBdr>
    </w:div>
    <w:div w:id="13963166">
      <w:bodyDiv w:val="1"/>
      <w:marLeft w:val="0"/>
      <w:marRight w:val="0"/>
      <w:marTop w:val="0"/>
      <w:marBottom w:val="0"/>
      <w:divBdr>
        <w:top w:val="none" w:sz="0" w:space="0" w:color="auto"/>
        <w:left w:val="none" w:sz="0" w:space="0" w:color="auto"/>
        <w:bottom w:val="none" w:sz="0" w:space="0" w:color="auto"/>
        <w:right w:val="none" w:sz="0" w:space="0" w:color="auto"/>
      </w:divBdr>
    </w:div>
    <w:div w:id="14041412">
      <w:bodyDiv w:val="1"/>
      <w:marLeft w:val="0"/>
      <w:marRight w:val="0"/>
      <w:marTop w:val="0"/>
      <w:marBottom w:val="0"/>
      <w:divBdr>
        <w:top w:val="none" w:sz="0" w:space="0" w:color="auto"/>
        <w:left w:val="none" w:sz="0" w:space="0" w:color="auto"/>
        <w:bottom w:val="none" w:sz="0" w:space="0" w:color="auto"/>
        <w:right w:val="none" w:sz="0" w:space="0" w:color="auto"/>
      </w:divBdr>
    </w:div>
    <w:div w:id="16126443">
      <w:bodyDiv w:val="1"/>
      <w:marLeft w:val="0"/>
      <w:marRight w:val="0"/>
      <w:marTop w:val="0"/>
      <w:marBottom w:val="0"/>
      <w:divBdr>
        <w:top w:val="none" w:sz="0" w:space="0" w:color="auto"/>
        <w:left w:val="none" w:sz="0" w:space="0" w:color="auto"/>
        <w:bottom w:val="none" w:sz="0" w:space="0" w:color="auto"/>
        <w:right w:val="none" w:sz="0" w:space="0" w:color="auto"/>
      </w:divBdr>
    </w:div>
    <w:div w:id="18553217">
      <w:bodyDiv w:val="1"/>
      <w:marLeft w:val="0"/>
      <w:marRight w:val="0"/>
      <w:marTop w:val="0"/>
      <w:marBottom w:val="0"/>
      <w:divBdr>
        <w:top w:val="none" w:sz="0" w:space="0" w:color="auto"/>
        <w:left w:val="none" w:sz="0" w:space="0" w:color="auto"/>
        <w:bottom w:val="none" w:sz="0" w:space="0" w:color="auto"/>
        <w:right w:val="none" w:sz="0" w:space="0" w:color="auto"/>
      </w:divBdr>
    </w:div>
    <w:div w:id="22482455">
      <w:bodyDiv w:val="1"/>
      <w:marLeft w:val="0"/>
      <w:marRight w:val="0"/>
      <w:marTop w:val="0"/>
      <w:marBottom w:val="0"/>
      <w:divBdr>
        <w:top w:val="none" w:sz="0" w:space="0" w:color="auto"/>
        <w:left w:val="none" w:sz="0" w:space="0" w:color="auto"/>
        <w:bottom w:val="none" w:sz="0" w:space="0" w:color="auto"/>
        <w:right w:val="none" w:sz="0" w:space="0" w:color="auto"/>
      </w:divBdr>
    </w:div>
    <w:div w:id="26219090">
      <w:bodyDiv w:val="1"/>
      <w:marLeft w:val="0"/>
      <w:marRight w:val="0"/>
      <w:marTop w:val="0"/>
      <w:marBottom w:val="0"/>
      <w:divBdr>
        <w:top w:val="none" w:sz="0" w:space="0" w:color="auto"/>
        <w:left w:val="none" w:sz="0" w:space="0" w:color="auto"/>
        <w:bottom w:val="none" w:sz="0" w:space="0" w:color="auto"/>
        <w:right w:val="none" w:sz="0" w:space="0" w:color="auto"/>
      </w:divBdr>
    </w:div>
    <w:div w:id="26412224">
      <w:bodyDiv w:val="1"/>
      <w:marLeft w:val="0"/>
      <w:marRight w:val="0"/>
      <w:marTop w:val="0"/>
      <w:marBottom w:val="0"/>
      <w:divBdr>
        <w:top w:val="none" w:sz="0" w:space="0" w:color="auto"/>
        <w:left w:val="none" w:sz="0" w:space="0" w:color="auto"/>
        <w:bottom w:val="none" w:sz="0" w:space="0" w:color="auto"/>
        <w:right w:val="none" w:sz="0" w:space="0" w:color="auto"/>
      </w:divBdr>
    </w:div>
    <w:div w:id="28531908">
      <w:bodyDiv w:val="1"/>
      <w:marLeft w:val="0"/>
      <w:marRight w:val="0"/>
      <w:marTop w:val="0"/>
      <w:marBottom w:val="0"/>
      <w:divBdr>
        <w:top w:val="none" w:sz="0" w:space="0" w:color="auto"/>
        <w:left w:val="none" w:sz="0" w:space="0" w:color="auto"/>
        <w:bottom w:val="none" w:sz="0" w:space="0" w:color="auto"/>
        <w:right w:val="none" w:sz="0" w:space="0" w:color="auto"/>
      </w:divBdr>
    </w:div>
    <w:div w:id="30040475">
      <w:bodyDiv w:val="1"/>
      <w:marLeft w:val="0"/>
      <w:marRight w:val="0"/>
      <w:marTop w:val="0"/>
      <w:marBottom w:val="0"/>
      <w:divBdr>
        <w:top w:val="none" w:sz="0" w:space="0" w:color="auto"/>
        <w:left w:val="none" w:sz="0" w:space="0" w:color="auto"/>
        <w:bottom w:val="none" w:sz="0" w:space="0" w:color="auto"/>
        <w:right w:val="none" w:sz="0" w:space="0" w:color="auto"/>
      </w:divBdr>
    </w:div>
    <w:div w:id="30768173">
      <w:bodyDiv w:val="1"/>
      <w:marLeft w:val="0"/>
      <w:marRight w:val="0"/>
      <w:marTop w:val="0"/>
      <w:marBottom w:val="0"/>
      <w:divBdr>
        <w:top w:val="none" w:sz="0" w:space="0" w:color="auto"/>
        <w:left w:val="none" w:sz="0" w:space="0" w:color="auto"/>
        <w:bottom w:val="none" w:sz="0" w:space="0" w:color="auto"/>
        <w:right w:val="none" w:sz="0" w:space="0" w:color="auto"/>
      </w:divBdr>
    </w:div>
    <w:div w:id="32578899">
      <w:bodyDiv w:val="1"/>
      <w:marLeft w:val="0"/>
      <w:marRight w:val="0"/>
      <w:marTop w:val="0"/>
      <w:marBottom w:val="0"/>
      <w:divBdr>
        <w:top w:val="none" w:sz="0" w:space="0" w:color="auto"/>
        <w:left w:val="none" w:sz="0" w:space="0" w:color="auto"/>
        <w:bottom w:val="none" w:sz="0" w:space="0" w:color="auto"/>
        <w:right w:val="none" w:sz="0" w:space="0" w:color="auto"/>
      </w:divBdr>
    </w:div>
    <w:div w:id="32847131">
      <w:bodyDiv w:val="1"/>
      <w:marLeft w:val="0"/>
      <w:marRight w:val="0"/>
      <w:marTop w:val="0"/>
      <w:marBottom w:val="0"/>
      <w:divBdr>
        <w:top w:val="none" w:sz="0" w:space="0" w:color="auto"/>
        <w:left w:val="none" w:sz="0" w:space="0" w:color="auto"/>
        <w:bottom w:val="none" w:sz="0" w:space="0" w:color="auto"/>
        <w:right w:val="none" w:sz="0" w:space="0" w:color="auto"/>
      </w:divBdr>
    </w:div>
    <w:div w:id="33241609">
      <w:bodyDiv w:val="1"/>
      <w:marLeft w:val="0"/>
      <w:marRight w:val="0"/>
      <w:marTop w:val="0"/>
      <w:marBottom w:val="0"/>
      <w:divBdr>
        <w:top w:val="none" w:sz="0" w:space="0" w:color="auto"/>
        <w:left w:val="none" w:sz="0" w:space="0" w:color="auto"/>
        <w:bottom w:val="none" w:sz="0" w:space="0" w:color="auto"/>
        <w:right w:val="none" w:sz="0" w:space="0" w:color="auto"/>
      </w:divBdr>
    </w:div>
    <w:div w:id="33385666">
      <w:bodyDiv w:val="1"/>
      <w:marLeft w:val="0"/>
      <w:marRight w:val="0"/>
      <w:marTop w:val="0"/>
      <w:marBottom w:val="0"/>
      <w:divBdr>
        <w:top w:val="none" w:sz="0" w:space="0" w:color="auto"/>
        <w:left w:val="none" w:sz="0" w:space="0" w:color="auto"/>
        <w:bottom w:val="none" w:sz="0" w:space="0" w:color="auto"/>
        <w:right w:val="none" w:sz="0" w:space="0" w:color="auto"/>
      </w:divBdr>
    </w:div>
    <w:div w:id="34165953">
      <w:bodyDiv w:val="1"/>
      <w:marLeft w:val="0"/>
      <w:marRight w:val="0"/>
      <w:marTop w:val="0"/>
      <w:marBottom w:val="0"/>
      <w:divBdr>
        <w:top w:val="none" w:sz="0" w:space="0" w:color="auto"/>
        <w:left w:val="none" w:sz="0" w:space="0" w:color="auto"/>
        <w:bottom w:val="none" w:sz="0" w:space="0" w:color="auto"/>
        <w:right w:val="none" w:sz="0" w:space="0" w:color="auto"/>
      </w:divBdr>
    </w:div>
    <w:div w:id="39014345">
      <w:bodyDiv w:val="1"/>
      <w:marLeft w:val="0"/>
      <w:marRight w:val="0"/>
      <w:marTop w:val="0"/>
      <w:marBottom w:val="0"/>
      <w:divBdr>
        <w:top w:val="none" w:sz="0" w:space="0" w:color="auto"/>
        <w:left w:val="none" w:sz="0" w:space="0" w:color="auto"/>
        <w:bottom w:val="none" w:sz="0" w:space="0" w:color="auto"/>
        <w:right w:val="none" w:sz="0" w:space="0" w:color="auto"/>
      </w:divBdr>
    </w:div>
    <w:div w:id="39090897">
      <w:bodyDiv w:val="1"/>
      <w:marLeft w:val="0"/>
      <w:marRight w:val="0"/>
      <w:marTop w:val="0"/>
      <w:marBottom w:val="0"/>
      <w:divBdr>
        <w:top w:val="none" w:sz="0" w:space="0" w:color="auto"/>
        <w:left w:val="none" w:sz="0" w:space="0" w:color="auto"/>
        <w:bottom w:val="none" w:sz="0" w:space="0" w:color="auto"/>
        <w:right w:val="none" w:sz="0" w:space="0" w:color="auto"/>
      </w:divBdr>
    </w:div>
    <w:div w:id="40061849">
      <w:bodyDiv w:val="1"/>
      <w:marLeft w:val="0"/>
      <w:marRight w:val="0"/>
      <w:marTop w:val="0"/>
      <w:marBottom w:val="0"/>
      <w:divBdr>
        <w:top w:val="none" w:sz="0" w:space="0" w:color="auto"/>
        <w:left w:val="none" w:sz="0" w:space="0" w:color="auto"/>
        <w:bottom w:val="none" w:sz="0" w:space="0" w:color="auto"/>
        <w:right w:val="none" w:sz="0" w:space="0" w:color="auto"/>
      </w:divBdr>
    </w:div>
    <w:div w:id="43406791">
      <w:bodyDiv w:val="1"/>
      <w:marLeft w:val="0"/>
      <w:marRight w:val="0"/>
      <w:marTop w:val="0"/>
      <w:marBottom w:val="0"/>
      <w:divBdr>
        <w:top w:val="none" w:sz="0" w:space="0" w:color="auto"/>
        <w:left w:val="none" w:sz="0" w:space="0" w:color="auto"/>
        <w:bottom w:val="none" w:sz="0" w:space="0" w:color="auto"/>
        <w:right w:val="none" w:sz="0" w:space="0" w:color="auto"/>
      </w:divBdr>
    </w:div>
    <w:div w:id="44137357">
      <w:bodyDiv w:val="1"/>
      <w:marLeft w:val="0"/>
      <w:marRight w:val="0"/>
      <w:marTop w:val="0"/>
      <w:marBottom w:val="0"/>
      <w:divBdr>
        <w:top w:val="none" w:sz="0" w:space="0" w:color="auto"/>
        <w:left w:val="none" w:sz="0" w:space="0" w:color="auto"/>
        <w:bottom w:val="none" w:sz="0" w:space="0" w:color="auto"/>
        <w:right w:val="none" w:sz="0" w:space="0" w:color="auto"/>
      </w:divBdr>
    </w:div>
    <w:div w:id="50421565">
      <w:bodyDiv w:val="1"/>
      <w:marLeft w:val="0"/>
      <w:marRight w:val="0"/>
      <w:marTop w:val="0"/>
      <w:marBottom w:val="0"/>
      <w:divBdr>
        <w:top w:val="none" w:sz="0" w:space="0" w:color="auto"/>
        <w:left w:val="none" w:sz="0" w:space="0" w:color="auto"/>
        <w:bottom w:val="none" w:sz="0" w:space="0" w:color="auto"/>
        <w:right w:val="none" w:sz="0" w:space="0" w:color="auto"/>
      </w:divBdr>
    </w:div>
    <w:div w:id="52824162">
      <w:bodyDiv w:val="1"/>
      <w:marLeft w:val="0"/>
      <w:marRight w:val="0"/>
      <w:marTop w:val="0"/>
      <w:marBottom w:val="0"/>
      <w:divBdr>
        <w:top w:val="none" w:sz="0" w:space="0" w:color="auto"/>
        <w:left w:val="none" w:sz="0" w:space="0" w:color="auto"/>
        <w:bottom w:val="none" w:sz="0" w:space="0" w:color="auto"/>
        <w:right w:val="none" w:sz="0" w:space="0" w:color="auto"/>
      </w:divBdr>
    </w:div>
    <w:div w:id="53240584">
      <w:bodyDiv w:val="1"/>
      <w:marLeft w:val="0"/>
      <w:marRight w:val="0"/>
      <w:marTop w:val="0"/>
      <w:marBottom w:val="0"/>
      <w:divBdr>
        <w:top w:val="none" w:sz="0" w:space="0" w:color="auto"/>
        <w:left w:val="none" w:sz="0" w:space="0" w:color="auto"/>
        <w:bottom w:val="none" w:sz="0" w:space="0" w:color="auto"/>
        <w:right w:val="none" w:sz="0" w:space="0" w:color="auto"/>
      </w:divBdr>
    </w:div>
    <w:div w:id="55052557">
      <w:bodyDiv w:val="1"/>
      <w:marLeft w:val="0"/>
      <w:marRight w:val="0"/>
      <w:marTop w:val="0"/>
      <w:marBottom w:val="0"/>
      <w:divBdr>
        <w:top w:val="none" w:sz="0" w:space="0" w:color="auto"/>
        <w:left w:val="none" w:sz="0" w:space="0" w:color="auto"/>
        <w:bottom w:val="none" w:sz="0" w:space="0" w:color="auto"/>
        <w:right w:val="none" w:sz="0" w:space="0" w:color="auto"/>
      </w:divBdr>
    </w:div>
    <w:div w:id="55783031">
      <w:bodyDiv w:val="1"/>
      <w:marLeft w:val="0"/>
      <w:marRight w:val="0"/>
      <w:marTop w:val="0"/>
      <w:marBottom w:val="0"/>
      <w:divBdr>
        <w:top w:val="none" w:sz="0" w:space="0" w:color="auto"/>
        <w:left w:val="none" w:sz="0" w:space="0" w:color="auto"/>
        <w:bottom w:val="none" w:sz="0" w:space="0" w:color="auto"/>
        <w:right w:val="none" w:sz="0" w:space="0" w:color="auto"/>
      </w:divBdr>
    </w:div>
    <w:div w:id="56780955">
      <w:bodyDiv w:val="1"/>
      <w:marLeft w:val="0"/>
      <w:marRight w:val="0"/>
      <w:marTop w:val="0"/>
      <w:marBottom w:val="0"/>
      <w:divBdr>
        <w:top w:val="none" w:sz="0" w:space="0" w:color="auto"/>
        <w:left w:val="none" w:sz="0" w:space="0" w:color="auto"/>
        <w:bottom w:val="none" w:sz="0" w:space="0" w:color="auto"/>
        <w:right w:val="none" w:sz="0" w:space="0" w:color="auto"/>
      </w:divBdr>
    </w:div>
    <w:div w:id="58722040">
      <w:bodyDiv w:val="1"/>
      <w:marLeft w:val="0"/>
      <w:marRight w:val="0"/>
      <w:marTop w:val="0"/>
      <w:marBottom w:val="0"/>
      <w:divBdr>
        <w:top w:val="none" w:sz="0" w:space="0" w:color="auto"/>
        <w:left w:val="none" w:sz="0" w:space="0" w:color="auto"/>
        <w:bottom w:val="none" w:sz="0" w:space="0" w:color="auto"/>
        <w:right w:val="none" w:sz="0" w:space="0" w:color="auto"/>
      </w:divBdr>
    </w:div>
    <w:div w:id="60837273">
      <w:bodyDiv w:val="1"/>
      <w:marLeft w:val="0"/>
      <w:marRight w:val="0"/>
      <w:marTop w:val="0"/>
      <w:marBottom w:val="0"/>
      <w:divBdr>
        <w:top w:val="none" w:sz="0" w:space="0" w:color="auto"/>
        <w:left w:val="none" w:sz="0" w:space="0" w:color="auto"/>
        <w:bottom w:val="none" w:sz="0" w:space="0" w:color="auto"/>
        <w:right w:val="none" w:sz="0" w:space="0" w:color="auto"/>
      </w:divBdr>
    </w:div>
    <w:div w:id="62610348">
      <w:bodyDiv w:val="1"/>
      <w:marLeft w:val="0"/>
      <w:marRight w:val="0"/>
      <w:marTop w:val="0"/>
      <w:marBottom w:val="0"/>
      <w:divBdr>
        <w:top w:val="none" w:sz="0" w:space="0" w:color="auto"/>
        <w:left w:val="none" w:sz="0" w:space="0" w:color="auto"/>
        <w:bottom w:val="none" w:sz="0" w:space="0" w:color="auto"/>
        <w:right w:val="none" w:sz="0" w:space="0" w:color="auto"/>
      </w:divBdr>
    </w:div>
    <w:div w:id="75633798">
      <w:bodyDiv w:val="1"/>
      <w:marLeft w:val="0"/>
      <w:marRight w:val="0"/>
      <w:marTop w:val="0"/>
      <w:marBottom w:val="0"/>
      <w:divBdr>
        <w:top w:val="none" w:sz="0" w:space="0" w:color="auto"/>
        <w:left w:val="none" w:sz="0" w:space="0" w:color="auto"/>
        <w:bottom w:val="none" w:sz="0" w:space="0" w:color="auto"/>
        <w:right w:val="none" w:sz="0" w:space="0" w:color="auto"/>
      </w:divBdr>
    </w:div>
    <w:div w:id="77144582">
      <w:bodyDiv w:val="1"/>
      <w:marLeft w:val="0"/>
      <w:marRight w:val="0"/>
      <w:marTop w:val="0"/>
      <w:marBottom w:val="0"/>
      <w:divBdr>
        <w:top w:val="none" w:sz="0" w:space="0" w:color="auto"/>
        <w:left w:val="none" w:sz="0" w:space="0" w:color="auto"/>
        <w:bottom w:val="none" w:sz="0" w:space="0" w:color="auto"/>
        <w:right w:val="none" w:sz="0" w:space="0" w:color="auto"/>
      </w:divBdr>
    </w:div>
    <w:div w:id="77674544">
      <w:bodyDiv w:val="1"/>
      <w:marLeft w:val="0"/>
      <w:marRight w:val="0"/>
      <w:marTop w:val="0"/>
      <w:marBottom w:val="0"/>
      <w:divBdr>
        <w:top w:val="none" w:sz="0" w:space="0" w:color="auto"/>
        <w:left w:val="none" w:sz="0" w:space="0" w:color="auto"/>
        <w:bottom w:val="none" w:sz="0" w:space="0" w:color="auto"/>
        <w:right w:val="none" w:sz="0" w:space="0" w:color="auto"/>
      </w:divBdr>
    </w:div>
    <w:div w:id="78062885">
      <w:bodyDiv w:val="1"/>
      <w:marLeft w:val="0"/>
      <w:marRight w:val="0"/>
      <w:marTop w:val="0"/>
      <w:marBottom w:val="0"/>
      <w:divBdr>
        <w:top w:val="none" w:sz="0" w:space="0" w:color="auto"/>
        <w:left w:val="none" w:sz="0" w:space="0" w:color="auto"/>
        <w:bottom w:val="none" w:sz="0" w:space="0" w:color="auto"/>
        <w:right w:val="none" w:sz="0" w:space="0" w:color="auto"/>
      </w:divBdr>
    </w:div>
    <w:div w:id="78452428">
      <w:bodyDiv w:val="1"/>
      <w:marLeft w:val="0"/>
      <w:marRight w:val="0"/>
      <w:marTop w:val="0"/>
      <w:marBottom w:val="0"/>
      <w:divBdr>
        <w:top w:val="none" w:sz="0" w:space="0" w:color="auto"/>
        <w:left w:val="none" w:sz="0" w:space="0" w:color="auto"/>
        <w:bottom w:val="none" w:sz="0" w:space="0" w:color="auto"/>
        <w:right w:val="none" w:sz="0" w:space="0" w:color="auto"/>
      </w:divBdr>
    </w:div>
    <w:div w:id="79983215">
      <w:bodyDiv w:val="1"/>
      <w:marLeft w:val="0"/>
      <w:marRight w:val="0"/>
      <w:marTop w:val="0"/>
      <w:marBottom w:val="0"/>
      <w:divBdr>
        <w:top w:val="none" w:sz="0" w:space="0" w:color="auto"/>
        <w:left w:val="none" w:sz="0" w:space="0" w:color="auto"/>
        <w:bottom w:val="none" w:sz="0" w:space="0" w:color="auto"/>
        <w:right w:val="none" w:sz="0" w:space="0" w:color="auto"/>
      </w:divBdr>
    </w:div>
    <w:div w:id="85156520">
      <w:bodyDiv w:val="1"/>
      <w:marLeft w:val="0"/>
      <w:marRight w:val="0"/>
      <w:marTop w:val="0"/>
      <w:marBottom w:val="0"/>
      <w:divBdr>
        <w:top w:val="none" w:sz="0" w:space="0" w:color="auto"/>
        <w:left w:val="none" w:sz="0" w:space="0" w:color="auto"/>
        <w:bottom w:val="none" w:sz="0" w:space="0" w:color="auto"/>
        <w:right w:val="none" w:sz="0" w:space="0" w:color="auto"/>
      </w:divBdr>
    </w:div>
    <w:div w:id="87505884">
      <w:bodyDiv w:val="1"/>
      <w:marLeft w:val="0"/>
      <w:marRight w:val="0"/>
      <w:marTop w:val="0"/>
      <w:marBottom w:val="0"/>
      <w:divBdr>
        <w:top w:val="none" w:sz="0" w:space="0" w:color="auto"/>
        <w:left w:val="none" w:sz="0" w:space="0" w:color="auto"/>
        <w:bottom w:val="none" w:sz="0" w:space="0" w:color="auto"/>
        <w:right w:val="none" w:sz="0" w:space="0" w:color="auto"/>
      </w:divBdr>
    </w:div>
    <w:div w:id="90904525">
      <w:bodyDiv w:val="1"/>
      <w:marLeft w:val="0"/>
      <w:marRight w:val="0"/>
      <w:marTop w:val="0"/>
      <w:marBottom w:val="0"/>
      <w:divBdr>
        <w:top w:val="none" w:sz="0" w:space="0" w:color="auto"/>
        <w:left w:val="none" w:sz="0" w:space="0" w:color="auto"/>
        <w:bottom w:val="none" w:sz="0" w:space="0" w:color="auto"/>
        <w:right w:val="none" w:sz="0" w:space="0" w:color="auto"/>
      </w:divBdr>
    </w:div>
    <w:div w:id="92290586">
      <w:bodyDiv w:val="1"/>
      <w:marLeft w:val="0"/>
      <w:marRight w:val="0"/>
      <w:marTop w:val="0"/>
      <w:marBottom w:val="0"/>
      <w:divBdr>
        <w:top w:val="none" w:sz="0" w:space="0" w:color="auto"/>
        <w:left w:val="none" w:sz="0" w:space="0" w:color="auto"/>
        <w:bottom w:val="none" w:sz="0" w:space="0" w:color="auto"/>
        <w:right w:val="none" w:sz="0" w:space="0" w:color="auto"/>
      </w:divBdr>
    </w:div>
    <w:div w:id="96676849">
      <w:bodyDiv w:val="1"/>
      <w:marLeft w:val="0"/>
      <w:marRight w:val="0"/>
      <w:marTop w:val="0"/>
      <w:marBottom w:val="0"/>
      <w:divBdr>
        <w:top w:val="none" w:sz="0" w:space="0" w:color="auto"/>
        <w:left w:val="none" w:sz="0" w:space="0" w:color="auto"/>
        <w:bottom w:val="none" w:sz="0" w:space="0" w:color="auto"/>
        <w:right w:val="none" w:sz="0" w:space="0" w:color="auto"/>
      </w:divBdr>
    </w:div>
    <w:div w:id="96756693">
      <w:bodyDiv w:val="1"/>
      <w:marLeft w:val="0"/>
      <w:marRight w:val="0"/>
      <w:marTop w:val="0"/>
      <w:marBottom w:val="0"/>
      <w:divBdr>
        <w:top w:val="none" w:sz="0" w:space="0" w:color="auto"/>
        <w:left w:val="none" w:sz="0" w:space="0" w:color="auto"/>
        <w:bottom w:val="none" w:sz="0" w:space="0" w:color="auto"/>
        <w:right w:val="none" w:sz="0" w:space="0" w:color="auto"/>
      </w:divBdr>
    </w:div>
    <w:div w:id="106778929">
      <w:bodyDiv w:val="1"/>
      <w:marLeft w:val="0"/>
      <w:marRight w:val="0"/>
      <w:marTop w:val="0"/>
      <w:marBottom w:val="0"/>
      <w:divBdr>
        <w:top w:val="none" w:sz="0" w:space="0" w:color="auto"/>
        <w:left w:val="none" w:sz="0" w:space="0" w:color="auto"/>
        <w:bottom w:val="none" w:sz="0" w:space="0" w:color="auto"/>
        <w:right w:val="none" w:sz="0" w:space="0" w:color="auto"/>
      </w:divBdr>
    </w:div>
    <w:div w:id="107508475">
      <w:bodyDiv w:val="1"/>
      <w:marLeft w:val="0"/>
      <w:marRight w:val="0"/>
      <w:marTop w:val="0"/>
      <w:marBottom w:val="0"/>
      <w:divBdr>
        <w:top w:val="none" w:sz="0" w:space="0" w:color="auto"/>
        <w:left w:val="none" w:sz="0" w:space="0" w:color="auto"/>
        <w:bottom w:val="none" w:sz="0" w:space="0" w:color="auto"/>
        <w:right w:val="none" w:sz="0" w:space="0" w:color="auto"/>
      </w:divBdr>
    </w:div>
    <w:div w:id="112216188">
      <w:bodyDiv w:val="1"/>
      <w:marLeft w:val="0"/>
      <w:marRight w:val="0"/>
      <w:marTop w:val="0"/>
      <w:marBottom w:val="0"/>
      <w:divBdr>
        <w:top w:val="none" w:sz="0" w:space="0" w:color="auto"/>
        <w:left w:val="none" w:sz="0" w:space="0" w:color="auto"/>
        <w:bottom w:val="none" w:sz="0" w:space="0" w:color="auto"/>
        <w:right w:val="none" w:sz="0" w:space="0" w:color="auto"/>
      </w:divBdr>
    </w:div>
    <w:div w:id="119416695">
      <w:bodyDiv w:val="1"/>
      <w:marLeft w:val="0"/>
      <w:marRight w:val="0"/>
      <w:marTop w:val="0"/>
      <w:marBottom w:val="0"/>
      <w:divBdr>
        <w:top w:val="none" w:sz="0" w:space="0" w:color="auto"/>
        <w:left w:val="none" w:sz="0" w:space="0" w:color="auto"/>
        <w:bottom w:val="none" w:sz="0" w:space="0" w:color="auto"/>
        <w:right w:val="none" w:sz="0" w:space="0" w:color="auto"/>
      </w:divBdr>
    </w:div>
    <w:div w:id="120652706">
      <w:bodyDiv w:val="1"/>
      <w:marLeft w:val="0"/>
      <w:marRight w:val="0"/>
      <w:marTop w:val="0"/>
      <w:marBottom w:val="0"/>
      <w:divBdr>
        <w:top w:val="none" w:sz="0" w:space="0" w:color="auto"/>
        <w:left w:val="none" w:sz="0" w:space="0" w:color="auto"/>
        <w:bottom w:val="none" w:sz="0" w:space="0" w:color="auto"/>
        <w:right w:val="none" w:sz="0" w:space="0" w:color="auto"/>
      </w:divBdr>
    </w:div>
    <w:div w:id="132719663">
      <w:bodyDiv w:val="1"/>
      <w:marLeft w:val="0"/>
      <w:marRight w:val="0"/>
      <w:marTop w:val="0"/>
      <w:marBottom w:val="0"/>
      <w:divBdr>
        <w:top w:val="none" w:sz="0" w:space="0" w:color="auto"/>
        <w:left w:val="none" w:sz="0" w:space="0" w:color="auto"/>
        <w:bottom w:val="none" w:sz="0" w:space="0" w:color="auto"/>
        <w:right w:val="none" w:sz="0" w:space="0" w:color="auto"/>
      </w:divBdr>
    </w:div>
    <w:div w:id="133186968">
      <w:bodyDiv w:val="1"/>
      <w:marLeft w:val="0"/>
      <w:marRight w:val="0"/>
      <w:marTop w:val="0"/>
      <w:marBottom w:val="0"/>
      <w:divBdr>
        <w:top w:val="none" w:sz="0" w:space="0" w:color="auto"/>
        <w:left w:val="none" w:sz="0" w:space="0" w:color="auto"/>
        <w:bottom w:val="none" w:sz="0" w:space="0" w:color="auto"/>
        <w:right w:val="none" w:sz="0" w:space="0" w:color="auto"/>
      </w:divBdr>
    </w:div>
    <w:div w:id="133760193">
      <w:bodyDiv w:val="1"/>
      <w:marLeft w:val="0"/>
      <w:marRight w:val="0"/>
      <w:marTop w:val="0"/>
      <w:marBottom w:val="0"/>
      <w:divBdr>
        <w:top w:val="none" w:sz="0" w:space="0" w:color="auto"/>
        <w:left w:val="none" w:sz="0" w:space="0" w:color="auto"/>
        <w:bottom w:val="none" w:sz="0" w:space="0" w:color="auto"/>
        <w:right w:val="none" w:sz="0" w:space="0" w:color="auto"/>
      </w:divBdr>
    </w:div>
    <w:div w:id="135336814">
      <w:bodyDiv w:val="1"/>
      <w:marLeft w:val="0"/>
      <w:marRight w:val="0"/>
      <w:marTop w:val="0"/>
      <w:marBottom w:val="0"/>
      <w:divBdr>
        <w:top w:val="none" w:sz="0" w:space="0" w:color="auto"/>
        <w:left w:val="none" w:sz="0" w:space="0" w:color="auto"/>
        <w:bottom w:val="none" w:sz="0" w:space="0" w:color="auto"/>
        <w:right w:val="none" w:sz="0" w:space="0" w:color="auto"/>
      </w:divBdr>
    </w:div>
    <w:div w:id="136186430">
      <w:bodyDiv w:val="1"/>
      <w:marLeft w:val="0"/>
      <w:marRight w:val="0"/>
      <w:marTop w:val="0"/>
      <w:marBottom w:val="0"/>
      <w:divBdr>
        <w:top w:val="none" w:sz="0" w:space="0" w:color="auto"/>
        <w:left w:val="none" w:sz="0" w:space="0" w:color="auto"/>
        <w:bottom w:val="none" w:sz="0" w:space="0" w:color="auto"/>
        <w:right w:val="none" w:sz="0" w:space="0" w:color="auto"/>
      </w:divBdr>
    </w:div>
    <w:div w:id="137769927">
      <w:bodyDiv w:val="1"/>
      <w:marLeft w:val="0"/>
      <w:marRight w:val="0"/>
      <w:marTop w:val="0"/>
      <w:marBottom w:val="0"/>
      <w:divBdr>
        <w:top w:val="none" w:sz="0" w:space="0" w:color="auto"/>
        <w:left w:val="none" w:sz="0" w:space="0" w:color="auto"/>
        <w:bottom w:val="none" w:sz="0" w:space="0" w:color="auto"/>
        <w:right w:val="none" w:sz="0" w:space="0" w:color="auto"/>
      </w:divBdr>
    </w:div>
    <w:div w:id="138377040">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
    <w:div w:id="143860260">
      <w:bodyDiv w:val="1"/>
      <w:marLeft w:val="0"/>
      <w:marRight w:val="0"/>
      <w:marTop w:val="0"/>
      <w:marBottom w:val="0"/>
      <w:divBdr>
        <w:top w:val="none" w:sz="0" w:space="0" w:color="auto"/>
        <w:left w:val="none" w:sz="0" w:space="0" w:color="auto"/>
        <w:bottom w:val="none" w:sz="0" w:space="0" w:color="auto"/>
        <w:right w:val="none" w:sz="0" w:space="0" w:color="auto"/>
      </w:divBdr>
    </w:div>
    <w:div w:id="145320141">
      <w:bodyDiv w:val="1"/>
      <w:marLeft w:val="0"/>
      <w:marRight w:val="0"/>
      <w:marTop w:val="0"/>
      <w:marBottom w:val="0"/>
      <w:divBdr>
        <w:top w:val="none" w:sz="0" w:space="0" w:color="auto"/>
        <w:left w:val="none" w:sz="0" w:space="0" w:color="auto"/>
        <w:bottom w:val="none" w:sz="0" w:space="0" w:color="auto"/>
        <w:right w:val="none" w:sz="0" w:space="0" w:color="auto"/>
      </w:divBdr>
    </w:div>
    <w:div w:id="152338406">
      <w:bodyDiv w:val="1"/>
      <w:marLeft w:val="0"/>
      <w:marRight w:val="0"/>
      <w:marTop w:val="0"/>
      <w:marBottom w:val="0"/>
      <w:divBdr>
        <w:top w:val="none" w:sz="0" w:space="0" w:color="auto"/>
        <w:left w:val="none" w:sz="0" w:space="0" w:color="auto"/>
        <w:bottom w:val="none" w:sz="0" w:space="0" w:color="auto"/>
        <w:right w:val="none" w:sz="0" w:space="0" w:color="auto"/>
      </w:divBdr>
    </w:div>
    <w:div w:id="155459148">
      <w:bodyDiv w:val="1"/>
      <w:marLeft w:val="0"/>
      <w:marRight w:val="0"/>
      <w:marTop w:val="0"/>
      <w:marBottom w:val="0"/>
      <w:divBdr>
        <w:top w:val="none" w:sz="0" w:space="0" w:color="auto"/>
        <w:left w:val="none" w:sz="0" w:space="0" w:color="auto"/>
        <w:bottom w:val="none" w:sz="0" w:space="0" w:color="auto"/>
        <w:right w:val="none" w:sz="0" w:space="0" w:color="auto"/>
      </w:divBdr>
    </w:div>
    <w:div w:id="159738761">
      <w:bodyDiv w:val="1"/>
      <w:marLeft w:val="0"/>
      <w:marRight w:val="0"/>
      <w:marTop w:val="0"/>
      <w:marBottom w:val="0"/>
      <w:divBdr>
        <w:top w:val="none" w:sz="0" w:space="0" w:color="auto"/>
        <w:left w:val="none" w:sz="0" w:space="0" w:color="auto"/>
        <w:bottom w:val="none" w:sz="0" w:space="0" w:color="auto"/>
        <w:right w:val="none" w:sz="0" w:space="0" w:color="auto"/>
      </w:divBdr>
    </w:div>
    <w:div w:id="161892666">
      <w:bodyDiv w:val="1"/>
      <w:marLeft w:val="0"/>
      <w:marRight w:val="0"/>
      <w:marTop w:val="0"/>
      <w:marBottom w:val="0"/>
      <w:divBdr>
        <w:top w:val="none" w:sz="0" w:space="0" w:color="auto"/>
        <w:left w:val="none" w:sz="0" w:space="0" w:color="auto"/>
        <w:bottom w:val="none" w:sz="0" w:space="0" w:color="auto"/>
        <w:right w:val="none" w:sz="0" w:space="0" w:color="auto"/>
      </w:divBdr>
    </w:div>
    <w:div w:id="164364801">
      <w:bodyDiv w:val="1"/>
      <w:marLeft w:val="0"/>
      <w:marRight w:val="0"/>
      <w:marTop w:val="0"/>
      <w:marBottom w:val="0"/>
      <w:divBdr>
        <w:top w:val="none" w:sz="0" w:space="0" w:color="auto"/>
        <w:left w:val="none" w:sz="0" w:space="0" w:color="auto"/>
        <w:bottom w:val="none" w:sz="0" w:space="0" w:color="auto"/>
        <w:right w:val="none" w:sz="0" w:space="0" w:color="auto"/>
      </w:divBdr>
    </w:div>
    <w:div w:id="169148645">
      <w:bodyDiv w:val="1"/>
      <w:marLeft w:val="0"/>
      <w:marRight w:val="0"/>
      <w:marTop w:val="0"/>
      <w:marBottom w:val="0"/>
      <w:divBdr>
        <w:top w:val="none" w:sz="0" w:space="0" w:color="auto"/>
        <w:left w:val="none" w:sz="0" w:space="0" w:color="auto"/>
        <w:bottom w:val="none" w:sz="0" w:space="0" w:color="auto"/>
        <w:right w:val="none" w:sz="0" w:space="0" w:color="auto"/>
      </w:divBdr>
    </w:div>
    <w:div w:id="172837571">
      <w:bodyDiv w:val="1"/>
      <w:marLeft w:val="0"/>
      <w:marRight w:val="0"/>
      <w:marTop w:val="0"/>
      <w:marBottom w:val="0"/>
      <w:divBdr>
        <w:top w:val="none" w:sz="0" w:space="0" w:color="auto"/>
        <w:left w:val="none" w:sz="0" w:space="0" w:color="auto"/>
        <w:bottom w:val="none" w:sz="0" w:space="0" w:color="auto"/>
        <w:right w:val="none" w:sz="0" w:space="0" w:color="auto"/>
      </w:divBdr>
    </w:div>
    <w:div w:id="174157460">
      <w:bodyDiv w:val="1"/>
      <w:marLeft w:val="0"/>
      <w:marRight w:val="0"/>
      <w:marTop w:val="0"/>
      <w:marBottom w:val="0"/>
      <w:divBdr>
        <w:top w:val="none" w:sz="0" w:space="0" w:color="auto"/>
        <w:left w:val="none" w:sz="0" w:space="0" w:color="auto"/>
        <w:bottom w:val="none" w:sz="0" w:space="0" w:color="auto"/>
        <w:right w:val="none" w:sz="0" w:space="0" w:color="auto"/>
      </w:divBdr>
    </w:div>
    <w:div w:id="176161069">
      <w:bodyDiv w:val="1"/>
      <w:marLeft w:val="0"/>
      <w:marRight w:val="0"/>
      <w:marTop w:val="0"/>
      <w:marBottom w:val="0"/>
      <w:divBdr>
        <w:top w:val="none" w:sz="0" w:space="0" w:color="auto"/>
        <w:left w:val="none" w:sz="0" w:space="0" w:color="auto"/>
        <w:bottom w:val="none" w:sz="0" w:space="0" w:color="auto"/>
        <w:right w:val="none" w:sz="0" w:space="0" w:color="auto"/>
      </w:divBdr>
    </w:div>
    <w:div w:id="177349737">
      <w:bodyDiv w:val="1"/>
      <w:marLeft w:val="0"/>
      <w:marRight w:val="0"/>
      <w:marTop w:val="0"/>
      <w:marBottom w:val="0"/>
      <w:divBdr>
        <w:top w:val="none" w:sz="0" w:space="0" w:color="auto"/>
        <w:left w:val="none" w:sz="0" w:space="0" w:color="auto"/>
        <w:bottom w:val="none" w:sz="0" w:space="0" w:color="auto"/>
        <w:right w:val="none" w:sz="0" w:space="0" w:color="auto"/>
      </w:divBdr>
    </w:div>
    <w:div w:id="178204429">
      <w:bodyDiv w:val="1"/>
      <w:marLeft w:val="0"/>
      <w:marRight w:val="0"/>
      <w:marTop w:val="0"/>
      <w:marBottom w:val="0"/>
      <w:divBdr>
        <w:top w:val="none" w:sz="0" w:space="0" w:color="auto"/>
        <w:left w:val="none" w:sz="0" w:space="0" w:color="auto"/>
        <w:bottom w:val="none" w:sz="0" w:space="0" w:color="auto"/>
        <w:right w:val="none" w:sz="0" w:space="0" w:color="auto"/>
      </w:divBdr>
    </w:div>
    <w:div w:id="183716017">
      <w:bodyDiv w:val="1"/>
      <w:marLeft w:val="0"/>
      <w:marRight w:val="0"/>
      <w:marTop w:val="0"/>
      <w:marBottom w:val="0"/>
      <w:divBdr>
        <w:top w:val="none" w:sz="0" w:space="0" w:color="auto"/>
        <w:left w:val="none" w:sz="0" w:space="0" w:color="auto"/>
        <w:bottom w:val="none" w:sz="0" w:space="0" w:color="auto"/>
        <w:right w:val="none" w:sz="0" w:space="0" w:color="auto"/>
      </w:divBdr>
    </w:div>
    <w:div w:id="185022084">
      <w:bodyDiv w:val="1"/>
      <w:marLeft w:val="0"/>
      <w:marRight w:val="0"/>
      <w:marTop w:val="0"/>
      <w:marBottom w:val="0"/>
      <w:divBdr>
        <w:top w:val="none" w:sz="0" w:space="0" w:color="auto"/>
        <w:left w:val="none" w:sz="0" w:space="0" w:color="auto"/>
        <w:bottom w:val="none" w:sz="0" w:space="0" w:color="auto"/>
        <w:right w:val="none" w:sz="0" w:space="0" w:color="auto"/>
      </w:divBdr>
    </w:div>
    <w:div w:id="188573504">
      <w:bodyDiv w:val="1"/>
      <w:marLeft w:val="0"/>
      <w:marRight w:val="0"/>
      <w:marTop w:val="0"/>
      <w:marBottom w:val="0"/>
      <w:divBdr>
        <w:top w:val="none" w:sz="0" w:space="0" w:color="auto"/>
        <w:left w:val="none" w:sz="0" w:space="0" w:color="auto"/>
        <w:bottom w:val="none" w:sz="0" w:space="0" w:color="auto"/>
        <w:right w:val="none" w:sz="0" w:space="0" w:color="auto"/>
      </w:divBdr>
    </w:div>
    <w:div w:id="190461567">
      <w:bodyDiv w:val="1"/>
      <w:marLeft w:val="0"/>
      <w:marRight w:val="0"/>
      <w:marTop w:val="0"/>
      <w:marBottom w:val="0"/>
      <w:divBdr>
        <w:top w:val="none" w:sz="0" w:space="0" w:color="auto"/>
        <w:left w:val="none" w:sz="0" w:space="0" w:color="auto"/>
        <w:bottom w:val="none" w:sz="0" w:space="0" w:color="auto"/>
        <w:right w:val="none" w:sz="0" w:space="0" w:color="auto"/>
      </w:divBdr>
    </w:div>
    <w:div w:id="191264480">
      <w:bodyDiv w:val="1"/>
      <w:marLeft w:val="0"/>
      <w:marRight w:val="0"/>
      <w:marTop w:val="0"/>
      <w:marBottom w:val="0"/>
      <w:divBdr>
        <w:top w:val="none" w:sz="0" w:space="0" w:color="auto"/>
        <w:left w:val="none" w:sz="0" w:space="0" w:color="auto"/>
        <w:bottom w:val="none" w:sz="0" w:space="0" w:color="auto"/>
        <w:right w:val="none" w:sz="0" w:space="0" w:color="auto"/>
      </w:divBdr>
    </w:div>
    <w:div w:id="191575270">
      <w:bodyDiv w:val="1"/>
      <w:marLeft w:val="0"/>
      <w:marRight w:val="0"/>
      <w:marTop w:val="0"/>
      <w:marBottom w:val="0"/>
      <w:divBdr>
        <w:top w:val="none" w:sz="0" w:space="0" w:color="auto"/>
        <w:left w:val="none" w:sz="0" w:space="0" w:color="auto"/>
        <w:bottom w:val="none" w:sz="0" w:space="0" w:color="auto"/>
        <w:right w:val="none" w:sz="0" w:space="0" w:color="auto"/>
      </w:divBdr>
    </w:div>
    <w:div w:id="192155473">
      <w:bodyDiv w:val="1"/>
      <w:marLeft w:val="0"/>
      <w:marRight w:val="0"/>
      <w:marTop w:val="0"/>
      <w:marBottom w:val="0"/>
      <w:divBdr>
        <w:top w:val="none" w:sz="0" w:space="0" w:color="auto"/>
        <w:left w:val="none" w:sz="0" w:space="0" w:color="auto"/>
        <w:bottom w:val="none" w:sz="0" w:space="0" w:color="auto"/>
        <w:right w:val="none" w:sz="0" w:space="0" w:color="auto"/>
      </w:divBdr>
    </w:div>
    <w:div w:id="193471792">
      <w:bodyDiv w:val="1"/>
      <w:marLeft w:val="0"/>
      <w:marRight w:val="0"/>
      <w:marTop w:val="0"/>
      <w:marBottom w:val="0"/>
      <w:divBdr>
        <w:top w:val="none" w:sz="0" w:space="0" w:color="auto"/>
        <w:left w:val="none" w:sz="0" w:space="0" w:color="auto"/>
        <w:bottom w:val="none" w:sz="0" w:space="0" w:color="auto"/>
        <w:right w:val="none" w:sz="0" w:space="0" w:color="auto"/>
      </w:divBdr>
    </w:div>
    <w:div w:id="194857676">
      <w:bodyDiv w:val="1"/>
      <w:marLeft w:val="0"/>
      <w:marRight w:val="0"/>
      <w:marTop w:val="0"/>
      <w:marBottom w:val="0"/>
      <w:divBdr>
        <w:top w:val="none" w:sz="0" w:space="0" w:color="auto"/>
        <w:left w:val="none" w:sz="0" w:space="0" w:color="auto"/>
        <w:bottom w:val="none" w:sz="0" w:space="0" w:color="auto"/>
        <w:right w:val="none" w:sz="0" w:space="0" w:color="auto"/>
      </w:divBdr>
    </w:div>
    <w:div w:id="199129469">
      <w:bodyDiv w:val="1"/>
      <w:marLeft w:val="0"/>
      <w:marRight w:val="0"/>
      <w:marTop w:val="0"/>
      <w:marBottom w:val="0"/>
      <w:divBdr>
        <w:top w:val="none" w:sz="0" w:space="0" w:color="auto"/>
        <w:left w:val="none" w:sz="0" w:space="0" w:color="auto"/>
        <w:bottom w:val="none" w:sz="0" w:space="0" w:color="auto"/>
        <w:right w:val="none" w:sz="0" w:space="0" w:color="auto"/>
      </w:divBdr>
    </w:div>
    <w:div w:id="202062137">
      <w:bodyDiv w:val="1"/>
      <w:marLeft w:val="0"/>
      <w:marRight w:val="0"/>
      <w:marTop w:val="0"/>
      <w:marBottom w:val="0"/>
      <w:divBdr>
        <w:top w:val="none" w:sz="0" w:space="0" w:color="auto"/>
        <w:left w:val="none" w:sz="0" w:space="0" w:color="auto"/>
        <w:bottom w:val="none" w:sz="0" w:space="0" w:color="auto"/>
        <w:right w:val="none" w:sz="0" w:space="0" w:color="auto"/>
      </w:divBdr>
    </w:div>
    <w:div w:id="203061117">
      <w:bodyDiv w:val="1"/>
      <w:marLeft w:val="0"/>
      <w:marRight w:val="0"/>
      <w:marTop w:val="0"/>
      <w:marBottom w:val="0"/>
      <w:divBdr>
        <w:top w:val="none" w:sz="0" w:space="0" w:color="auto"/>
        <w:left w:val="none" w:sz="0" w:space="0" w:color="auto"/>
        <w:bottom w:val="none" w:sz="0" w:space="0" w:color="auto"/>
        <w:right w:val="none" w:sz="0" w:space="0" w:color="auto"/>
      </w:divBdr>
    </w:div>
    <w:div w:id="203250881">
      <w:bodyDiv w:val="1"/>
      <w:marLeft w:val="0"/>
      <w:marRight w:val="0"/>
      <w:marTop w:val="0"/>
      <w:marBottom w:val="0"/>
      <w:divBdr>
        <w:top w:val="none" w:sz="0" w:space="0" w:color="auto"/>
        <w:left w:val="none" w:sz="0" w:space="0" w:color="auto"/>
        <w:bottom w:val="none" w:sz="0" w:space="0" w:color="auto"/>
        <w:right w:val="none" w:sz="0" w:space="0" w:color="auto"/>
      </w:divBdr>
    </w:div>
    <w:div w:id="203568484">
      <w:bodyDiv w:val="1"/>
      <w:marLeft w:val="0"/>
      <w:marRight w:val="0"/>
      <w:marTop w:val="0"/>
      <w:marBottom w:val="0"/>
      <w:divBdr>
        <w:top w:val="none" w:sz="0" w:space="0" w:color="auto"/>
        <w:left w:val="none" w:sz="0" w:space="0" w:color="auto"/>
        <w:bottom w:val="none" w:sz="0" w:space="0" w:color="auto"/>
        <w:right w:val="none" w:sz="0" w:space="0" w:color="auto"/>
      </w:divBdr>
    </w:div>
    <w:div w:id="205263464">
      <w:bodyDiv w:val="1"/>
      <w:marLeft w:val="0"/>
      <w:marRight w:val="0"/>
      <w:marTop w:val="0"/>
      <w:marBottom w:val="0"/>
      <w:divBdr>
        <w:top w:val="none" w:sz="0" w:space="0" w:color="auto"/>
        <w:left w:val="none" w:sz="0" w:space="0" w:color="auto"/>
        <w:bottom w:val="none" w:sz="0" w:space="0" w:color="auto"/>
        <w:right w:val="none" w:sz="0" w:space="0" w:color="auto"/>
      </w:divBdr>
    </w:div>
    <w:div w:id="206992647">
      <w:bodyDiv w:val="1"/>
      <w:marLeft w:val="0"/>
      <w:marRight w:val="0"/>
      <w:marTop w:val="0"/>
      <w:marBottom w:val="0"/>
      <w:divBdr>
        <w:top w:val="none" w:sz="0" w:space="0" w:color="auto"/>
        <w:left w:val="none" w:sz="0" w:space="0" w:color="auto"/>
        <w:bottom w:val="none" w:sz="0" w:space="0" w:color="auto"/>
        <w:right w:val="none" w:sz="0" w:space="0" w:color="auto"/>
      </w:divBdr>
    </w:div>
    <w:div w:id="208997513">
      <w:bodyDiv w:val="1"/>
      <w:marLeft w:val="0"/>
      <w:marRight w:val="0"/>
      <w:marTop w:val="0"/>
      <w:marBottom w:val="0"/>
      <w:divBdr>
        <w:top w:val="none" w:sz="0" w:space="0" w:color="auto"/>
        <w:left w:val="none" w:sz="0" w:space="0" w:color="auto"/>
        <w:bottom w:val="none" w:sz="0" w:space="0" w:color="auto"/>
        <w:right w:val="none" w:sz="0" w:space="0" w:color="auto"/>
      </w:divBdr>
    </w:div>
    <w:div w:id="209339716">
      <w:bodyDiv w:val="1"/>
      <w:marLeft w:val="0"/>
      <w:marRight w:val="0"/>
      <w:marTop w:val="0"/>
      <w:marBottom w:val="0"/>
      <w:divBdr>
        <w:top w:val="none" w:sz="0" w:space="0" w:color="auto"/>
        <w:left w:val="none" w:sz="0" w:space="0" w:color="auto"/>
        <w:bottom w:val="none" w:sz="0" w:space="0" w:color="auto"/>
        <w:right w:val="none" w:sz="0" w:space="0" w:color="auto"/>
      </w:divBdr>
    </w:div>
    <w:div w:id="213086284">
      <w:bodyDiv w:val="1"/>
      <w:marLeft w:val="0"/>
      <w:marRight w:val="0"/>
      <w:marTop w:val="0"/>
      <w:marBottom w:val="0"/>
      <w:divBdr>
        <w:top w:val="none" w:sz="0" w:space="0" w:color="auto"/>
        <w:left w:val="none" w:sz="0" w:space="0" w:color="auto"/>
        <w:bottom w:val="none" w:sz="0" w:space="0" w:color="auto"/>
        <w:right w:val="none" w:sz="0" w:space="0" w:color="auto"/>
      </w:divBdr>
    </w:div>
    <w:div w:id="214898892">
      <w:bodyDiv w:val="1"/>
      <w:marLeft w:val="0"/>
      <w:marRight w:val="0"/>
      <w:marTop w:val="0"/>
      <w:marBottom w:val="0"/>
      <w:divBdr>
        <w:top w:val="none" w:sz="0" w:space="0" w:color="auto"/>
        <w:left w:val="none" w:sz="0" w:space="0" w:color="auto"/>
        <w:bottom w:val="none" w:sz="0" w:space="0" w:color="auto"/>
        <w:right w:val="none" w:sz="0" w:space="0" w:color="auto"/>
      </w:divBdr>
    </w:div>
    <w:div w:id="216286273">
      <w:bodyDiv w:val="1"/>
      <w:marLeft w:val="0"/>
      <w:marRight w:val="0"/>
      <w:marTop w:val="0"/>
      <w:marBottom w:val="0"/>
      <w:divBdr>
        <w:top w:val="none" w:sz="0" w:space="0" w:color="auto"/>
        <w:left w:val="none" w:sz="0" w:space="0" w:color="auto"/>
        <w:bottom w:val="none" w:sz="0" w:space="0" w:color="auto"/>
        <w:right w:val="none" w:sz="0" w:space="0" w:color="auto"/>
      </w:divBdr>
    </w:div>
    <w:div w:id="216741656">
      <w:bodyDiv w:val="1"/>
      <w:marLeft w:val="0"/>
      <w:marRight w:val="0"/>
      <w:marTop w:val="0"/>
      <w:marBottom w:val="0"/>
      <w:divBdr>
        <w:top w:val="none" w:sz="0" w:space="0" w:color="auto"/>
        <w:left w:val="none" w:sz="0" w:space="0" w:color="auto"/>
        <w:bottom w:val="none" w:sz="0" w:space="0" w:color="auto"/>
        <w:right w:val="none" w:sz="0" w:space="0" w:color="auto"/>
      </w:divBdr>
    </w:div>
    <w:div w:id="217664724">
      <w:bodyDiv w:val="1"/>
      <w:marLeft w:val="0"/>
      <w:marRight w:val="0"/>
      <w:marTop w:val="0"/>
      <w:marBottom w:val="0"/>
      <w:divBdr>
        <w:top w:val="none" w:sz="0" w:space="0" w:color="auto"/>
        <w:left w:val="none" w:sz="0" w:space="0" w:color="auto"/>
        <w:bottom w:val="none" w:sz="0" w:space="0" w:color="auto"/>
        <w:right w:val="none" w:sz="0" w:space="0" w:color="auto"/>
      </w:divBdr>
    </w:div>
    <w:div w:id="218397313">
      <w:bodyDiv w:val="1"/>
      <w:marLeft w:val="0"/>
      <w:marRight w:val="0"/>
      <w:marTop w:val="0"/>
      <w:marBottom w:val="0"/>
      <w:divBdr>
        <w:top w:val="none" w:sz="0" w:space="0" w:color="auto"/>
        <w:left w:val="none" w:sz="0" w:space="0" w:color="auto"/>
        <w:bottom w:val="none" w:sz="0" w:space="0" w:color="auto"/>
        <w:right w:val="none" w:sz="0" w:space="0" w:color="auto"/>
      </w:divBdr>
    </w:div>
    <w:div w:id="220018180">
      <w:bodyDiv w:val="1"/>
      <w:marLeft w:val="0"/>
      <w:marRight w:val="0"/>
      <w:marTop w:val="0"/>
      <w:marBottom w:val="0"/>
      <w:divBdr>
        <w:top w:val="none" w:sz="0" w:space="0" w:color="auto"/>
        <w:left w:val="none" w:sz="0" w:space="0" w:color="auto"/>
        <w:bottom w:val="none" w:sz="0" w:space="0" w:color="auto"/>
        <w:right w:val="none" w:sz="0" w:space="0" w:color="auto"/>
      </w:divBdr>
    </w:div>
    <w:div w:id="225724640">
      <w:bodyDiv w:val="1"/>
      <w:marLeft w:val="0"/>
      <w:marRight w:val="0"/>
      <w:marTop w:val="0"/>
      <w:marBottom w:val="0"/>
      <w:divBdr>
        <w:top w:val="none" w:sz="0" w:space="0" w:color="auto"/>
        <w:left w:val="none" w:sz="0" w:space="0" w:color="auto"/>
        <w:bottom w:val="none" w:sz="0" w:space="0" w:color="auto"/>
        <w:right w:val="none" w:sz="0" w:space="0" w:color="auto"/>
      </w:divBdr>
    </w:div>
    <w:div w:id="227806237">
      <w:bodyDiv w:val="1"/>
      <w:marLeft w:val="0"/>
      <w:marRight w:val="0"/>
      <w:marTop w:val="0"/>
      <w:marBottom w:val="0"/>
      <w:divBdr>
        <w:top w:val="none" w:sz="0" w:space="0" w:color="auto"/>
        <w:left w:val="none" w:sz="0" w:space="0" w:color="auto"/>
        <w:bottom w:val="none" w:sz="0" w:space="0" w:color="auto"/>
        <w:right w:val="none" w:sz="0" w:space="0" w:color="auto"/>
      </w:divBdr>
    </w:div>
    <w:div w:id="228883233">
      <w:bodyDiv w:val="1"/>
      <w:marLeft w:val="0"/>
      <w:marRight w:val="0"/>
      <w:marTop w:val="0"/>
      <w:marBottom w:val="0"/>
      <w:divBdr>
        <w:top w:val="none" w:sz="0" w:space="0" w:color="auto"/>
        <w:left w:val="none" w:sz="0" w:space="0" w:color="auto"/>
        <w:bottom w:val="none" w:sz="0" w:space="0" w:color="auto"/>
        <w:right w:val="none" w:sz="0" w:space="0" w:color="auto"/>
      </w:divBdr>
    </w:div>
    <w:div w:id="230427734">
      <w:bodyDiv w:val="1"/>
      <w:marLeft w:val="0"/>
      <w:marRight w:val="0"/>
      <w:marTop w:val="0"/>
      <w:marBottom w:val="0"/>
      <w:divBdr>
        <w:top w:val="none" w:sz="0" w:space="0" w:color="auto"/>
        <w:left w:val="none" w:sz="0" w:space="0" w:color="auto"/>
        <w:bottom w:val="none" w:sz="0" w:space="0" w:color="auto"/>
        <w:right w:val="none" w:sz="0" w:space="0" w:color="auto"/>
      </w:divBdr>
    </w:div>
    <w:div w:id="231932335">
      <w:bodyDiv w:val="1"/>
      <w:marLeft w:val="0"/>
      <w:marRight w:val="0"/>
      <w:marTop w:val="0"/>
      <w:marBottom w:val="0"/>
      <w:divBdr>
        <w:top w:val="none" w:sz="0" w:space="0" w:color="auto"/>
        <w:left w:val="none" w:sz="0" w:space="0" w:color="auto"/>
        <w:bottom w:val="none" w:sz="0" w:space="0" w:color="auto"/>
        <w:right w:val="none" w:sz="0" w:space="0" w:color="auto"/>
      </w:divBdr>
    </w:div>
    <w:div w:id="232353258">
      <w:bodyDiv w:val="1"/>
      <w:marLeft w:val="0"/>
      <w:marRight w:val="0"/>
      <w:marTop w:val="0"/>
      <w:marBottom w:val="0"/>
      <w:divBdr>
        <w:top w:val="none" w:sz="0" w:space="0" w:color="auto"/>
        <w:left w:val="none" w:sz="0" w:space="0" w:color="auto"/>
        <w:bottom w:val="none" w:sz="0" w:space="0" w:color="auto"/>
        <w:right w:val="none" w:sz="0" w:space="0" w:color="auto"/>
      </w:divBdr>
    </w:div>
    <w:div w:id="232932134">
      <w:bodyDiv w:val="1"/>
      <w:marLeft w:val="0"/>
      <w:marRight w:val="0"/>
      <w:marTop w:val="0"/>
      <w:marBottom w:val="0"/>
      <w:divBdr>
        <w:top w:val="none" w:sz="0" w:space="0" w:color="auto"/>
        <w:left w:val="none" w:sz="0" w:space="0" w:color="auto"/>
        <w:bottom w:val="none" w:sz="0" w:space="0" w:color="auto"/>
        <w:right w:val="none" w:sz="0" w:space="0" w:color="auto"/>
      </w:divBdr>
    </w:div>
    <w:div w:id="233588175">
      <w:bodyDiv w:val="1"/>
      <w:marLeft w:val="0"/>
      <w:marRight w:val="0"/>
      <w:marTop w:val="0"/>
      <w:marBottom w:val="0"/>
      <w:divBdr>
        <w:top w:val="none" w:sz="0" w:space="0" w:color="auto"/>
        <w:left w:val="none" w:sz="0" w:space="0" w:color="auto"/>
        <w:bottom w:val="none" w:sz="0" w:space="0" w:color="auto"/>
        <w:right w:val="none" w:sz="0" w:space="0" w:color="auto"/>
      </w:divBdr>
    </w:div>
    <w:div w:id="236329496">
      <w:bodyDiv w:val="1"/>
      <w:marLeft w:val="0"/>
      <w:marRight w:val="0"/>
      <w:marTop w:val="0"/>
      <w:marBottom w:val="0"/>
      <w:divBdr>
        <w:top w:val="none" w:sz="0" w:space="0" w:color="auto"/>
        <w:left w:val="none" w:sz="0" w:space="0" w:color="auto"/>
        <w:bottom w:val="none" w:sz="0" w:space="0" w:color="auto"/>
        <w:right w:val="none" w:sz="0" w:space="0" w:color="auto"/>
      </w:divBdr>
    </w:div>
    <w:div w:id="240413135">
      <w:bodyDiv w:val="1"/>
      <w:marLeft w:val="0"/>
      <w:marRight w:val="0"/>
      <w:marTop w:val="0"/>
      <w:marBottom w:val="0"/>
      <w:divBdr>
        <w:top w:val="none" w:sz="0" w:space="0" w:color="auto"/>
        <w:left w:val="none" w:sz="0" w:space="0" w:color="auto"/>
        <w:bottom w:val="none" w:sz="0" w:space="0" w:color="auto"/>
        <w:right w:val="none" w:sz="0" w:space="0" w:color="auto"/>
      </w:divBdr>
    </w:div>
    <w:div w:id="241532296">
      <w:bodyDiv w:val="1"/>
      <w:marLeft w:val="0"/>
      <w:marRight w:val="0"/>
      <w:marTop w:val="0"/>
      <w:marBottom w:val="0"/>
      <w:divBdr>
        <w:top w:val="none" w:sz="0" w:space="0" w:color="auto"/>
        <w:left w:val="none" w:sz="0" w:space="0" w:color="auto"/>
        <w:bottom w:val="none" w:sz="0" w:space="0" w:color="auto"/>
        <w:right w:val="none" w:sz="0" w:space="0" w:color="auto"/>
      </w:divBdr>
    </w:div>
    <w:div w:id="241990350">
      <w:bodyDiv w:val="1"/>
      <w:marLeft w:val="0"/>
      <w:marRight w:val="0"/>
      <w:marTop w:val="0"/>
      <w:marBottom w:val="0"/>
      <w:divBdr>
        <w:top w:val="none" w:sz="0" w:space="0" w:color="auto"/>
        <w:left w:val="none" w:sz="0" w:space="0" w:color="auto"/>
        <w:bottom w:val="none" w:sz="0" w:space="0" w:color="auto"/>
        <w:right w:val="none" w:sz="0" w:space="0" w:color="auto"/>
      </w:divBdr>
    </w:div>
    <w:div w:id="244146289">
      <w:bodyDiv w:val="1"/>
      <w:marLeft w:val="0"/>
      <w:marRight w:val="0"/>
      <w:marTop w:val="0"/>
      <w:marBottom w:val="0"/>
      <w:divBdr>
        <w:top w:val="none" w:sz="0" w:space="0" w:color="auto"/>
        <w:left w:val="none" w:sz="0" w:space="0" w:color="auto"/>
        <w:bottom w:val="none" w:sz="0" w:space="0" w:color="auto"/>
        <w:right w:val="none" w:sz="0" w:space="0" w:color="auto"/>
      </w:divBdr>
    </w:div>
    <w:div w:id="245381386">
      <w:bodyDiv w:val="1"/>
      <w:marLeft w:val="0"/>
      <w:marRight w:val="0"/>
      <w:marTop w:val="0"/>
      <w:marBottom w:val="0"/>
      <w:divBdr>
        <w:top w:val="none" w:sz="0" w:space="0" w:color="auto"/>
        <w:left w:val="none" w:sz="0" w:space="0" w:color="auto"/>
        <w:bottom w:val="none" w:sz="0" w:space="0" w:color="auto"/>
        <w:right w:val="none" w:sz="0" w:space="0" w:color="auto"/>
      </w:divBdr>
    </w:div>
    <w:div w:id="265626600">
      <w:bodyDiv w:val="1"/>
      <w:marLeft w:val="0"/>
      <w:marRight w:val="0"/>
      <w:marTop w:val="0"/>
      <w:marBottom w:val="0"/>
      <w:divBdr>
        <w:top w:val="none" w:sz="0" w:space="0" w:color="auto"/>
        <w:left w:val="none" w:sz="0" w:space="0" w:color="auto"/>
        <w:bottom w:val="none" w:sz="0" w:space="0" w:color="auto"/>
        <w:right w:val="none" w:sz="0" w:space="0" w:color="auto"/>
      </w:divBdr>
    </w:div>
    <w:div w:id="281305191">
      <w:bodyDiv w:val="1"/>
      <w:marLeft w:val="0"/>
      <w:marRight w:val="0"/>
      <w:marTop w:val="0"/>
      <w:marBottom w:val="0"/>
      <w:divBdr>
        <w:top w:val="none" w:sz="0" w:space="0" w:color="auto"/>
        <w:left w:val="none" w:sz="0" w:space="0" w:color="auto"/>
        <w:bottom w:val="none" w:sz="0" w:space="0" w:color="auto"/>
        <w:right w:val="none" w:sz="0" w:space="0" w:color="auto"/>
      </w:divBdr>
    </w:div>
    <w:div w:id="284115821">
      <w:bodyDiv w:val="1"/>
      <w:marLeft w:val="0"/>
      <w:marRight w:val="0"/>
      <w:marTop w:val="0"/>
      <w:marBottom w:val="0"/>
      <w:divBdr>
        <w:top w:val="none" w:sz="0" w:space="0" w:color="auto"/>
        <w:left w:val="none" w:sz="0" w:space="0" w:color="auto"/>
        <w:bottom w:val="none" w:sz="0" w:space="0" w:color="auto"/>
        <w:right w:val="none" w:sz="0" w:space="0" w:color="auto"/>
      </w:divBdr>
    </w:div>
    <w:div w:id="287903709">
      <w:bodyDiv w:val="1"/>
      <w:marLeft w:val="0"/>
      <w:marRight w:val="0"/>
      <w:marTop w:val="0"/>
      <w:marBottom w:val="0"/>
      <w:divBdr>
        <w:top w:val="none" w:sz="0" w:space="0" w:color="auto"/>
        <w:left w:val="none" w:sz="0" w:space="0" w:color="auto"/>
        <w:bottom w:val="none" w:sz="0" w:space="0" w:color="auto"/>
        <w:right w:val="none" w:sz="0" w:space="0" w:color="auto"/>
      </w:divBdr>
    </w:div>
    <w:div w:id="289631812">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291138091">
      <w:bodyDiv w:val="1"/>
      <w:marLeft w:val="0"/>
      <w:marRight w:val="0"/>
      <w:marTop w:val="0"/>
      <w:marBottom w:val="0"/>
      <w:divBdr>
        <w:top w:val="none" w:sz="0" w:space="0" w:color="auto"/>
        <w:left w:val="none" w:sz="0" w:space="0" w:color="auto"/>
        <w:bottom w:val="none" w:sz="0" w:space="0" w:color="auto"/>
        <w:right w:val="none" w:sz="0" w:space="0" w:color="auto"/>
      </w:divBdr>
    </w:div>
    <w:div w:id="292254165">
      <w:bodyDiv w:val="1"/>
      <w:marLeft w:val="0"/>
      <w:marRight w:val="0"/>
      <w:marTop w:val="0"/>
      <w:marBottom w:val="0"/>
      <w:divBdr>
        <w:top w:val="none" w:sz="0" w:space="0" w:color="auto"/>
        <w:left w:val="none" w:sz="0" w:space="0" w:color="auto"/>
        <w:bottom w:val="none" w:sz="0" w:space="0" w:color="auto"/>
        <w:right w:val="none" w:sz="0" w:space="0" w:color="auto"/>
      </w:divBdr>
    </w:div>
    <w:div w:id="292367504">
      <w:bodyDiv w:val="1"/>
      <w:marLeft w:val="0"/>
      <w:marRight w:val="0"/>
      <w:marTop w:val="0"/>
      <w:marBottom w:val="0"/>
      <w:divBdr>
        <w:top w:val="none" w:sz="0" w:space="0" w:color="auto"/>
        <w:left w:val="none" w:sz="0" w:space="0" w:color="auto"/>
        <w:bottom w:val="none" w:sz="0" w:space="0" w:color="auto"/>
        <w:right w:val="none" w:sz="0" w:space="0" w:color="auto"/>
      </w:divBdr>
    </w:div>
    <w:div w:id="293676314">
      <w:bodyDiv w:val="1"/>
      <w:marLeft w:val="0"/>
      <w:marRight w:val="0"/>
      <w:marTop w:val="0"/>
      <w:marBottom w:val="0"/>
      <w:divBdr>
        <w:top w:val="none" w:sz="0" w:space="0" w:color="auto"/>
        <w:left w:val="none" w:sz="0" w:space="0" w:color="auto"/>
        <w:bottom w:val="none" w:sz="0" w:space="0" w:color="auto"/>
        <w:right w:val="none" w:sz="0" w:space="0" w:color="auto"/>
      </w:divBdr>
    </w:div>
    <w:div w:id="300228991">
      <w:bodyDiv w:val="1"/>
      <w:marLeft w:val="0"/>
      <w:marRight w:val="0"/>
      <w:marTop w:val="0"/>
      <w:marBottom w:val="0"/>
      <w:divBdr>
        <w:top w:val="none" w:sz="0" w:space="0" w:color="auto"/>
        <w:left w:val="none" w:sz="0" w:space="0" w:color="auto"/>
        <w:bottom w:val="none" w:sz="0" w:space="0" w:color="auto"/>
        <w:right w:val="none" w:sz="0" w:space="0" w:color="auto"/>
      </w:divBdr>
    </w:div>
    <w:div w:id="302321735">
      <w:bodyDiv w:val="1"/>
      <w:marLeft w:val="0"/>
      <w:marRight w:val="0"/>
      <w:marTop w:val="0"/>
      <w:marBottom w:val="0"/>
      <w:divBdr>
        <w:top w:val="none" w:sz="0" w:space="0" w:color="auto"/>
        <w:left w:val="none" w:sz="0" w:space="0" w:color="auto"/>
        <w:bottom w:val="none" w:sz="0" w:space="0" w:color="auto"/>
        <w:right w:val="none" w:sz="0" w:space="0" w:color="auto"/>
      </w:divBdr>
    </w:div>
    <w:div w:id="303894668">
      <w:bodyDiv w:val="1"/>
      <w:marLeft w:val="0"/>
      <w:marRight w:val="0"/>
      <w:marTop w:val="0"/>
      <w:marBottom w:val="0"/>
      <w:divBdr>
        <w:top w:val="none" w:sz="0" w:space="0" w:color="auto"/>
        <w:left w:val="none" w:sz="0" w:space="0" w:color="auto"/>
        <w:bottom w:val="none" w:sz="0" w:space="0" w:color="auto"/>
        <w:right w:val="none" w:sz="0" w:space="0" w:color="auto"/>
      </w:divBdr>
    </w:div>
    <w:div w:id="306977364">
      <w:bodyDiv w:val="1"/>
      <w:marLeft w:val="0"/>
      <w:marRight w:val="0"/>
      <w:marTop w:val="0"/>
      <w:marBottom w:val="0"/>
      <w:divBdr>
        <w:top w:val="none" w:sz="0" w:space="0" w:color="auto"/>
        <w:left w:val="none" w:sz="0" w:space="0" w:color="auto"/>
        <w:bottom w:val="none" w:sz="0" w:space="0" w:color="auto"/>
        <w:right w:val="none" w:sz="0" w:space="0" w:color="auto"/>
      </w:divBdr>
    </w:div>
    <w:div w:id="308828336">
      <w:bodyDiv w:val="1"/>
      <w:marLeft w:val="0"/>
      <w:marRight w:val="0"/>
      <w:marTop w:val="0"/>
      <w:marBottom w:val="0"/>
      <w:divBdr>
        <w:top w:val="none" w:sz="0" w:space="0" w:color="auto"/>
        <w:left w:val="none" w:sz="0" w:space="0" w:color="auto"/>
        <w:bottom w:val="none" w:sz="0" w:space="0" w:color="auto"/>
        <w:right w:val="none" w:sz="0" w:space="0" w:color="auto"/>
      </w:divBdr>
    </w:div>
    <w:div w:id="310333290">
      <w:bodyDiv w:val="1"/>
      <w:marLeft w:val="0"/>
      <w:marRight w:val="0"/>
      <w:marTop w:val="0"/>
      <w:marBottom w:val="0"/>
      <w:divBdr>
        <w:top w:val="none" w:sz="0" w:space="0" w:color="auto"/>
        <w:left w:val="none" w:sz="0" w:space="0" w:color="auto"/>
        <w:bottom w:val="none" w:sz="0" w:space="0" w:color="auto"/>
        <w:right w:val="none" w:sz="0" w:space="0" w:color="auto"/>
      </w:divBdr>
    </w:div>
    <w:div w:id="311448745">
      <w:bodyDiv w:val="1"/>
      <w:marLeft w:val="0"/>
      <w:marRight w:val="0"/>
      <w:marTop w:val="0"/>
      <w:marBottom w:val="0"/>
      <w:divBdr>
        <w:top w:val="none" w:sz="0" w:space="0" w:color="auto"/>
        <w:left w:val="none" w:sz="0" w:space="0" w:color="auto"/>
        <w:bottom w:val="none" w:sz="0" w:space="0" w:color="auto"/>
        <w:right w:val="none" w:sz="0" w:space="0" w:color="auto"/>
      </w:divBdr>
    </w:div>
    <w:div w:id="311638957">
      <w:bodyDiv w:val="1"/>
      <w:marLeft w:val="0"/>
      <w:marRight w:val="0"/>
      <w:marTop w:val="0"/>
      <w:marBottom w:val="0"/>
      <w:divBdr>
        <w:top w:val="none" w:sz="0" w:space="0" w:color="auto"/>
        <w:left w:val="none" w:sz="0" w:space="0" w:color="auto"/>
        <w:bottom w:val="none" w:sz="0" w:space="0" w:color="auto"/>
        <w:right w:val="none" w:sz="0" w:space="0" w:color="auto"/>
      </w:divBdr>
    </w:div>
    <w:div w:id="316301270">
      <w:bodyDiv w:val="1"/>
      <w:marLeft w:val="0"/>
      <w:marRight w:val="0"/>
      <w:marTop w:val="0"/>
      <w:marBottom w:val="0"/>
      <w:divBdr>
        <w:top w:val="none" w:sz="0" w:space="0" w:color="auto"/>
        <w:left w:val="none" w:sz="0" w:space="0" w:color="auto"/>
        <w:bottom w:val="none" w:sz="0" w:space="0" w:color="auto"/>
        <w:right w:val="none" w:sz="0" w:space="0" w:color="auto"/>
      </w:divBdr>
    </w:div>
    <w:div w:id="316693259">
      <w:bodyDiv w:val="1"/>
      <w:marLeft w:val="0"/>
      <w:marRight w:val="0"/>
      <w:marTop w:val="0"/>
      <w:marBottom w:val="0"/>
      <w:divBdr>
        <w:top w:val="none" w:sz="0" w:space="0" w:color="auto"/>
        <w:left w:val="none" w:sz="0" w:space="0" w:color="auto"/>
        <w:bottom w:val="none" w:sz="0" w:space="0" w:color="auto"/>
        <w:right w:val="none" w:sz="0" w:space="0" w:color="auto"/>
      </w:divBdr>
    </w:div>
    <w:div w:id="317611728">
      <w:bodyDiv w:val="1"/>
      <w:marLeft w:val="0"/>
      <w:marRight w:val="0"/>
      <w:marTop w:val="0"/>
      <w:marBottom w:val="0"/>
      <w:divBdr>
        <w:top w:val="none" w:sz="0" w:space="0" w:color="auto"/>
        <w:left w:val="none" w:sz="0" w:space="0" w:color="auto"/>
        <w:bottom w:val="none" w:sz="0" w:space="0" w:color="auto"/>
        <w:right w:val="none" w:sz="0" w:space="0" w:color="auto"/>
      </w:divBdr>
    </w:div>
    <w:div w:id="318123133">
      <w:bodyDiv w:val="1"/>
      <w:marLeft w:val="0"/>
      <w:marRight w:val="0"/>
      <w:marTop w:val="0"/>
      <w:marBottom w:val="0"/>
      <w:divBdr>
        <w:top w:val="none" w:sz="0" w:space="0" w:color="auto"/>
        <w:left w:val="none" w:sz="0" w:space="0" w:color="auto"/>
        <w:bottom w:val="none" w:sz="0" w:space="0" w:color="auto"/>
        <w:right w:val="none" w:sz="0" w:space="0" w:color="auto"/>
      </w:divBdr>
    </w:div>
    <w:div w:id="320818940">
      <w:bodyDiv w:val="1"/>
      <w:marLeft w:val="0"/>
      <w:marRight w:val="0"/>
      <w:marTop w:val="0"/>
      <w:marBottom w:val="0"/>
      <w:divBdr>
        <w:top w:val="none" w:sz="0" w:space="0" w:color="auto"/>
        <w:left w:val="none" w:sz="0" w:space="0" w:color="auto"/>
        <w:bottom w:val="none" w:sz="0" w:space="0" w:color="auto"/>
        <w:right w:val="none" w:sz="0" w:space="0" w:color="auto"/>
      </w:divBdr>
    </w:div>
    <w:div w:id="320935042">
      <w:bodyDiv w:val="1"/>
      <w:marLeft w:val="0"/>
      <w:marRight w:val="0"/>
      <w:marTop w:val="0"/>
      <w:marBottom w:val="0"/>
      <w:divBdr>
        <w:top w:val="none" w:sz="0" w:space="0" w:color="auto"/>
        <w:left w:val="none" w:sz="0" w:space="0" w:color="auto"/>
        <w:bottom w:val="none" w:sz="0" w:space="0" w:color="auto"/>
        <w:right w:val="none" w:sz="0" w:space="0" w:color="auto"/>
      </w:divBdr>
    </w:div>
    <w:div w:id="323243304">
      <w:bodyDiv w:val="1"/>
      <w:marLeft w:val="0"/>
      <w:marRight w:val="0"/>
      <w:marTop w:val="0"/>
      <w:marBottom w:val="0"/>
      <w:divBdr>
        <w:top w:val="none" w:sz="0" w:space="0" w:color="auto"/>
        <w:left w:val="none" w:sz="0" w:space="0" w:color="auto"/>
        <w:bottom w:val="none" w:sz="0" w:space="0" w:color="auto"/>
        <w:right w:val="none" w:sz="0" w:space="0" w:color="auto"/>
      </w:divBdr>
    </w:div>
    <w:div w:id="323358314">
      <w:bodyDiv w:val="1"/>
      <w:marLeft w:val="0"/>
      <w:marRight w:val="0"/>
      <w:marTop w:val="0"/>
      <w:marBottom w:val="0"/>
      <w:divBdr>
        <w:top w:val="none" w:sz="0" w:space="0" w:color="auto"/>
        <w:left w:val="none" w:sz="0" w:space="0" w:color="auto"/>
        <w:bottom w:val="none" w:sz="0" w:space="0" w:color="auto"/>
        <w:right w:val="none" w:sz="0" w:space="0" w:color="auto"/>
      </w:divBdr>
    </w:div>
    <w:div w:id="326176256">
      <w:bodyDiv w:val="1"/>
      <w:marLeft w:val="0"/>
      <w:marRight w:val="0"/>
      <w:marTop w:val="0"/>
      <w:marBottom w:val="0"/>
      <w:divBdr>
        <w:top w:val="none" w:sz="0" w:space="0" w:color="auto"/>
        <w:left w:val="none" w:sz="0" w:space="0" w:color="auto"/>
        <w:bottom w:val="none" w:sz="0" w:space="0" w:color="auto"/>
        <w:right w:val="none" w:sz="0" w:space="0" w:color="auto"/>
      </w:divBdr>
    </w:div>
    <w:div w:id="326370510">
      <w:bodyDiv w:val="1"/>
      <w:marLeft w:val="0"/>
      <w:marRight w:val="0"/>
      <w:marTop w:val="0"/>
      <w:marBottom w:val="0"/>
      <w:divBdr>
        <w:top w:val="none" w:sz="0" w:space="0" w:color="auto"/>
        <w:left w:val="none" w:sz="0" w:space="0" w:color="auto"/>
        <w:bottom w:val="none" w:sz="0" w:space="0" w:color="auto"/>
        <w:right w:val="none" w:sz="0" w:space="0" w:color="auto"/>
      </w:divBdr>
    </w:div>
    <w:div w:id="327831853">
      <w:bodyDiv w:val="1"/>
      <w:marLeft w:val="0"/>
      <w:marRight w:val="0"/>
      <w:marTop w:val="0"/>
      <w:marBottom w:val="0"/>
      <w:divBdr>
        <w:top w:val="none" w:sz="0" w:space="0" w:color="auto"/>
        <w:left w:val="none" w:sz="0" w:space="0" w:color="auto"/>
        <w:bottom w:val="none" w:sz="0" w:space="0" w:color="auto"/>
        <w:right w:val="none" w:sz="0" w:space="0" w:color="auto"/>
      </w:divBdr>
    </w:div>
    <w:div w:id="330765779">
      <w:bodyDiv w:val="1"/>
      <w:marLeft w:val="0"/>
      <w:marRight w:val="0"/>
      <w:marTop w:val="0"/>
      <w:marBottom w:val="0"/>
      <w:divBdr>
        <w:top w:val="none" w:sz="0" w:space="0" w:color="auto"/>
        <w:left w:val="none" w:sz="0" w:space="0" w:color="auto"/>
        <w:bottom w:val="none" w:sz="0" w:space="0" w:color="auto"/>
        <w:right w:val="none" w:sz="0" w:space="0" w:color="auto"/>
      </w:divBdr>
    </w:div>
    <w:div w:id="332025268">
      <w:bodyDiv w:val="1"/>
      <w:marLeft w:val="0"/>
      <w:marRight w:val="0"/>
      <w:marTop w:val="0"/>
      <w:marBottom w:val="0"/>
      <w:divBdr>
        <w:top w:val="none" w:sz="0" w:space="0" w:color="auto"/>
        <w:left w:val="none" w:sz="0" w:space="0" w:color="auto"/>
        <w:bottom w:val="none" w:sz="0" w:space="0" w:color="auto"/>
        <w:right w:val="none" w:sz="0" w:space="0" w:color="auto"/>
      </w:divBdr>
    </w:div>
    <w:div w:id="333338997">
      <w:bodyDiv w:val="1"/>
      <w:marLeft w:val="0"/>
      <w:marRight w:val="0"/>
      <w:marTop w:val="0"/>
      <w:marBottom w:val="0"/>
      <w:divBdr>
        <w:top w:val="none" w:sz="0" w:space="0" w:color="auto"/>
        <w:left w:val="none" w:sz="0" w:space="0" w:color="auto"/>
        <w:bottom w:val="none" w:sz="0" w:space="0" w:color="auto"/>
        <w:right w:val="none" w:sz="0" w:space="0" w:color="auto"/>
      </w:divBdr>
    </w:div>
    <w:div w:id="337927350">
      <w:bodyDiv w:val="1"/>
      <w:marLeft w:val="0"/>
      <w:marRight w:val="0"/>
      <w:marTop w:val="0"/>
      <w:marBottom w:val="0"/>
      <w:divBdr>
        <w:top w:val="none" w:sz="0" w:space="0" w:color="auto"/>
        <w:left w:val="none" w:sz="0" w:space="0" w:color="auto"/>
        <w:bottom w:val="none" w:sz="0" w:space="0" w:color="auto"/>
        <w:right w:val="none" w:sz="0" w:space="0" w:color="auto"/>
      </w:divBdr>
    </w:div>
    <w:div w:id="340739240">
      <w:bodyDiv w:val="1"/>
      <w:marLeft w:val="0"/>
      <w:marRight w:val="0"/>
      <w:marTop w:val="0"/>
      <w:marBottom w:val="0"/>
      <w:divBdr>
        <w:top w:val="none" w:sz="0" w:space="0" w:color="auto"/>
        <w:left w:val="none" w:sz="0" w:space="0" w:color="auto"/>
        <w:bottom w:val="none" w:sz="0" w:space="0" w:color="auto"/>
        <w:right w:val="none" w:sz="0" w:space="0" w:color="auto"/>
      </w:divBdr>
    </w:div>
    <w:div w:id="341399113">
      <w:bodyDiv w:val="1"/>
      <w:marLeft w:val="0"/>
      <w:marRight w:val="0"/>
      <w:marTop w:val="0"/>
      <w:marBottom w:val="0"/>
      <w:divBdr>
        <w:top w:val="none" w:sz="0" w:space="0" w:color="auto"/>
        <w:left w:val="none" w:sz="0" w:space="0" w:color="auto"/>
        <w:bottom w:val="none" w:sz="0" w:space="0" w:color="auto"/>
        <w:right w:val="none" w:sz="0" w:space="0" w:color="auto"/>
      </w:divBdr>
    </w:div>
    <w:div w:id="342319473">
      <w:bodyDiv w:val="1"/>
      <w:marLeft w:val="0"/>
      <w:marRight w:val="0"/>
      <w:marTop w:val="0"/>
      <w:marBottom w:val="0"/>
      <w:divBdr>
        <w:top w:val="none" w:sz="0" w:space="0" w:color="auto"/>
        <w:left w:val="none" w:sz="0" w:space="0" w:color="auto"/>
        <w:bottom w:val="none" w:sz="0" w:space="0" w:color="auto"/>
        <w:right w:val="none" w:sz="0" w:space="0" w:color="auto"/>
      </w:divBdr>
    </w:div>
    <w:div w:id="347365536">
      <w:bodyDiv w:val="1"/>
      <w:marLeft w:val="0"/>
      <w:marRight w:val="0"/>
      <w:marTop w:val="0"/>
      <w:marBottom w:val="0"/>
      <w:divBdr>
        <w:top w:val="none" w:sz="0" w:space="0" w:color="auto"/>
        <w:left w:val="none" w:sz="0" w:space="0" w:color="auto"/>
        <w:bottom w:val="none" w:sz="0" w:space="0" w:color="auto"/>
        <w:right w:val="none" w:sz="0" w:space="0" w:color="auto"/>
      </w:divBdr>
    </w:div>
    <w:div w:id="348070884">
      <w:bodyDiv w:val="1"/>
      <w:marLeft w:val="0"/>
      <w:marRight w:val="0"/>
      <w:marTop w:val="0"/>
      <w:marBottom w:val="0"/>
      <w:divBdr>
        <w:top w:val="none" w:sz="0" w:space="0" w:color="auto"/>
        <w:left w:val="none" w:sz="0" w:space="0" w:color="auto"/>
        <w:bottom w:val="none" w:sz="0" w:space="0" w:color="auto"/>
        <w:right w:val="none" w:sz="0" w:space="0" w:color="auto"/>
      </w:divBdr>
    </w:div>
    <w:div w:id="349377886">
      <w:bodyDiv w:val="1"/>
      <w:marLeft w:val="0"/>
      <w:marRight w:val="0"/>
      <w:marTop w:val="0"/>
      <w:marBottom w:val="0"/>
      <w:divBdr>
        <w:top w:val="none" w:sz="0" w:space="0" w:color="auto"/>
        <w:left w:val="none" w:sz="0" w:space="0" w:color="auto"/>
        <w:bottom w:val="none" w:sz="0" w:space="0" w:color="auto"/>
        <w:right w:val="none" w:sz="0" w:space="0" w:color="auto"/>
      </w:divBdr>
    </w:div>
    <w:div w:id="349643054">
      <w:bodyDiv w:val="1"/>
      <w:marLeft w:val="0"/>
      <w:marRight w:val="0"/>
      <w:marTop w:val="0"/>
      <w:marBottom w:val="0"/>
      <w:divBdr>
        <w:top w:val="none" w:sz="0" w:space="0" w:color="auto"/>
        <w:left w:val="none" w:sz="0" w:space="0" w:color="auto"/>
        <w:bottom w:val="none" w:sz="0" w:space="0" w:color="auto"/>
        <w:right w:val="none" w:sz="0" w:space="0" w:color="auto"/>
      </w:divBdr>
    </w:div>
    <w:div w:id="357705258">
      <w:bodyDiv w:val="1"/>
      <w:marLeft w:val="0"/>
      <w:marRight w:val="0"/>
      <w:marTop w:val="0"/>
      <w:marBottom w:val="0"/>
      <w:divBdr>
        <w:top w:val="none" w:sz="0" w:space="0" w:color="auto"/>
        <w:left w:val="none" w:sz="0" w:space="0" w:color="auto"/>
        <w:bottom w:val="none" w:sz="0" w:space="0" w:color="auto"/>
        <w:right w:val="none" w:sz="0" w:space="0" w:color="auto"/>
      </w:divBdr>
    </w:div>
    <w:div w:id="360399930">
      <w:bodyDiv w:val="1"/>
      <w:marLeft w:val="0"/>
      <w:marRight w:val="0"/>
      <w:marTop w:val="0"/>
      <w:marBottom w:val="0"/>
      <w:divBdr>
        <w:top w:val="none" w:sz="0" w:space="0" w:color="auto"/>
        <w:left w:val="none" w:sz="0" w:space="0" w:color="auto"/>
        <w:bottom w:val="none" w:sz="0" w:space="0" w:color="auto"/>
        <w:right w:val="none" w:sz="0" w:space="0" w:color="auto"/>
      </w:divBdr>
    </w:div>
    <w:div w:id="361562126">
      <w:bodyDiv w:val="1"/>
      <w:marLeft w:val="0"/>
      <w:marRight w:val="0"/>
      <w:marTop w:val="0"/>
      <w:marBottom w:val="0"/>
      <w:divBdr>
        <w:top w:val="none" w:sz="0" w:space="0" w:color="auto"/>
        <w:left w:val="none" w:sz="0" w:space="0" w:color="auto"/>
        <w:bottom w:val="none" w:sz="0" w:space="0" w:color="auto"/>
        <w:right w:val="none" w:sz="0" w:space="0" w:color="auto"/>
      </w:divBdr>
    </w:div>
    <w:div w:id="364185557">
      <w:bodyDiv w:val="1"/>
      <w:marLeft w:val="0"/>
      <w:marRight w:val="0"/>
      <w:marTop w:val="0"/>
      <w:marBottom w:val="0"/>
      <w:divBdr>
        <w:top w:val="none" w:sz="0" w:space="0" w:color="auto"/>
        <w:left w:val="none" w:sz="0" w:space="0" w:color="auto"/>
        <w:bottom w:val="none" w:sz="0" w:space="0" w:color="auto"/>
        <w:right w:val="none" w:sz="0" w:space="0" w:color="auto"/>
      </w:divBdr>
    </w:div>
    <w:div w:id="366873277">
      <w:bodyDiv w:val="1"/>
      <w:marLeft w:val="0"/>
      <w:marRight w:val="0"/>
      <w:marTop w:val="0"/>
      <w:marBottom w:val="0"/>
      <w:divBdr>
        <w:top w:val="none" w:sz="0" w:space="0" w:color="auto"/>
        <w:left w:val="none" w:sz="0" w:space="0" w:color="auto"/>
        <w:bottom w:val="none" w:sz="0" w:space="0" w:color="auto"/>
        <w:right w:val="none" w:sz="0" w:space="0" w:color="auto"/>
      </w:divBdr>
    </w:div>
    <w:div w:id="368333922">
      <w:bodyDiv w:val="1"/>
      <w:marLeft w:val="0"/>
      <w:marRight w:val="0"/>
      <w:marTop w:val="0"/>
      <w:marBottom w:val="0"/>
      <w:divBdr>
        <w:top w:val="none" w:sz="0" w:space="0" w:color="auto"/>
        <w:left w:val="none" w:sz="0" w:space="0" w:color="auto"/>
        <w:bottom w:val="none" w:sz="0" w:space="0" w:color="auto"/>
        <w:right w:val="none" w:sz="0" w:space="0" w:color="auto"/>
      </w:divBdr>
    </w:div>
    <w:div w:id="371656596">
      <w:bodyDiv w:val="1"/>
      <w:marLeft w:val="0"/>
      <w:marRight w:val="0"/>
      <w:marTop w:val="0"/>
      <w:marBottom w:val="0"/>
      <w:divBdr>
        <w:top w:val="none" w:sz="0" w:space="0" w:color="auto"/>
        <w:left w:val="none" w:sz="0" w:space="0" w:color="auto"/>
        <w:bottom w:val="none" w:sz="0" w:space="0" w:color="auto"/>
        <w:right w:val="none" w:sz="0" w:space="0" w:color="auto"/>
      </w:divBdr>
    </w:div>
    <w:div w:id="371737369">
      <w:bodyDiv w:val="1"/>
      <w:marLeft w:val="0"/>
      <w:marRight w:val="0"/>
      <w:marTop w:val="0"/>
      <w:marBottom w:val="0"/>
      <w:divBdr>
        <w:top w:val="none" w:sz="0" w:space="0" w:color="auto"/>
        <w:left w:val="none" w:sz="0" w:space="0" w:color="auto"/>
        <w:bottom w:val="none" w:sz="0" w:space="0" w:color="auto"/>
        <w:right w:val="none" w:sz="0" w:space="0" w:color="auto"/>
      </w:divBdr>
    </w:div>
    <w:div w:id="372316474">
      <w:bodyDiv w:val="1"/>
      <w:marLeft w:val="0"/>
      <w:marRight w:val="0"/>
      <w:marTop w:val="0"/>
      <w:marBottom w:val="0"/>
      <w:divBdr>
        <w:top w:val="none" w:sz="0" w:space="0" w:color="auto"/>
        <w:left w:val="none" w:sz="0" w:space="0" w:color="auto"/>
        <w:bottom w:val="none" w:sz="0" w:space="0" w:color="auto"/>
        <w:right w:val="none" w:sz="0" w:space="0" w:color="auto"/>
      </w:divBdr>
    </w:div>
    <w:div w:id="372921149">
      <w:bodyDiv w:val="1"/>
      <w:marLeft w:val="0"/>
      <w:marRight w:val="0"/>
      <w:marTop w:val="0"/>
      <w:marBottom w:val="0"/>
      <w:divBdr>
        <w:top w:val="none" w:sz="0" w:space="0" w:color="auto"/>
        <w:left w:val="none" w:sz="0" w:space="0" w:color="auto"/>
        <w:bottom w:val="none" w:sz="0" w:space="0" w:color="auto"/>
        <w:right w:val="none" w:sz="0" w:space="0" w:color="auto"/>
      </w:divBdr>
    </w:div>
    <w:div w:id="373889860">
      <w:bodyDiv w:val="1"/>
      <w:marLeft w:val="0"/>
      <w:marRight w:val="0"/>
      <w:marTop w:val="0"/>
      <w:marBottom w:val="0"/>
      <w:divBdr>
        <w:top w:val="none" w:sz="0" w:space="0" w:color="auto"/>
        <w:left w:val="none" w:sz="0" w:space="0" w:color="auto"/>
        <w:bottom w:val="none" w:sz="0" w:space="0" w:color="auto"/>
        <w:right w:val="none" w:sz="0" w:space="0" w:color="auto"/>
      </w:divBdr>
    </w:div>
    <w:div w:id="377974946">
      <w:bodyDiv w:val="1"/>
      <w:marLeft w:val="0"/>
      <w:marRight w:val="0"/>
      <w:marTop w:val="0"/>
      <w:marBottom w:val="0"/>
      <w:divBdr>
        <w:top w:val="none" w:sz="0" w:space="0" w:color="auto"/>
        <w:left w:val="none" w:sz="0" w:space="0" w:color="auto"/>
        <w:bottom w:val="none" w:sz="0" w:space="0" w:color="auto"/>
        <w:right w:val="none" w:sz="0" w:space="0" w:color="auto"/>
      </w:divBdr>
    </w:div>
    <w:div w:id="379479412">
      <w:bodyDiv w:val="1"/>
      <w:marLeft w:val="0"/>
      <w:marRight w:val="0"/>
      <w:marTop w:val="0"/>
      <w:marBottom w:val="0"/>
      <w:divBdr>
        <w:top w:val="none" w:sz="0" w:space="0" w:color="auto"/>
        <w:left w:val="none" w:sz="0" w:space="0" w:color="auto"/>
        <w:bottom w:val="none" w:sz="0" w:space="0" w:color="auto"/>
        <w:right w:val="none" w:sz="0" w:space="0" w:color="auto"/>
      </w:divBdr>
    </w:div>
    <w:div w:id="380326025">
      <w:bodyDiv w:val="1"/>
      <w:marLeft w:val="0"/>
      <w:marRight w:val="0"/>
      <w:marTop w:val="0"/>
      <w:marBottom w:val="0"/>
      <w:divBdr>
        <w:top w:val="none" w:sz="0" w:space="0" w:color="auto"/>
        <w:left w:val="none" w:sz="0" w:space="0" w:color="auto"/>
        <w:bottom w:val="none" w:sz="0" w:space="0" w:color="auto"/>
        <w:right w:val="none" w:sz="0" w:space="0" w:color="auto"/>
      </w:divBdr>
    </w:div>
    <w:div w:id="388458219">
      <w:bodyDiv w:val="1"/>
      <w:marLeft w:val="0"/>
      <w:marRight w:val="0"/>
      <w:marTop w:val="0"/>
      <w:marBottom w:val="0"/>
      <w:divBdr>
        <w:top w:val="none" w:sz="0" w:space="0" w:color="auto"/>
        <w:left w:val="none" w:sz="0" w:space="0" w:color="auto"/>
        <w:bottom w:val="none" w:sz="0" w:space="0" w:color="auto"/>
        <w:right w:val="none" w:sz="0" w:space="0" w:color="auto"/>
      </w:divBdr>
    </w:div>
    <w:div w:id="389112860">
      <w:bodyDiv w:val="1"/>
      <w:marLeft w:val="0"/>
      <w:marRight w:val="0"/>
      <w:marTop w:val="0"/>
      <w:marBottom w:val="0"/>
      <w:divBdr>
        <w:top w:val="none" w:sz="0" w:space="0" w:color="auto"/>
        <w:left w:val="none" w:sz="0" w:space="0" w:color="auto"/>
        <w:bottom w:val="none" w:sz="0" w:space="0" w:color="auto"/>
        <w:right w:val="none" w:sz="0" w:space="0" w:color="auto"/>
      </w:divBdr>
    </w:div>
    <w:div w:id="394282720">
      <w:bodyDiv w:val="1"/>
      <w:marLeft w:val="0"/>
      <w:marRight w:val="0"/>
      <w:marTop w:val="0"/>
      <w:marBottom w:val="0"/>
      <w:divBdr>
        <w:top w:val="none" w:sz="0" w:space="0" w:color="auto"/>
        <w:left w:val="none" w:sz="0" w:space="0" w:color="auto"/>
        <w:bottom w:val="none" w:sz="0" w:space="0" w:color="auto"/>
        <w:right w:val="none" w:sz="0" w:space="0" w:color="auto"/>
      </w:divBdr>
    </w:div>
    <w:div w:id="394668901">
      <w:bodyDiv w:val="1"/>
      <w:marLeft w:val="0"/>
      <w:marRight w:val="0"/>
      <w:marTop w:val="0"/>
      <w:marBottom w:val="0"/>
      <w:divBdr>
        <w:top w:val="none" w:sz="0" w:space="0" w:color="auto"/>
        <w:left w:val="none" w:sz="0" w:space="0" w:color="auto"/>
        <w:bottom w:val="none" w:sz="0" w:space="0" w:color="auto"/>
        <w:right w:val="none" w:sz="0" w:space="0" w:color="auto"/>
      </w:divBdr>
    </w:div>
    <w:div w:id="396392442">
      <w:bodyDiv w:val="1"/>
      <w:marLeft w:val="0"/>
      <w:marRight w:val="0"/>
      <w:marTop w:val="0"/>
      <w:marBottom w:val="0"/>
      <w:divBdr>
        <w:top w:val="none" w:sz="0" w:space="0" w:color="auto"/>
        <w:left w:val="none" w:sz="0" w:space="0" w:color="auto"/>
        <w:bottom w:val="none" w:sz="0" w:space="0" w:color="auto"/>
        <w:right w:val="none" w:sz="0" w:space="0" w:color="auto"/>
      </w:divBdr>
    </w:div>
    <w:div w:id="406270776">
      <w:bodyDiv w:val="1"/>
      <w:marLeft w:val="0"/>
      <w:marRight w:val="0"/>
      <w:marTop w:val="0"/>
      <w:marBottom w:val="0"/>
      <w:divBdr>
        <w:top w:val="none" w:sz="0" w:space="0" w:color="auto"/>
        <w:left w:val="none" w:sz="0" w:space="0" w:color="auto"/>
        <w:bottom w:val="none" w:sz="0" w:space="0" w:color="auto"/>
        <w:right w:val="none" w:sz="0" w:space="0" w:color="auto"/>
      </w:divBdr>
    </w:div>
    <w:div w:id="406877944">
      <w:bodyDiv w:val="1"/>
      <w:marLeft w:val="0"/>
      <w:marRight w:val="0"/>
      <w:marTop w:val="0"/>
      <w:marBottom w:val="0"/>
      <w:divBdr>
        <w:top w:val="none" w:sz="0" w:space="0" w:color="auto"/>
        <w:left w:val="none" w:sz="0" w:space="0" w:color="auto"/>
        <w:bottom w:val="none" w:sz="0" w:space="0" w:color="auto"/>
        <w:right w:val="none" w:sz="0" w:space="0" w:color="auto"/>
      </w:divBdr>
    </w:div>
    <w:div w:id="409625260">
      <w:bodyDiv w:val="1"/>
      <w:marLeft w:val="0"/>
      <w:marRight w:val="0"/>
      <w:marTop w:val="0"/>
      <w:marBottom w:val="0"/>
      <w:divBdr>
        <w:top w:val="none" w:sz="0" w:space="0" w:color="auto"/>
        <w:left w:val="none" w:sz="0" w:space="0" w:color="auto"/>
        <w:bottom w:val="none" w:sz="0" w:space="0" w:color="auto"/>
        <w:right w:val="none" w:sz="0" w:space="0" w:color="auto"/>
      </w:divBdr>
    </w:div>
    <w:div w:id="414979884">
      <w:bodyDiv w:val="1"/>
      <w:marLeft w:val="0"/>
      <w:marRight w:val="0"/>
      <w:marTop w:val="0"/>
      <w:marBottom w:val="0"/>
      <w:divBdr>
        <w:top w:val="none" w:sz="0" w:space="0" w:color="auto"/>
        <w:left w:val="none" w:sz="0" w:space="0" w:color="auto"/>
        <w:bottom w:val="none" w:sz="0" w:space="0" w:color="auto"/>
        <w:right w:val="none" w:sz="0" w:space="0" w:color="auto"/>
      </w:divBdr>
    </w:div>
    <w:div w:id="416905663">
      <w:bodyDiv w:val="1"/>
      <w:marLeft w:val="0"/>
      <w:marRight w:val="0"/>
      <w:marTop w:val="0"/>
      <w:marBottom w:val="0"/>
      <w:divBdr>
        <w:top w:val="none" w:sz="0" w:space="0" w:color="auto"/>
        <w:left w:val="none" w:sz="0" w:space="0" w:color="auto"/>
        <w:bottom w:val="none" w:sz="0" w:space="0" w:color="auto"/>
        <w:right w:val="none" w:sz="0" w:space="0" w:color="auto"/>
      </w:divBdr>
    </w:div>
    <w:div w:id="418257234">
      <w:bodyDiv w:val="1"/>
      <w:marLeft w:val="0"/>
      <w:marRight w:val="0"/>
      <w:marTop w:val="0"/>
      <w:marBottom w:val="0"/>
      <w:divBdr>
        <w:top w:val="none" w:sz="0" w:space="0" w:color="auto"/>
        <w:left w:val="none" w:sz="0" w:space="0" w:color="auto"/>
        <w:bottom w:val="none" w:sz="0" w:space="0" w:color="auto"/>
        <w:right w:val="none" w:sz="0" w:space="0" w:color="auto"/>
      </w:divBdr>
    </w:div>
    <w:div w:id="419915985">
      <w:bodyDiv w:val="1"/>
      <w:marLeft w:val="0"/>
      <w:marRight w:val="0"/>
      <w:marTop w:val="0"/>
      <w:marBottom w:val="0"/>
      <w:divBdr>
        <w:top w:val="none" w:sz="0" w:space="0" w:color="auto"/>
        <w:left w:val="none" w:sz="0" w:space="0" w:color="auto"/>
        <w:bottom w:val="none" w:sz="0" w:space="0" w:color="auto"/>
        <w:right w:val="none" w:sz="0" w:space="0" w:color="auto"/>
      </w:divBdr>
    </w:div>
    <w:div w:id="427390857">
      <w:bodyDiv w:val="1"/>
      <w:marLeft w:val="0"/>
      <w:marRight w:val="0"/>
      <w:marTop w:val="0"/>
      <w:marBottom w:val="0"/>
      <w:divBdr>
        <w:top w:val="none" w:sz="0" w:space="0" w:color="auto"/>
        <w:left w:val="none" w:sz="0" w:space="0" w:color="auto"/>
        <w:bottom w:val="none" w:sz="0" w:space="0" w:color="auto"/>
        <w:right w:val="none" w:sz="0" w:space="0" w:color="auto"/>
      </w:divBdr>
    </w:div>
    <w:div w:id="433015838">
      <w:bodyDiv w:val="1"/>
      <w:marLeft w:val="0"/>
      <w:marRight w:val="0"/>
      <w:marTop w:val="0"/>
      <w:marBottom w:val="0"/>
      <w:divBdr>
        <w:top w:val="none" w:sz="0" w:space="0" w:color="auto"/>
        <w:left w:val="none" w:sz="0" w:space="0" w:color="auto"/>
        <w:bottom w:val="none" w:sz="0" w:space="0" w:color="auto"/>
        <w:right w:val="none" w:sz="0" w:space="0" w:color="auto"/>
      </w:divBdr>
    </w:div>
    <w:div w:id="433287945">
      <w:bodyDiv w:val="1"/>
      <w:marLeft w:val="0"/>
      <w:marRight w:val="0"/>
      <w:marTop w:val="0"/>
      <w:marBottom w:val="0"/>
      <w:divBdr>
        <w:top w:val="none" w:sz="0" w:space="0" w:color="auto"/>
        <w:left w:val="none" w:sz="0" w:space="0" w:color="auto"/>
        <w:bottom w:val="none" w:sz="0" w:space="0" w:color="auto"/>
        <w:right w:val="none" w:sz="0" w:space="0" w:color="auto"/>
      </w:divBdr>
    </w:div>
    <w:div w:id="435756812">
      <w:bodyDiv w:val="1"/>
      <w:marLeft w:val="0"/>
      <w:marRight w:val="0"/>
      <w:marTop w:val="0"/>
      <w:marBottom w:val="0"/>
      <w:divBdr>
        <w:top w:val="none" w:sz="0" w:space="0" w:color="auto"/>
        <w:left w:val="none" w:sz="0" w:space="0" w:color="auto"/>
        <w:bottom w:val="none" w:sz="0" w:space="0" w:color="auto"/>
        <w:right w:val="none" w:sz="0" w:space="0" w:color="auto"/>
      </w:divBdr>
    </w:div>
    <w:div w:id="436563267">
      <w:bodyDiv w:val="1"/>
      <w:marLeft w:val="0"/>
      <w:marRight w:val="0"/>
      <w:marTop w:val="0"/>
      <w:marBottom w:val="0"/>
      <w:divBdr>
        <w:top w:val="none" w:sz="0" w:space="0" w:color="auto"/>
        <w:left w:val="none" w:sz="0" w:space="0" w:color="auto"/>
        <w:bottom w:val="none" w:sz="0" w:space="0" w:color="auto"/>
        <w:right w:val="none" w:sz="0" w:space="0" w:color="auto"/>
      </w:divBdr>
    </w:div>
    <w:div w:id="437221272">
      <w:bodyDiv w:val="1"/>
      <w:marLeft w:val="0"/>
      <w:marRight w:val="0"/>
      <w:marTop w:val="0"/>
      <w:marBottom w:val="0"/>
      <w:divBdr>
        <w:top w:val="none" w:sz="0" w:space="0" w:color="auto"/>
        <w:left w:val="none" w:sz="0" w:space="0" w:color="auto"/>
        <w:bottom w:val="none" w:sz="0" w:space="0" w:color="auto"/>
        <w:right w:val="none" w:sz="0" w:space="0" w:color="auto"/>
      </w:divBdr>
    </w:div>
    <w:div w:id="437601980">
      <w:bodyDiv w:val="1"/>
      <w:marLeft w:val="0"/>
      <w:marRight w:val="0"/>
      <w:marTop w:val="0"/>
      <w:marBottom w:val="0"/>
      <w:divBdr>
        <w:top w:val="none" w:sz="0" w:space="0" w:color="auto"/>
        <w:left w:val="none" w:sz="0" w:space="0" w:color="auto"/>
        <w:bottom w:val="none" w:sz="0" w:space="0" w:color="auto"/>
        <w:right w:val="none" w:sz="0" w:space="0" w:color="auto"/>
      </w:divBdr>
    </w:div>
    <w:div w:id="439691066">
      <w:bodyDiv w:val="1"/>
      <w:marLeft w:val="0"/>
      <w:marRight w:val="0"/>
      <w:marTop w:val="0"/>
      <w:marBottom w:val="0"/>
      <w:divBdr>
        <w:top w:val="none" w:sz="0" w:space="0" w:color="auto"/>
        <w:left w:val="none" w:sz="0" w:space="0" w:color="auto"/>
        <w:bottom w:val="none" w:sz="0" w:space="0" w:color="auto"/>
        <w:right w:val="none" w:sz="0" w:space="0" w:color="auto"/>
      </w:divBdr>
    </w:div>
    <w:div w:id="445195653">
      <w:bodyDiv w:val="1"/>
      <w:marLeft w:val="0"/>
      <w:marRight w:val="0"/>
      <w:marTop w:val="0"/>
      <w:marBottom w:val="0"/>
      <w:divBdr>
        <w:top w:val="none" w:sz="0" w:space="0" w:color="auto"/>
        <w:left w:val="none" w:sz="0" w:space="0" w:color="auto"/>
        <w:bottom w:val="none" w:sz="0" w:space="0" w:color="auto"/>
        <w:right w:val="none" w:sz="0" w:space="0" w:color="auto"/>
      </w:divBdr>
    </w:div>
    <w:div w:id="448009410">
      <w:bodyDiv w:val="1"/>
      <w:marLeft w:val="0"/>
      <w:marRight w:val="0"/>
      <w:marTop w:val="0"/>
      <w:marBottom w:val="0"/>
      <w:divBdr>
        <w:top w:val="none" w:sz="0" w:space="0" w:color="auto"/>
        <w:left w:val="none" w:sz="0" w:space="0" w:color="auto"/>
        <w:bottom w:val="none" w:sz="0" w:space="0" w:color="auto"/>
        <w:right w:val="none" w:sz="0" w:space="0" w:color="auto"/>
      </w:divBdr>
    </w:div>
    <w:div w:id="448821245">
      <w:bodyDiv w:val="1"/>
      <w:marLeft w:val="0"/>
      <w:marRight w:val="0"/>
      <w:marTop w:val="0"/>
      <w:marBottom w:val="0"/>
      <w:divBdr>
        <w:top w:val="none" w:sz="0" w:space="0" w:color="auto"/>
        <w:left w:val="none" w:sz="0" w:space="0" w:color="auto"/>
        <w:bottom w:val="none" w:sz="0" w:space="0" w:color="auto"/>
        <w:right w:val="none" w:sz="0" w:space="0" w:color="auto"/>
      </w:divBdr>
    </w:div>
    <w:div w:id="451823851">
      <w:bodyDiv w:val="1"/>
      <w:marLeft w:val="0"/>
      <w:marRight w:val="0"/>
      <w:marTop w:val="0"/>
      <w:marBottom w:val="0"/>
      <w:divBdr>
        <w:top w:val="none" w:sz="0" w:space="0" w:color="auto"/>
        <w:left w:val="none" w:sz="0" w:space="0" w:color="auto"/>
        <w:bottom w:val="none" w:sz="0" w:space="0" w:color="auto"/>
        <w:right w:val="none" w:sz="0" w:space="0" w:color="auto"/>
      </w:divBdr>
    </w:div>
    <w:div w:id="452401858">
      <w:bodyDiv w:val="1"/>
      <w:marLeft w:val="0"/>
      <w:marRight w:val="0"/>
      <w:marTop w:val="0"/>
      <w:marBottom w:val="0"/>
      <w:divBdr>
        <w:top w:val="none" w:sz="0" w:space="0" w:color="auto"/>
        <w:left w:val="none" w:sz="0" w:space="0" w:color="auto"/>
        <w:bottom w:val="none" w:sz="0" w:space="0" w:color="auto"/>
        <w:right w:val="none" w:sz="0" w:space="0" w:color="auto"/>
      </w:divBdr>
    </w:div>
    <w:div w:id="455561383">
      <w:bodyDiv w:val="1"/>
      <w:marLeft w:val="0"/>
      <w:marRight w:val="0"/>
      <w:marTop w:val="0"/>
      <w:marBottom w:val="0"/>
      <w:divBdr>
        <w:top w:val="none" w:sz="0" w:space="0" w:color="auto"/>
        <w:left w:val="none" w:sz="0" w:space="0" w:color="auto"/>
        <w:bottom w:val="none" w:sz="0" w:space="0" w:color="auto"/>
        <w:right w:val="none" w:sz="0" w:space="0" w:color="auto"/>
      </w:divBdr>
    </w:div>
    <w:div w:id="457334206">
      <w:bodyDiv w:val="1"/>
      <w:marLeft w:val="0"/>
      <w:marRight w:val="0"/>
      <w:marTop w:val="0"/>
      <w:marBottom w:val="0"/>
      <w:divBdr>
        <w:top w:val="none" w:sz="0" w:space="0" w:color="auto"/>
        <w:left w:val="none" w:sz="0" w:space="0" w:color="auto"/>
        <w:bottom w:val="none" w:sz="0" w:space="0" w:color="auto"/>
        <w:right w:val="none" w:sz="0" w:space="0" w:color="auto"/>
      </w:divBdr>
    </w:div>
    <w:div w:id="458304277">
      <w:bodyDiv w:val="1"/>
      <w:marLeft w:val="0"/>
      <w:marRight w:val="0"/>
      <w:marTop w:val="0"/>
      <w:marBottom w:val="0"/>
      <w:divBdr>
        <w:top w:val="none" w:sz="0" w:space="0" w:color="auto"/>
        <w:left w:val="none" w:sz="0" w:space="0" w:color="auto"/>
        <w:bottom w:val="none" w:sz="0" w:space="0" w:color="auto"/>
        <w:right w:val="none" w:sz="0" w:space="0" w:color="auto"/>
      </w:divBdr>
    </w:div>
    <w:div w:id="459880652">
      <w:bodyDiv w:val="1"/>
      <w:marLeft w:val="0"/>
      <w:marRight w:val="0"/>
      <w:marTop w:val="0"/>
      <w:marBottom w:val="0"/>
      <w:divBdr>
        <w:top w:val="none" w:sz="0" w:space="0" w:color="auto"/>
        <w:left w:val="none" w:sz="0" w:space="0" w:color="auto"/>
        <w:bottom w:val="none" w:sz="0" w:space="0" w:color="auto"/>
        <w:right w:val="none" w:sz="0" w:space="0" w:color="auto"/>
      </w:divBdr>
    </w:div>
    <w:div w:id="460003170">
      <w:bodyDiv w:val="1"/>
      <w:marLeft w:val="0"/>
      <w:marRight w:val="0"/>
      <w:marTop w:val="0"/>
      <w:marBottom w:val="0"/>
      <w:divBdr>
        <w:top w:val="none" w:sz="0" w:space="0" w:color="auto"/>
        <w:left w:val="none" w:sz="0" w:space="0" w:color="auto"/>
        <w:bottom w:val="none" w:sz="0" w:space="0" w:color="auto"/>
        <w:right w:val="none" w:sz="0" w:space="0" w:color="auto"/>
      </w:divBdr>
    </w:div>
    <w:div w:id="462892380">
      <w:bodyDiv w:val="1"/>
      <w:marLeft w:val="0"/>
      <w:marRight w:val="0"/>
      <w:marTop w:val="0"/>
      <w:marBottom w:val="0"/>
      <w:divBdr>
        <w:top w:val="none" w:sz="0" w:space="0" w:color="auto"/>
        <w:left w:val="none" w:sz="0" w:space="0" w:color="auto"/>
        <w:bottom w:val="none" w:sz="0" w:space="0" w:color="auto"/>
        <w:right w:val="none" w:sz="0" w:space="0" w:color="auto"/>
      </w:divBdr>
    </w:div>
    <w:div w:id="465778924">
      <w:bodyDiv w:val="1"/>
      <w:marLeft w:val="0"/>
      <w:marRight w:val="0"/>
      <w:marTop w:val="0"/>
      <w:marBottom w:val="0"/>
      <w:divBdr>
        <w:top w:val="none" w:sz="0" w:space="0" w:color="auto"/>
        <w:left w:val="none" w:sz="0" w:space="0" w:color="auto"/>
        <w:bottom w:val="none" w:sz="0" w:space="0" w:color="auto"/>
        <w:right w:val="none" w:sz="0" w:space="0" w:color="auto"/>
      </w:divBdr>
    </w:div>
    <w:div w:id="469321505">
      <w:bodyDiv w:val="1"/>
      <w:marLeft w:val="0"/>
      <w:marRight w:val="0"/>
      <w:marTop w:val="0"/>
      <w:marBottom w:val="0"/>
      <w:divBdr>
        <w:top w:val="none" w:sz="0" w:space="0" w:color="auto"/>
        <w:left w:val="none" w:sz="0" w:space="0" w:color="auto"/>
        <w:bottom w:val="none" w:sz="0" w:space="0" w:color="auto"/>
        <w:right w:val="none" w:sz="0" w:space="0" w:color="auto"/>
      </w:divBdr>
    </w:div>
    <w:div w:id="469784105">
      <w:bodyDiv w:val="1"/>
      <w:marLeft w:val="0"/>
      <w:marRight w:val="0"/>
      <w:marTop w:val="0"/>
      <w:marBottom w:val="0"/>
      <w:divBdr>
        <w:top w:val="none" w:sz="0" w:space="0" w:color="auto"/>
        <w:left w:val="none" w:sz="0" w:space="0" w:color="auto"/>
        <w:bottom w:val="none" w:sz="0" w:space="0" w:color="auto"/>
        <w:right w:val="none" w:sz="0" w:space="0" w:color="auto"/>
      </w:divBdr>
    </w:div>
    <w:div w:id="470052890">
      <w:bodyDiv w:val="1"/>
      <w:marLeft w:val="0"/>
      <w:marRight w:val="0"/>
      <w:marTop w:val="0"/>
      <w:marBottom w:val="0"/>
      <w:divBdr>
        <w:top w:val="none" w:sz="0" w:space="0" w:color="auto"/>
        <w:left w:val="none" w:sz="0" w:space="0" w:color="auto"/>
        <w:bottom w:val="none" w:sz="0" w:space="0" w:color="auto"/>
        <w:right w:val="none" w:sz="0" w:space="0" w:color="auto"/>
      </w:divBdr>
    </w:div>
    <w:div w:id="470631150">
      <w:bodyDiv w:val="1"/>
      <w:marLeft w:val="0"/>
      <w:marRight w:val="0"/>
      <w:marTop w:val="0"/>
      <w:marBottom w:val="0"/>
      <w:divBdr>
        <w:top w:val="none" w:sz="0" w:space="0" w:color="auto"/>
        <w:left w:val="none" w:sz="0" w:space="0" w:color="auto"/>
        <w:bottom w:val="none" w:sz="0" w:space="0" w:color="auto"/>
        <w:right w:val="none" w:sz="0" w:space="0" w:color="auto"/>
      </w:divBdr>
    </w:div>
    <w:div w:id="476722791">
      <w:bodyDiv w:val="1"/>
      <w:marLeft w:val="0"/>
      <w:marRight w:val="0"/>
      <w:marTop w:val="0"/>
      <w:marBottom w:val="0"/>
      <w:divBdr>
        <w:top w:val="none" w:sz="0" w:space="0" w:color="auto"/>
        <w:left w:val="none" w:sz="0" w:space="0" w:color="auto"/>
        <w:bottom w:val="none" w:sz="0" w:space="0" w:color="auto"/>
        <w:right w:val="none" w:sz="0" w:space="0" w:color="auto"/>
      </w:divBdr>
    </w:div>
    <w:div w:id="477188847">
      <w:bodyDiv w:val="1"/>
      <w:marLeft w:val="0"/>
      <w:marRight w:val="0"/>
      <w:marTop w:val="0"/>
      <w:marBottom w:val="0"/>
      <w:divBdr>
        <w:top w:val="none" w:sz="0" w:space="0" w:color="auto"/>
        <w:left w:val="none" w:sz="0" w:space="0" w:color="auto"/>
        <w:bottom w:val="none" w:sz="0" w:space="0" w:color="auto"/>
        <w:right w:val="none" w:sz="0" w:space="0" w:color="auto"/>
      </w:divBdr>
    </w:div>
    <w:div w:id="478304445">
      <w:bodyDiv w:val="1"/>
      <w:marLeft w:val="0"/>
      <w:marRight w:val="0"/>
      <w:marTop w:val="0"/>
      <w:marBottom w:val="0"/>
      <w:divBdr>
        <w:top w:val="none" w:sz="0" w:space="0" w:color="auto"/>
        <w:left w:val="none" w:sz="0" w:space="0" w:color="auto"/>
        <w:bottom w:val="none" w:sz="0" w:space="0" w:color="auto"/>
        <w:right w:val="none" w:sz="0" w:space="0" w:color="auto"/>
      </w:divBdr>
    </w:div>
    <w:div w:id="479201304">
      <w:bodyDiv w:val="1"/>
      <w:marLeft w:val="0"/>
      <w:marRight w:val="0"/>
      <w:marTop w:val="0"/>
      <w:marBottom w:val="0"/>
      <w:divBdr>
        <w:top w:val="none" w:sz="0" w:space="0" w:color="auto"/>
        <w:left w:val="none" w:sz="0" w:space="0" w:color="auto"/>
        <w:bottom w:val="none" w:sz="0" w:space="0" w:color="auto"/>
        <w:right w:val="none" w:sz="0" w:space="0" w:color="auto"/>
      </w:divBdr>
    </w:div>
    <w:div w:id="485560071">
      <w:bodyDiv w:val="1"/>
      <w:marLeft w:val="0"/>
      <w:marRight w:val="0"/>
      <w:marTop w:val="0"/>
      <w:marBottom w:val="0"/>
      <w:divBdr>
        <w:top w:val="none" w:sz="0" w:space="0" w:color="auto"/>
        <w:left w:val="none" w:sz="0" w:space="0" w:color="auto"/>
        <w:bottom w:val="none" w:sz="0" w:space="0" w:color="auto"/>
        <w:right w:val="none" w:sz="0" w:space="0" w:color="auto"/>
      </w:divBdr>
    </w:div>
    <w:div w:id="492181755">
      <w:bodyDiv w:val="1"/>
      <w:marLeft w:val="0"/>
      <w:marRight w:val="0"/>
      <w:marTop w:val="0"/>
      <w:marBottom w:val="0"/>
      <w:divBdr>
        <w:top w:val="none" w:sz="0" w:space="0" w:color="auto"/>
        <w:left w:val="none" w:sz="0" w:space="0" w:color="auto"/>
        <w:bottom w:val="none" w:sz="0" w:space="0" w:color="auto"/>
        <w:right w:val="none" w:sz="0" w:space="0" w:color="auto"/>
      </w:divBdr>
    </w:div>
    <w:div w:id="492382235">
      <w:bodyDiv w:val="1"/>
      <w:marLeft w:val="0"/>
      <w:marRight w:val="0"/>
      <w:marTop w:val="0"/>
      <w:marBottom w:val="0"/>
      <w:divBdr>
        <w:top w:val="none" w:sz="0" w:space="0" w:color="auto"/>
        <w:left w:val="none" w:sz="0" w:space="0" w:color="auto"/>
        <w:bottom w:val="none" w:sz="0" w:space="0" w:color="auto"/>
        <w:right w:val="none" w:sz="0" w:space="0" w:color="auto"/>
      </w:divBdr>
    </w:div>
    <w:div w:id="493687129">
      <w:bodyDiv w:val="1"/>
      <w:marLeft w:val="0"/>
      <w:marRight w:val="0"/>
      <w:marTop w:val="0"/>
      <w:marBottom w:val="0"/>
      <w:divBdr>
        <w:top w:val="none" w:sz="0" w:space="0" w:color="auto"/>
        <w:left w:val="none" w:sz="0" w:space="0" w:color="auto"/>
        <w:bottom w:val="none" w:sz="0" w:space="0" w:color="auto"/>
        <w:right w:val="none" w:sz="0" w:space="0" w:color="auto"/>
      </w:divBdr>
    </w:div>
    <w:div w:id="496649749">
      <w:bodyDiv w:val="1"/>
      <w:marLeft w:val="0"/>
      <w:marRight w:val="0"/>
      <w:marTop w:val="0"/>
      <w:marBottom w:val="0"/>
      <w:divBdr>
        <w:top w:val="none" w:sz="0" w:space="0" w:color="auto"/>
        <w:left w:val="none" w:sz="0" w:space="0" w:color="auto"/>
        <w:bottom w:val="none" w:sz="0" w:space="0" w:color="auto"/>
        <w:right w:val="none" w:sz="0" w:space="0" w:color="auto"/>
      </w:divBdr>
    </w:div>
    <w:div w:id="497306087">
      <w:bodyDiv w:val="1"/>
      <w:marLeft w:val="0"/>
      <w:marRight w:val="0"/>
      <w:marTop w:val="0"/>
      <w:marBottom w:val="0"/>
      <w:divBdr>
        <w:top w:val="none" w:sz="0" w:space="0" w:color="auto"/>
        <w:left w:val="none" w:sz="0" w:space="0" w:color="auto"/>
        <w:bottom w:val="none" w:sz="0" w:space="0" w:color="auto"/>
        <w:right w:val="none" w:sz="0" w:space="0" w:color="auto"/>
      </w:divBdr>
    </w:div>
    <w:div w:id="503397720">
      <w:bodyDiv w:val="1"/>
      <w:marLeft w:val="0"/>
      <w:marRight w:val="0"/>
      <w:marTop w:val="0"/>
      <w:marBottom w:val="0"/>
      <w:divBdr>
        <w:top w:val="none" w:sz="0" w:space="0" w:color="auto"/>
        <w:left w:val="none" w:sz="0" w:space="0" w:color="auto"/>
        <w:bottom w:val="none" w:sz="0" w:space="0" w:color="auto"/>
        <w:right w:val="none" w:sz="0" w:space="0" w:color="auto"/>
      </w:divBdr>
    </w:div>
    <w:div w:id="512839404">
      <w:bodyDiv w:val="1"/>
      <w:marLeft w:val="0"/>
      <w:marRight w:val="0"/>
      <w:marTop w:val="0"/>
      <w:marBottom w:val="0"/>
      <w:divBdr>
        <w:top w:val="none" w:sz="0" w:space="0" w:color="auto"/>
        <w:left w:val="none" w:sz="0" w:space="0" w:color="auto"/>
        <w:bottom w:val="none" w:sz="0" w:space="0" w:color="auto"/>
        <w:right w:val="none" w:sz="0" w:space="0" w:color="auto"/>
      </w:divBdr>
    </w:div>
    <w:div w:id="516046504">
      <w:bodyDiv w:val="1"/>
      <w:marLeft w:val="0"/>
      <w:marRight w:val="0"/>
      <w:marTop w:val="0"/>
      <w:marBottom w:val="0"/>
      <w:divBdr>
        <w:top w:val="none" w:sz="0" w:space="0" w:color="auto"/>
        <w:left w:val="none" w:sz="0" w:space="0" w:color="auto"/>
        <w:bottom w:val="none" w:sz="0" w:space="0" w:color="auto"/>
        <w:right w:val="none" w:sz="0" w:space="0" w:color="auto"/>
      </w:divBdr>
    </w:div>
    <w:div w:id="518546607">
      <w:bodyDiv w:val="1"/>
      <w:marLeft w:val="0"/>
      <w:marRight w:val="0"/>
      <w:marTop w:val="0"/>
      <w:marBottom w:val="0"/>
      <w:divBdr>
        <w:top w:val="none" w:sz="0" w:space="0" w:color="auto"/>
        <w:left w:val="none" w:sz="0" w:space="0" w:color="auto"/>
        <w:bottom w:val="none" w:sz="0" w:space="0" w:color="auto"/>
        <w:right w:val="none" w:sz="0" w:space="0" w:color="auto"/>
      </w:divBdr>
    </w:div>
    <w:div w:id="519050656">
      <w:bodyDiv w:val="1"/>
      <w:marLeft w:val="0"/>
      <w:marRight w:val="0"/>
      <w:marTop w:val="0"/>
      <w:marBottom w:val="0"/>
      <w:divBdr>
        <w:top w:val="none" w:sz="0" w:space="0" w:color="auto"/>
        <w:left w:val="none" w:sz="0" w:space="0" w:color="auto"/>
        <w:bottom w:val="none" w:sz="0" w:space="0" w:color="auto"/>
        <w:right w:val="none" w:sz="0" w:space="0" w:color="auto"/>
      </w:divBdr>
    </w:div>
    <w:div w:id="523590880">
      <w:bodyDiv w:val="1"/>
      <w:marLeft w:val="0"/>
      <w:marRight w:val="0"/>
      <w:marTop w:val="0"/>
      <w:marBottom w:val="0"/>
      <w:divBdr>
        <w:top w:val="none" w:sz="0" w:space="0" w:color="auto"/>
        <w:left w:val="none" w:sz="0" w:space="0" w:color="auto"/>
        <w:bottom w:val="none" w:sz="0" w:space="0" w:color="auto"/>
        <w:right w:val="none" w:sz="0" w:space="0" w:color="auto"/>
      </w:divBdr>
    </w:div>
    <w:div w:id="526410503">
      <w:bodyDiv w:val="1"/>
      <w:marLeft w:val="0"/>
      <w:marRight w:val="0"/>
      <w:marTop w:val="0"/>
      <w:marBottom w:val="0"/>
      <w:divBdr>
        <w:top w:val="none" w:sz="0" w:space="0" w:color="auto"/>
        <w:left w:val="none" w:sz="0" w:space="0" w:color="auto"/>
        <w:bottom w:val="none" w:sz="0" w:space="0" w:color="auto"/>
        <w:right w:val="none" w:sz="0" w:space="0" w:color="auto"/>
      </w:divBdr>
    </w:div>
    <w:div w:id="527447038">
      <w:bodyDiv w:val="1"/>
      <w:marLeft w:val="0"/>
      <w:marRight w:val="0"/>
      <w:marTop w:val="0"/>
      <w:marBottom w:val="0"/>
      <w:divBdr>
        <w:top w:val="none" w:sz="0" w:space="0" w:color="auto"/>
        <w:left w:val="none" w:sz="0" w:space="0" w:color="auto"/>
        <w:bottom w:val="none" w:sz="0" w:space="0" w:color="auto"/>
        <w:right w:val="none" w:sz="0" w:space="0" w:color="auto"/>
      </w:divBdr>
    </w:div>
    <w:div w:id="530652485">
      <w:bodyDiv w:val="1"/>
      <w:marLeft w:val="0"/>
      <w:marRight w:val="0"/>
      <w:marTop w:val="0"/>
      <w:marBottom w:val="0"/>
      <w:divBdr>
        <w:top w:val="none" w:sz="0" w:space="0" w:color="auto"/>
        <w:left w:val="none" w:sz="0" w:space="0" w:color="auto"/>
        <w:bottom w:val="none" w:sz="0" w:space="0" w:color="auto"/>
        <w:right w:val="none" w:sz="0" w:space="0" w:color="auto"/>
      </w:divBdr>
    </w:div>
    <w:div w:id="531964587">
      <w:bodyDiv w:val="1"/>
      <w:marLeft w:val="0"/>
      <w:marRight w:val="0"/>
      <w:marTop w:val="0"/>
      <w:marBottom w:val="0"/>
      <w:divBdr>
        <w:top w:val="none" w:sz="0" w:space="0" w:color="auto"/>
        <w:left w:val="none" w:sz="0" w:space="0" w:color="auto"/>
        <w:bottom w:val="none" w:sz="0" w:space="0" w:color="auto"/>
        <w:right w:val="none" w:sz="0" w:space="0" w:color="auto"/>
      </w:divBdr>
    </w:div>
    <w:div w:id="533035512">
      <w:bodyDiv w:val="1"/>
      <w:marLeft w:val="0"/>
      <w:marRight w:val="0"/>
      <w:marTop w:val="0"/>
      <w:marBottom w:val="0"/>
      <w:divBdr>
        <w:top w:val="none" w:sz="0" w:space="0" w:color="auto"/>
        <w:left w:val="none" w:sz="0" w:space="0" w:color="auto"/>
        <w:bottom w:val="none" w:sz="0" w:space="0" w:color="auto"/>
        <w:right w:val="none" w:sz="0" w:space="0" w:color="auto"/>
      </w:divBdr>
    </w:div>
    <w:div w:id="534927601">
      <w:bodyDiv w:val="1"/>
      <w:marLeft w:val="0"/>
      <w:marRight w:val="0"/>
      <w:marTop w:val="0"/>
      <w:marBottom w:val="0"/>
      <w:divBdr>
        <w:top w:val="none" w:sz="0" w:space="0" w:color="auto"/>
        <w:left w:val="none" w:sz="0" w:space="0" w:color="auto"/>
        <w:bottom w:val="none" w:sz="0" w:space="0" w:color="auto"/>
        <w:right w:val="none" w:sz="0" w:space="0" w:color="auto"/>
      </w:divBdr>
    </w:div>
    <w:div w:id="534932334">
      <w:bodyDiv w:val="1"/>
      <w:marLeft w:val="0"/>
      <w:marRight w:val="0"/>
      <w:marTop w:val="0"/>
      <w:marBottom w:val="0"/>
      <w:divBdr>
        <w:top w:val="none" w:sz="0" w:space="0" w:color="auto"/>
        <w:left w:val="none" w:sz="0" w:space="0" w:color="auto"/>
        <w:bottom w:val="none" w:sz="0" w:space="0" w:color="auto"/>
        <w:right w:val="none" w:sz="0" w:space="0" w:color="auto"/>
      </w:divBdr>
    </w:div>
    <w:div w:id="537399141">
      <w:bodyDiv w:val="1"/>
      <w:marLeft w:val="0"/>
      <w:marRight w:val="0"/>
      <w:marTop w:val="0"/>
      <w:marBottom w:val="0"/>
      <w:divBdr>
        <w:top w:val="none" w:sz="0" w:space="0" w:color="auto"/>
        <w:left w:val="none" w:sz="0" w:space="0" w:color="auto"/>
        <w:bottom w:val="none" w:sz="0" w:space="0" w:color="auto"/>
        <w:right w:val="none" w:sz="0" w:space="0" w:color="auto"/>
      </w:divBdr>
    </w:div>
    <w:div w:id="537821016">
      <w:bodyDiv w:val="1"/>
      <w:marLeft w:val="0"/>
      <w:marRight w:val="0"/>
      <w:marTop w:val="0"/>
      <w:marBottom w:val="0"/>
      <w:divBdr>
        <w:top w:val="none" w:sz="0" w:space="0" w:color="auto"/>
        <w:left w:val="none" w:sz="0" w:space="0" w:color="auto"/>
        <w:bottom w:val="none" w:sz="0" w:space="0" w:color="auto"/>
        <w:right w:val="none" w:sz="0" w:space="0" w:color="auto"/>
      </w:divBdr>
    </w:div>
    <w:div w:id="538276234">
      <w:bodyDiv w:val="1"/>
      <w:marLeft w:val="0"/>
      <w:marRight w:val="0"/>
      <w:marTop w:val="0"/>
      <w:marBottom w:val="0"/>
      <w:divBdr>
        <w:top w:val="none" w:sz="0" w:space="0" w:color="auto"/>
        <w:left w:val="none" w:sz="0" w:space="0" w:color="auto"/>
        <w:bottom w:val="none" w:sz="0" w:space="0" w:color="auto"/>
        <w:right w:val="none" w:sz="0" w:space="0" w:color="auto"/>
      </w:divBdr>
    </w:div>
    <w:div w:id="538932268">
      <w:bodyDiv w:val="1"/>
      <w:marLeft w:val="0"/>
      <w:marRight w:val="0"/>
      <w:marTop w:val="0"/>
      <w:marBottom w:val="0"/>
      <w:divBdr>
        <w:top w:val="none" w:sz="0" w:space="0" w:color="auto"/>
        <w:left w:val="none" w:sz="0" w:space="0" w:color="auto"/>
        <w:bottom w:val="none" w:sz="0" w:space="0" w:color="auto"/>
        <w:right w:val="none" w:sz="0" w:space="0" w:color="auto"/>
      </w:divBdr>
    </w:div>
    <w:div w:id="540829101">
      <w:bodyDiv w:val="1"/>
      <w:marLeft w:val="0"/>
      <w:marRight w:val="0"/>
      <w:marTop w:val="0"/>
      <w:marBottom w:val="0"/>
      <w:divBdr>
        <w:top w:val="none" w:sz="0" w:space="0" w:color="auto"/>
        <w:left w:val="none" w:sz="0" w:space="0" w:color="auto"/>
        <w:bottom w:val="none" w:sz="0" w:space="0" w:color="auto"/>
        <w:right w:val="none" w:sz="0" w:space="0" w:color="auto"/>
      </w:divBdr>
    </w:div>
    <w:div w:id="540900278">
      <w:bodyDiv w:val="1"/>
      <w:marLeft w:val="0"/>
      <w:marRight w:val="0"/>
      <w:marTop w:val="0"/>
      <w:marBottom w:val="0"/>
      <w:divBdr>
        <w:top w:val="none" w:sz="0" w:space="0" w:color="auto"/>
        <w:left w:val="none" w:sz="0" w:space="0" w:color="auto"/>
        <w:bottom w:val="none" w:sz="0" w:space="0" w:color="auto"/>
        <w:right w:val="none" w:sz="0" w:space="0" w:color="auto"/>
      </w:divBdr>
    </w:div>
    <w:div w:id="544217482">
      <w:bodyDiv w:val="1"/>
      <w:marLeft w:val="0"/>
      <w:marRight w:val="0"/>
      <w:marTop w:val="0"/>
      <w:marBottom w:val="0"/>
      <w:divBdr>
        <w:top w:val="none" w:sz="0" w:space="0" w:color="auto"/>
        <w:left w:val="none" w:sz="0" w:space="0" w:color="auto"/>
        <w:bottom w:val="none" w:sz="0" w:space="0" w:color="auto"/>
        <w:right w:val="none" w:sz="0" w:space="0" w:color="auto"/>
      </w:divBdr>
    </w:div>
    <w:div w:id="546378791">
      <w:bodyDiv w:val="1"/>
      <w:marLeft w:val="0"/>
      <w:marRight w:val="0"/>
      <w:marTop w:val="0"/>
      <w:marBottom w:val="0"/>
      <w:divBdr>
        <w:top w:val="none" w:sz="0" w:space="0" w:color="auto"/>
        <w:left w:val="none" w:sz="0" w:space="0" w:color="auto"/>
        <w:bottom w:val="none" w:sz="0" w:space="0" w:color="auto"/>
        <w:right w:val="none" w:sz="0" w:space="0" w:color="auto"/>
      </w:divBdr>
    </w:div>
    <w:div w:id="546383064">
      <w:bodyDiv w:val="1"/>
      <w:marLeft w:val="0"/>
      <w:marRight w:val="0"/>
      <w:marTop w:val="0"/>
      <w:marBottom w:val="0"/>
      <w:divBdr>
        <w:top w:val="none" w:sz="0" w:space="0" w:color="auto"/>
        <w:left w:val="none" w:sz="0" w:space="0" w:color="auto"/>
        <w:bottom w:val="none" w:sz="0" w:space="0" w:color="auto"/>
        <w:right w:val="none" w:sz="0" w:space="0" w:color="auto"/>
      </w:divBdr>
    </w:div>
    <w:div w:id="547299293">
      <w:bodyDiv w:val="1"/>
      <w:marLeft w:val="0"/>
      <w:marRight w:val="0"/>
      <w:marTop w:val="0"/>
      <w:marBottom w:val="0"/>
      <w:divBdr>
        <w:top w:val="none" w:sz="0" w:space="0" w:color="auto"/>
        <w:left w:val="none" w:sz="0" w:space="0" w:color="auto"/>
        <w:bottom w:val="none" w:sz="0" w:space="0" w:color="auto"/>
        <w:right w:val="none" w:sz="0" w:space="0" w:color="auto"/>
      </w:divBdr>
    </w:div>
    <w:div w:id="547766941">
      <w:bodyDiv w:val="1"/>
      <w:marLeft w:val="0"/>
      <w:marRight w:val="0"/>
      <w:marTop w:val="0"/>
      <w:marBottom w:val="0"/>
      <w:divBdr>
        <w:top w:val="none" w:sz="0" w:space="0" w:color="auto"/>
        <w:left w:val="none" w:sz="0" w:space="0" w:color="auto"/>
        <w:bottom w:val="none" w:sz="0" w:space="0" w:color="auto"/>
        <w:right w:val="none" w:sz="0" w:space="0" w:color="auto"/>
      </w:divBdr>
    </w:div>
    <w:div w:id="547953420">
      <w:bodyDiv w:val="1"/>
      <w:marLeft w:val="0"/>
      <w:marRight w:val="0"/>
      <w:marTop w:val="0"/>
      <w:marBottom w:val="0"/>
      <w:divBdr>
        <w:top w:val="none" w:sz="0" w:space="0" w:color="auto"/>
        <w:left w:val="none" w:sz="0" w:space="0" w:color="auto"/>
        <w:bottom w:val="none" w:sz="0" w:space="0" w:color="auto"/>
        <w:right w:val="none" w:sz="0" w:space="0" w:color="auto"/>
      </w:divBdr>
    </w:div>
    <w:div w:id="549390341">
      <w:bodyDiv w:val="1"/>
      <w:marLeft w:val="0"/>
      <w:marRight w:val="0"/>
      <w:marTop w:val="0"/>
      <w:marBottom w:val="0"/>
      <w:divBdr>
        <w:top w:val="none" w:sz="0" w:space="0" w:color="auto"/>
        <w:left w:val="none" w:sz="0" w:space="0" w:color="auto"/>
        <w:bottom w:val="none" w:sz="0" w:space="0" w:color="auto"/>
        <w:right w:val="none" w:sz="0" w:space="0" w:color="auto"/>
      </w:divBdr>
    </w:div>
    <w:div w:id="549876846">
      <w:bodyDiv w:val="1"/>
      <w:marLeft w:val="0"/>
      <w:marRight w:val="0"/>
      <w:marTop w:val="0"/>
      <w:marBottom w:val="0"/>
      <w:divBdr>
        <w:top w:val="none" w:sz="0" w:space="0" w:color="auto"/>
        <w:left w:val="none" w:sz="0" w:space="0" w:color="auto"/>
        <w:bottom w:val="none" w:sz="0" w:space="0" w:color="auto"/>
        <w:right w:val="none" w:sz="0" w:space="0" w:color="auto"/>
      </w:divBdr>
    </w:div>
    <w:div w:id="550461346">
      <w:bodyDiv w:val="1"/>
      <w:marLeft w:val="0"/>
      <w:marRight w:val="0"/>
      <w:marTop w:val="0"/>
      <w:marBottom w:val="0"/>
      <w:divBdr>
        <w:top w:val="none" w:sz="0" w:space="0" w:color="auto"/>
        <w:left w:val="none" w:sz="0" w:space="0" w:color="auto"/>
        <w:bottom w:val="none" w:sz="0" w:space="0" w:color="auto"/>
        <w:right w:val="none" w:sz="0" w:space="0" w:color="auto"/>
      </w:divBdr>
    </w:div>
    <w:div w:id="553196999">
      <w:bodyDiv w:val="1"/>
      <w:marLeft w:val="0"/>
      <w:marRight w:val="0"/>
      <w:marTop w:val="0"/>
      <w:marBottom w:val="0"/>
      <w:divBdr>
        <w:top w:val="none" w:sz="0" w:space="0" w:color="auto"/>
        <w:left w:val="none" w:sz="0" w:space="0" w:color="auto"/>
        <w:bottom w:val="none" w:sz="0" w:space="0" w:color="auto"/>
        <w:right w:val="none" w:sz="0" w:space="0" w:color="auto"/>
      </w:divBdr>
    </w:div>
    <w:div w:id="565336765">
      <w:bodyDiv w:val="1"/>
      <w:marLeft w:val="0"/>
      <w:marRight w:val="0"/>
      <w:marTop w:val="0"/>
      <w:marBottom w:val="0"/>
      <w:divBdr>
        <w:top w:val="none" w:sz="0" w:space="0" w:color="auto"/>
        <w:left w:val="none" w:sz="0" w:space="0" w:color="auto"/>
        <w:bottom w:val="none" w:sz="0" w:space="0" w:color="auto"/>
        <w:right w:val="none" w:sz="0" w:space="0" w:color="auto"/>
      </w:divBdr>
    </w:div>
    <w:div w:id="569266977">
      <w:bodyDiv w:val="1"/>
      <w:marLeft w:val="0"/>
      <w:marRight w:val="0"/>
      <w:marTop w:val="0"/>
      <w:marBottom w:val="0"/>
      <w:divBdr>
        <w:top w:val="none" w:sz="0" w:space="0" w:color="auto"/>
        <w:left w:val="none" w:sz="0" w:space="0" w:color="auto"/>
        <w:bottom w:val="none" w:sz="0" w:space="0" w:color="auto"/>
        <w:right w:val="none" w:sz="0" w:space="0" w:color="auto"/>
      </w:divBdr>
    </w:div>
    <w:div w:id="569773749">
      <w:bodyDiv w:val="1"/>
      <w:marLeft w:val="0"/>
      <w:marRight w:val="0"/>
      <w:marTop w:val="0"/>
      <w:marBottom w:val="0"/>
      <w:divBdr>
        <w:top w:val="none" w:sz="0" w:space="0" w:color="auto"/>
        <w:left w:val="none" w:sz="0" w:space="0" w:color="auto"/>
        <w:bottom w:val="none" w:sz="0" w:space="0" w:color="auto"/>
        <w:right w:val="none" w:sz="0" w:space="0" w:color="auto"/>
      </w:divBdr>
    </w:div>
    <w:div w:id="575628635">
      <w:bodyDiv w:val="1"/>
      <w:marLeft w:val="0"/>
      <w:marRight w:val="0"/>
      <w:marTop w:val="0"/>
      <w:marBottom w:val="0"/>
      <w:divBdr>
        <w:top w:val="none" w:sz="0" w:space="0" w:color="auto"/>
        <w:left w:val="none" w:sz="0" w:space="0" w:color="auto"/>
        <w:bottom w:val="none" w:sz="0" w:space="0" w:color="auto"/>
        <w:right w:val="none" w:sz="0" w:space="0" w:color="auto"/>
      </w:divBdr>
    </w:div>
    <w:div w:id="578903992">
      <w:bodyDiv w:val="1"/>
      <w:marLeft w:val="0"/>
      <w:marRight w:val="0"/>
      <w:marTop w:val="0"/>
      <w:marBottom w:val="0"/>
      <w:divBdr>
        <w:top w:val="none" w:sz="0" w:space="0" w:color="auto"/>
        <w:left w:val="none" w:sz="0" w:space="0" w:color="auto"/>
        <w:bottom w:val="none" w:sz="0" w:space="0" w:color="auto"/>
        <w:right w:val="none" w:sz="0" w:space="0" w:color="auto"/>
      </w:divBdr>
    </w:div>
    <w:div w:id="579995034">
      <w:bodyDiv w:val="1"/>
      <w:marLeft w:val="0"/>
      <w:marRight w:val="0"/>
      <w:marTop w:val="0"/>
      <w:marBottom w:val="0"/>
      <w:divBdr>
        <w:top w:val="none" w:sz="0" w:space="0" w:color="auto"/>
        <w:left w:val="none" w:sz="0" w:space="0" w:color="auto"/>
        <w:bottom w:val="none" w:sz="0" w:space="0" w:color="auto"/>
        <w:right w:val="none" w:sz="0" w:space="0" w:color="auto"/>
      </w:divBdr>
    </w:div>
    <w:div w:id="582497252">
      <w:bodyDiv w:val="1"/>
      <w:marLeft w:val="0"/>
      <w:marRight w:val="0"/>
      <w:marTop w:val="0"/>
      <w:marBottom w:val="0"/>
      <w:divBdr>
        <w:top w:val="none" w:sz="0" w:space="0" w:color="auto"/>
        <w:left w:val="none" w:sz="0" w:space="0" w:color="auto"/>
        <w:bottom w:val="none" w:sz="0" w:space="0" w:color="auto"/>
        <w:right w:val="none" w:sz="0" w:space="0" w:color="auto"/>
      </w:divBdr>
    </w:div>
    <w:div w:id="583151805">
      <w:bodyDiv w:val="1"/>
      <w:marLeft w:val="0"/>
      <w:marRight w:val="0"/>
      <w:marTop w:val="0"/>
      <w:marBottom w:val="0"/>
      <w:divBdr>
        <w:top w:val="none" w:sz="0" w:space="0" w:color="auto"/>
        <w:left w:val="none" w:sz="0" w:space="0" w:color="auto"/>
        <w:bottom w:val="none" w:sz="0" w:space="0" w:color="auto"/>
        <w:right w:val="none" w:sz="0" w:space="0" w:color="auto"/>
      </w:divBdr>
    </w:div>
    <w:div w:id="585919422">
      <w:bodyDiv w:val="1"/>
      <w:marLeft w:val="0"/>
      <w:marRight w:val="0"/>
      <w:marTop w:val="0"/>
      <w:marBottom w:val="0"/>
      <w:divBdr>
        <w:top w:val="none" w:sz="0" w:space="0" w:color="auto"/>
        <w:left w:val="none" w:sz="0" w:space="0" w:color="auto"/>
        <w:bottom w:val="none" w:sz="0" w:space="0" w:color="auto"/>
        <w:right w:val="none" w:sz="0" w:space="0" w:color="auto"/>
      </w:divBdr>
    </w:div>
    <w:div w:id="587158750">
      <w:bodyDiv w:val="1"/>
      <w:marLeft w:val="0"/>
      <w:marRight w:val="0"/>
      <w:marTop w:val="0"/>
      <w:marBottom w:val="0"/>
      <w:divBdr>
        <w:top w:val="none" w:sz="0" w:space="0" w:color="auto"/>
        <w:left w:val="none" w:sz="0" w:space="0" w:color="auto"/>
        <w:bottom w:val="none" w:sz="0" w:space="0" w:color="auto"/>
        <w:right w:val="none" w:sz="0" w:space="0" w:color="auto"/>
      </w:divBdr>
    </w:div>
    <w:div w:id="588973127">
      <w:bodyDiv w:val="1"/>
      <w:marLeft w:val="0"/>
      <w:marRight w:val="0"/>
      <w:marTop w:val="0"/>
      <w:marBottom w:val="0"/>
      <w:divBdr>
        <w:top w:val="none" w:sz="0" w:space="0" w:color="auto"/>
        <w:left w:val="none" w:sz="0" w:space="0" w:color="auto"/>
        <w:bottom w:val="none" w:sz="0" w:space="0" w:color="auto"/>
        <w:right w:val="none" w:sz="0" w:space="0" w:color="auto"/>
      </w:divBdr>
    </w:div>
    <w:div w:id="591858894">
      <w:bodyDiv w:val="1"/>
      <w:marLeft w:val="0"/>
      <w:marRight w:val="0"/>
      <w:marTop w:val="0"/>
      <w:marBottom w:val="0"/>
      <w:divBdr>
        <w:top w:val="none" w:sz="0" w:space="0" w:color="auto"/>
        <w:left w:val="none" w:sz="0" w:space="0" w:color="auto"/>
        <w:bottom w:val="none" w:sz="0" w:space="0" w:color="auto"/>
        <w:right w:val="none" w:sz="0" w:space="0" w:color="auto"/>
      </w:divBdr>
    </w:div>
    <w:div w:id="595675676">
      <w:bodyDiv w:val="1"/>
      <w:marLeft w:val="0"/>
      <w:marRight w:val="0"/>
      <w:marTop w:val="0"/>
      <w:marBottom w:val="0"/>
      <w:divBdr>
        <w:top w:val="none" w:sz="0" w:space="0" w:color="auto"/>
        <w:left w:val="none" w:sz="0" w:space="0" w:color="auto"/>
        <w:bottom w:val="none" w:sz="0" w:space="0" w:color="auto"/>
        <w:right w:val="none" w:sz="0" w:space="0" w:color="auto"/>
      </w:divBdr>
    </w:div>
    <w:div w:id="596135456">
      <w:bodyDiv w:val="1"/>
      <w:marLeft w:val="0"/>
      <w:marRight w:val="0"/>
      <w:marTop w:val="0"/>
      <w:marBottom w:val="0"/>
      <w:divBdr>
        <w:top w:val="none" w:sz="0" w:space="0" w:color="auto"/>
        <w:left w:val="none" w:sz="0" w:space="0" w:color="auto"/>
        <w:bottom w:val="none" w:sz="0" w:space="0" w:color="auto"/>
        <w:right w:val="none" w:sz="0" w:space="0" w:color="auto"/>
      </w:divBdr>
    </w:div>
    <w:div w:id="596787054">
      <w:bodyDiv w:val="1"/>
      <w:marLeft w:val="0"/>
      <w:marRight w:val="0"/>
      <w:marTop w:val="0"/>
      <w:marBottom w:val="0"/>
      <w:divBdr>
        <w:top w:val="none" w:sz="0" w:space="0" w:color="auto"/>
        <w:left w:val="none" w:sz="0" w:space="0" w:color="auto"/>
        <w:bottom w:val="none" w:sz="0" w:space="0" w:color="auto"/>
        <w:right w:val="none" w:sz="0" w:space="0" w:color="auto"/>
      </w:divBdr>
    </w:div>
    <w:div w:id="598218062">
      <w:bodyDiv w:val="1"/>
      <w:marLeft w:val="0"/>
      <w:marRight w:val="0"/>
      <w:marTop w:val="0"/>
      <w:marBottom w:val="0"/>
      <w:divBdr>
        <w:top w:val="none" w:sz="0" w:space="0" w:color="auto"/>
        <w:left w:val="none" w:sz="0" w:space="0" w:color="auto"/>
        <w:bottom w:val="none" w:sz="0" w:space="0" w:color="auto"/>
        <w:right w:val="none" w:sz="0" w:space="0" w:color="auto"/>
      </w:divBdr>
    </w:div>
    <w:div w:id="602424632">
      <w:bodyDiv w:val="1"/>
      <w:marLeft w:val="0"/>
      <w:marRight w:val="0"/>
      <w:marTop w:val="0"/>
      <w:marBottom w:val="0"/>
      <w:divBdr>
        <w:top w:val="none" w:sz="0" w:space="0" w:color="auto"/>
        <w:left w:val="none" w:sz="0" w:space="0" w:color="auto"/>
        <w:bottom w:val="none" w:sz="0" w:space="0" w:color="auto"/>
        <w:right w:val="none" w:sz="0" w:space="0" w:color="auto"/>
      </w:divBdr>
    </w:div>
    <w:div w:id="608976880">
      <w:bodyDiv w:val="1"/>
      <w:marLeft w:val="0"/>
      <w:marRight w:val="0"/>
      <w:marTop w:val="0"/>
      <w:marBottom w:val="0"/>
      <w:divBdr>
        <w:top w:val="none" w:sz="0" w:space="0" w:color="auto"/>
        <w:left w:val="none" w:sz="0" w:space="0" w:color="auto"/>
        <w:bottom w:val="none" w:sz="0" w:space="0" w:color="auto"/>
        <w:right w:val="none" w:sz="0" w:space="0" w:color="auto"/>
      </w:divBdr>
    </w:div>
    <w:div w:id="609052527">
      <w:bodyDiv w:val="1"/>
      <w:marLeft w:val="0"/>
      <w:marRight w:val="0"/>
      <w:marTop w:val="0"/>
      <w:marBottom w:val="0"/>
      <w:divBdr>
        <w:top w:val="none" w:sz="0" w:space="0" w:color="auto"/>
        <w:left w:val="none" w:sz="0" w:space="0" w:color="auto"/>
        <w:bottom w:val="none" w:sz="0" w:space="0" w:color="auto"/>
        <w:right w:val="none" w:sz="0" w:space="0" w:color="auto"/>
      </w:divBdr>
    </w:div>
    <w:div w:id="614676657">
      <w:bodyDiv w:val="1"/>
      <w:marLeft w:val="0"/>
      <w:marRight w:val="0"/>
      <w:marTop w:val="0"/>
      <w:marBottom w:val="0"/>
      <w:divBdr>
        <w:top w:val="none" w:sz="0" w:space="0" w:color="auto"/>
        <w:left w:val="none" w:sz="0" w:space="0" w:color="auto"/>
        <w:bottom w:val="none" w:sz="0" w:space="0" w:color="auto"/>
        <w:right w:val="none" w:sz="0" w:space="0" w:color="auto"/>
      </w:divBdr>
    </w:div>
    <w:div w:id="624580544">
      <w:bodyDiv w:val="1"/>
      <w:marLeft w:val="0"/>
      <w:marRight w:val="0"/>
      <w:marTop w:val="0"/>
      <w:marBottom w:val="0"/>
      <w:divBdr>
        <w:top w:val="none" w:sz="0" w:space="0" w:color="auto"/>
        <w:left w:val="none" w:sz="0" w:space="0" w:color="auto"/>
        <w:bottom w:val="none" w:sz="0" w:space="0" w:color="auto"/>
        <w:right w:val="none" w:sz="0" w:space="0" w:color="auto"/>
      </w:divBdr>
    </w:div>
    <w:div w:id="625429352">
      <w:bodyDiv w:val="1"/>
      <w:marLeft w:val="0"/>
      <w:marRight w:val="0"/>
      <w:marTop w:val="0"/>
      <w:marBottom w:val="0"/>
      <w:divBdr>
        <w:top w:val="none" w:sz="0" w:space="0" w:color="auto"/>
        <w:left w:val="none" w:sz="0" w:space="0" w:color="auto"/>
        <w:bottom w:val="none" w:sz="0" w:space="0" w:color="auto"/>
        <w:right w:val="none" w:sz="0" w:space="0" w:color="auto"/>
      </w:divBdr>
    </w:div>
    <w:div w:id="629242689">
      <w:bodyDiv w:val="1"/>
      <w:marLeft w:val="0"/>
      <w:marRight w:val="0"/>
      <w:marTop w:val="0"/>
      <w:marBottom w:val="0"/>
      <w:divBdr>
        <w:top w:val="none" w:sz="0" w:space="0" w:color="auto"/>
        <w:left w:val="none" w:sz="0" w:space="0" w:color="auto"/>
        <w:bottom w:val="none" w:sz="0" w:space="0" w:color="auto"/>
        <w:right w:val="none" w:sz="0" w:space="0" w:color="auto"/>
      </w:divBdr>
    </w:div>
    <w:div w:id="631521529">
      <w:bodyDiv w:val="1"/>
      <w:marLeft w:val="0"/>
      <w:marRight w:val="0"/>
      <w:marTop w:val="0"/>
      <w:marBottom w:val="0"/>
      <w:divBdr>
        <w:top w:val="none" w:sz="0" w:space="0" w:color="auto"/>
        <w:left w:val="none" w:sz="0" w:space="0" w:color="auto"/>
        <w:bottom w:val="none" w:sz="0" w:space="0" w:color="auto"/>
        <w:right w:val="none" w:sz="0" w:space="0" w:color="auto"/>
      </w:divBdr>
    </w:div>
    <w:div w:id="633370163">
      <w:bodyDiv w:val="1"/>
      <w:marLeft w:val="0"/>
      <w:marRight w:val="0"/>
      <w:marTop w:val="0"/>
      <w:marBottom w:val="0"/>
      <w:divBdr>
        <w:top w:val="none" w:sz="0" w:space="0" w:color="auto"/>
        <w:left w:val="none" w:sz="0" w:space="0" w:color="auto"/>
        <w:bottom w:val="none" w:sz="0" w:space="0" w:color="auto"/>
        <w:right w:val="none" w:sz="0" w:space="0" w:color="auto"/>
      </w:divBdr>
    </w:div>
    <w:div w:id="635455352">
      <w:bodyDiv w:val="1"/>
      <w:marLeft w:val="0"/>
      <w:marRight w:val="0"/>
      <w:marTop w:val="0"/>
      <w:marBottom w:val="0"/>
      <w:divBdr>
        <w:top w:val="none" w:sz="0" w:space="0" w:color="auto"/>
        <w:left w:val="none" w:sz="0" w:space="0" w:color="auto"/>
        <w:bottom w:val="none" w:sz="0" w:space="0" w:color="auto"/>
        <w:right w:val="none" w:sz="0" w:space="0" w:color="auto"/>
      </w:divBdr>
    </w:div>
    <w:div w:id="636880432">
      <w:bodyDiv w:val="1"/>
      <w:marLeft w:val="0"/>
      <w:marRight w:val="0"/>
      <w:marTop w:val="0"/>
      <w:marBottom w:val="0"/>
      <w:divBdr>
        <w:top w:val="none" w:sz="0" w:space="0" w:color="auto"/>
        <w:left w:val="none" w:sz="0" w:space="0" w:color="auto"/>
        <w:bottom w:val="none" w:sz="0" w:space="0" w:color="auto"/>
        <w:right w:val="none" w:sz="0" w:space="0" w:color="auto"/>
      </w:divBdr>
    </w:div>
    <w:div w:id="641158232">
      <w:bodyDiv w:val="1"/>
      <w:marLeft w:val="0"/>
      <w:marRight w:val="0"/>
      <w:marTop w:val="0"/>
      <w:marBottom w:val="0"/>
      <w:divBdr>
        <w:top w:val="none" w:sz="0" w:space="0" w:color="auto"/>
        <w:left w:val="none" w:sz="0" w:space="0" w:color="auto"/>
        <w:bottom w:val="none" w:sz="0" w:space="0" w:color="auto"/>
        <w:right w:val="none" w:sz="0" w:space="0" w:color="auto"/>
      </w:divBdr>
    </w:div>
    <w:div w:id="641470169">
      <w:bodyDiv w:val="1"/>
      <w:marLeft w:val="0"/>
      <w:marRight w:val="0"/>
      <w:marTop w:val="0"/>
      <w:marBottom w:val="0"/>
      <w:divBdr>
        <w:top w:val="none" w:sz="0" w:space="0" w:color="auto"/>
        <w:left w:val="none" w:sz="0" w:space="0" w:color="auto"/>
        <w:bottom w:val="none" w:sz="0" w:space="0" w:color="auto"/>
        <w:right w:val="none" w:sz="0" w:space="0" w:color="auto"/>
      </w:divBdr>
    </w:div>
    <w:div w:id="642471061">
      <w:bodyDiv w:val="1"/>
      <w:marLeft w:val="0"/>
      <w:marRight w:val="0"/>
      <w:marTop w:val="0"/>
      <w:marBottom w:val="0"/>
      <w:divBdr>
        <w:top w:val="none" w:sz="0" w:space="0" w:color="auto"/>
        <w:left w:val="none" w:sz="0" w:space="0" w:color="auto"/>
        <w:bottom w:val="none" w:sz="0" w:space="0" w:color="auto"/>
        <w:right w:val="none" w:sz="0" w:space="0" w:color="auto"/>
      </w:divBdr>
    </w:div>
    <w:div w:id="647323816">
      <w:bodyDiv w:val="1"/>
      <w:marLeft w:val="0"/>
      <w:marRight w:val="0"/>
      <w:marTop w:val="0"/>
      <w:marBottom w:val="0"/>
      <w:divBdr>
        <w:top w:val="none" w:sz="0" w:space="0" w:color="auto"/>
        <w:left w:val="none" w:sz="0" w:space="0" w:color="auto"/>
        <w:bottom w:val="none" w:sz="0" w:space="0" w:color="auto"/>
        <w:right w:val="none" w:sz="0" w:space="0" w:color="auto"/>
      </w:divBdr>
    </w:div>
    <w:div w:id="647369949">
      <w:bodyDiv w:val="1"/>
      <w:marLeft w:val="0"/>
      <w:marRight w:val="0"/>
      <w:marTop w:val="0"/>
      <w:marBottom w:val="0"/>
      <w:divBdr>
        <w:top w:val="none" w:sz="0" w:space="0" w:color="auto"/>
        <w:left w:val="none" w:sz="0" w:space="0" w:color="auto"/>
        <w:bottom w:val="none" w:sz="0" w:space="0" w:color="auto"/>
        <w:right w:val="none" w:sz="0" w:space="0" w:color="auto"/>
      </w:divBdr>
    </w:div>
    <w:div w:id="651645206">
      <w:bodyDiv w:val="1"/>
      <w:marLeft w:val="0"/>
      <w:marRight w:val="0"/>
      <w:marTop w:val="0"/>
      <w:marBottom w:val="0"/>
      <w:divBdr>
        <w:top w:val="none" w:sz="0" w:space="0" w:color="auto"/>
        <w:left w:val="none" w:sz="0" w:space="0" w:color="auto"/>
        <w:bottom w:val="none" w:sz="0" w:space="0" w:color="auto"/>
        <w:right w:val="none" w:sz="0" w:space="0" w:color="auto"/>
      </w:divBdr>
    </w:div>
    <w:div w:id="656421188">
      <w:bodyDiv w:val="1"/>
      <w:marLeft w:val="0"/>
      <w:marRight w:val="0"/>
      <w:marTop w:val="0"/>
      <w:marBottom w:val="0"/>
      <w:divBdr>
        <w:top w:val="none" w:sz="0" w:space="0" w:color="auto"/>
        <w:left w:val="none" w:sz="0" w:space="0" w:color="auto"/>
        <w:bottom w:val="none" w:sz="0" w:space="0" w:color="auto"/>
        <w:right w:val="none" w:sz="0" w:space="0" w:color="auto"/>
      </w:divBdr>
    </w:div>
    <w:div w:id="658727056">
      <w:bodyDiv w:val="1"/>
      <w:marLeft w:val="0"/>
      <w:marRight w:val="0"/>
      <w:marTop w:val="0"/>
      <w:marBottom w:val="0"/>
      <w:divBdr>
        <w:top w:val="none" w:sz="0" w:space="0" w:color="auto"/>
        <w:left w:val="none" w:sz="0" w:space="0" w:color="auto"/>
        <w:bottom w:val="none" w:sz="0" w:space="0" w:color="auto"/>
        <w:right w:val="none" w:sz="0" w:space="0" w:color="auto"/>
      </w:divBdr>
    </w:div>
    <w:div w:id="659886457">
      <w:bodyDiv w:val="1"/>
      <w:marLeft w:val="0"/>
      <w:marRight w:val="0"/>
      <w:marTop w:val="0"/>
      <w:marBottom w:val="0"/>
      <w:divBdr>
        <w:top w:val="none" w:sz="0" w:space="0" w:color="auto"/>
        <w:left w:val="none" w:sz="0" w:space="0" w:color="auto"/>
        <w:bottom w:val="none" w:sz="0" w:space="0" w:color="auto"/>
        <w:right w:val="none" w:sz="0" w:space="0" w:color="auto"/>
      </w:divBdr>
    </w:div>
    <w:div w:id="662854599">
      <w:bodyDiv w:val="1"/>
      <w:marLeft w:val="0"/>
      <w:marRight w:val="0"/>
      <w:marTop w:val="0"/>
      <w:marBottom w:val="0"/>
      <w:divBdr>
        <w:top w:val="none" w:sz="0" w:space="0" w:color="auto"/>
        <w:left w:val="none" w:sz="0" w:space="0" w:color="auto"/>
        <w:bottom w:val="none" w:sz="0" w:space="0" w:color="auto"/>
        <w:right w:val="none" w:sz="0" w:space="0" w:color="auto"/>
      </w:divBdr>
    </w:div>
    <w:div w:id="665520882">
      <w:bodyDiv w:val="1"/>
      <w:marLeft w:val="0"/>
      <w:marRight w:val="0"/>
      <w:marTop w:val="0"/>
      <w:marBottom w:val="0"/>
      <w:divBdr>
        <w:top w:val="none" w:sz="0" w:space="0" w:color="auto"/>
        <w:left w:val="none" w:sz="0" w:space="0" w:color="auto"/>
        <w:bottom w:val="none" w:sz="0" w:space="0" w:color="auto"/>
        <w:right w:val="none" w:sz="0" w:space="0" w:color="auto"/>
      </w:divBdr>
    </w:div>
    <w:div w:id="673218003">
      <w:bodyDiv w:val="1"/>
      <w:marLeft w:val="0"/>
      <w:marRight w:val="0"/>
      <w:marTop w:val="0"/>
      <w:marBottom w:val="0"/>
      <w:divBdr>
        <w:top w:val="none" w:sz="0" w:space="0" w:color="auto"/>
        <w:left w:val="none" w:sz="0" w:space="0" w:color="auto"/>
        <w:bottom w:val="none" w:sz="0" w:space="0" w:color="auto"/>
        <w:right w:val="none" w:sz="0" w:space="0" w:color="auto"/>
      </w:divBdr>
    </w:div>
    <w:div w:id="673461295">
      <w:bodyDiv w:val="1"/>
      <w:marLeft w:val="0"/>
      <w:marRight w:val="0"/>
      <w:marTop w:val="0"/>
      <w:marBottom w:val="0"/>
      <w:divBdr>
        <w:top w:val="none" w:sz="0" w:space="0" w:color="auto"/>
        <w:left w:val="none" w:sz="0" w:space="0" w:color="auto"/>
        <w:bottom w:val="none" w:sz="0" w:space="0" w:color="auto"/>
        <w:right w:val="none" w:sz="0" w:space="0" w:color="auto"/>
      </w:divBdr>
    </w:div>
    <w:div w:id="677345697">
      <w:bodyDiv w:val="1"/>
      <w:marLeft w:val="0"/>
      <w:marRight w:val="0"/>
      <w:marTop w:val="0"/>
      <w:marBottom w:val="0"/>
      <w:divBdr>
        <w:top w:val="none" w:sz="0" w:space="0" w:color="auto"/>
        <w:left w:val="none" w:sz="0" w:space="0" w:color="auto"/>
        <w:bottom w:val="none" w:sz="0" w:space="0" w:color="auto"/>
        <w:right w:val="none" w:sz="0" w:space="0" w:color="auto"/>
      </w:divBdr>
    </w:div>
    <w:div w:id="680200789">
      <w:bodyDiv w:val="1"/>
      <w:marLeft w:val="0"/>
      <w:marRight w:val="0"/>
      <w:marTop w:val="0"/>
      <w:marBottom w:val="0"/>
      <w:divBdr>
        <w:top w:val="none" w:sz="0" w:space="0" w:color="auto"/>
        <w:left w:val="none" w:sz="0" w:space="0" w:color="auto"/>
        <w:bottom w:val="none" w:sz="0" w:space="0" w:color="auto"/>
        <w:right w:val="none" w:sz="0" w:space="0" w:color="auto"/>
      </w:divBdr>
    </w:div>
    <w:div w:id="681972236">
      <w:bodyDiv w:val="1"/>
      <w:marLeft w:val="0"/>
      <w:marRight w:val="0"/>
      <w:marTop w:val="0"/>
      <w:marBottom w:val="0"/>
      <w:divBdr>
        <w:top w:val="none" w:sz="0" w:space="0" w:color="auto"/>
        <w:left w:val="none" w:sz="0" w:space="0" w:color="auto"/>
        <w:bottom w:val="none" w:sz="0" w:space="0" w:color="auto"/>
        <w:right w:val="none" w:sz="0" w:space="0" w:color="auto"/>
      </w:divBdr>
    </w:div>
    <w:div w:id="682165464">
      <w:bodyDiv w:val="1"/>
      <w:marLeft w:val="0"/>
      <w:marRight w:val="0"/>
      <w:marTop w:val="0"/>
      <w:marBottom w:val="0"/>
      <w:divBdr>
        <w:top w:val="none" w:sz="0" w:space="0" w:color="auto"/>
        <w:left w:val="none" w:sz="0" w:space="0" w:color="auto"/>
        <w:bottom w:val="none" w:sz="0" w:space="0" w:color="auto"/>
        <w:right w:val="none" w:sz="0" w:space="0" w:color="auto"/>
      </w:divBdr>
    </w:div>
    <w:div w:id="683943644">
      <w:bodyDiv w:val="1"/>
      <w:marLeft w:val="0"/>
      <w:marRight w:val="0"/>
      <w:marTop w:val="0"/>
      <w:marBottom w:val="0"/>
      <w:divBdr>
        <w:top w:val="none" w:sz="0" w:space="0" w:color="auto"/>
        <w:left w:val="none" w:sz="0" w:space="0" w:color="auto"/>
        <w:bottom w:val="none" w:sz="0" w:space="0" w:color="auto"/>
        <w:right w:val="none" w:sz="0" w:space="0" w:color="auto"/>
      </w:divBdr>
    </w:div>
    <w:div w:id="687560552">
      <w:bodyDiv w:val="1"/>
      <w:marLeft w:val="0"/>
      <w:marRight w:val="0"/>
      <w:marTop w:val="0"/>
      <w:marBottom w:val="0"/>
      <w:divBdr>
        <w:top w:val="none" w:sz="0" w:space="0" w:color="auto"/>
        <w:left w:val="none" w:sz="0" w:space="0" w:color="auto"/>
        <w:bottom w:val="none" w:sz="0" w:space="0" w:color="auto"/>
        <w:right w:val="none" w:sz="0" w:space="0" w:color="auto"/>
      </w:divBdr>
    </w:div>
    <w:div w:id="688793722">
      <w:bodyDiv w:val="1"/>
      <w:marLeft w:val="0"/>
      <w:marRight w:val="0"/>
      <w:marTop w:val="0"/>
      <w:marBottom w:val="0"/>
      <w:divBdr>
        <w:top w:val="none" w:sz="0" w:space="0" w:color="auto"/>
        <w:left w:val="none" w:sz="0" w:space="0" w:color="auto"/>
        <w:bottom w:val="none" w:sz="0" w:space="0" w:color="auto"/>
        <w:right w:val="none" w:sz="0" w:space="0" w:color="auto"/>
      </w:divBdr>
    </w:div>
    <w:div w:id="690952432">
      <w:bodyDiv w:val="1"/>
      <w:marLeft w:val="0"/>
      <w:marRight w:val="0"/>
      <w:marTop w:val="0"/>
      <w:marBottom w:val="0"/>
      <w:divBdr>
        <w:top w:val="none" w:sz="0" w:space="0" w:color="auto"/>
        <w:left w:val="none" w:sz="0" w:space="0" w:color="auto"/>
        <w:bottom w:val="none" w:sz="0" w:space="0" w:color="auto"/>
        <w:right w:val="none" w:sz="0" w:space="0" w:color="auto"/>
      </w:divBdr>
    </w:div>
    <w:div w:id="692653225">
      <w:bodyDiv w:val="1"/>
      <w:marLeft w:val="0"/>
      <w:marRight w:val="0"/>
      <w:marTop w:val="0"/>
      <w:marBottom w:val="0"/>
      <w:divBdr>
        <w:top w:val="none" w:sz="0" w:space="0" w:color="auto"/>
        <w:left w:val="none" w:sz="0" w:space="0" w:color="auto"/>
        <w:bottom w:val="none" w:sz="0" w:space="0" w:color="auto"/>
        <w:right w:val="none" w:sz="0" w:space="0" w:color="auto"/>
      </w:divBdr>
    </w:div>
    <w:div w:id="693652253">
      <w:bodyDiv w:val="1"/>
      <w:marLeft w:val="0"/>
      <w:marRight w:val="0"/>
      <w:marTop w:val="0"/>
      <w:marBottom w:val="0"/>
      <w:divBdr>
        <w:top w:val="none" w:sz="0" w:space="0" w:color="auto"/>
        <w:left w:val="none" w:sz="0" w:space="0" w:color="auto"/>
        <w:bottom w:val="none" w:sz="0" w:space="0" w:color="auto"/>
        <w:right w:val="none" w:sz="0" w:space="0" w:color="auto"/>
      </w:divBdr>
    </w:div>
    <w:div w:id="693964057">
      <w:bodyDiv w:val="1"/>
      <w:marLeft w:val="0"/>
      <w:marRight w:val="0"/>
      <w:marTop w:val="0"/>
      <w:marBottom w:val="0"/>
      <w:divBdr>
        <w:top w:val="none" w:sz="0" w:space="0" w:color="auto"/>
        <w:left w:val="none" w:sz="0" w:space="0" w:color="auto"/>
        <w:bottom w:val="none" w:sz="0" w:space="0" w:color="auto"/>
        <w:right w:val="none" w:sz="0" w:space="0" w:color="auto"/>
      </w:divBdr>
    </w:div>
    <w:div w:id="698622695">
      <w:bodyDiv w:val="1"/>
      <w:marLeft w:val="0"/>
      <w:marRight w:val="0"/>
      <w:marTop w:val="0"/>
      <w:marBottom w:val="0"/>
      <w:divBdr>
        <w:top w:val="none" w:sz="0" w:space="0" w:color="auto"/>
        <w:left w:val="none" w:sz="0" w:space="0" w:color="auto"/>
        <w:bottom w:val="none" w:sz="0" w:space="0" w:color="auto"/>
        <w:right w:val="none" w:sz="0" w:space="0" w:color="auto"/>
      </w:divBdr>
    </w:div>
    <w:div w:id="699743014">
      <w:bodyDiv w:val="1"/>
      <w:marLeft w:val="0"/>
      <w:marRight w:val="0"/>
      <w:marTop w:val="0"/>
      <w:marBottom w:val="0"/>
      <w:divBdr>
        <w:top w:val="none" w:sz="0" w:space="0" w:color="auto"/>
        <w:left w:val="none" w:sz="0" w:space="0" w:color="auto"/>
        <w:bottom w:val="none" w:sz="0" w:space="0" w:color="auto"/>
        <w:right w:val="none" w:sz="0" w:space="0" w:color="auto"/>
      </w:divBdr>
    </w:div>
    <w:div w:id="701132869">
      <w:bodyDiv w:val="1"/>
      <w:marLeft w:val="0"/>
      <w:marRight w:val="0"/>
      <w:marTop w:val="0"/>
      <w:marBottom w:val="0"/>
      <w:divBdr>
        <w:top w:val="none" w:sz="0" w:space="0" w:color="auto"/>
        <w:left w:val="none" w:sz="0" w:space="0" w:color="auto"/>
        <w:bottom w:val="none" w:sz="0" w:space="0" w:color="auto"/>
        <w:right w:val="none" w:sz="0" w:space="0" w:color="auto"/>
      </w:divBdr>
    </w:div>
    <w:div w:id="701900552">
      <w:bodyDiv w:val="1"/>
      <w:marLeft w:val="0"/>
      <w:marRight w:val="0"/>
      <w:marTop w:val="0"/>
      <w:marBottom w:val="0"/>
      <w:divBdr>
        <w:top w:val="none" w:sz="0" w:space="0" w:color="auto"/>
        <w:left w:val="none" w:sz="0" w:space="0" w:color="auto"/>
        <w:bottom w:val="none" w:sz="0" w:space="0" w:color="auto"/>
        <w:right w:val="none" w:sz="0" w:space="0" w:color="auto"/>
      </w:divBdr>
    </w:div>
    <w:div w:id="702945572">
      <w:bodyDiv w:val="1"/>
      <w:marLeft w:val="0"/>
      <w:marRight w:val="0"/>
      <w:marTop w:val="0"/>
      <w:marBottom w:val="0"/>
      <w:divBdr>
        <w:top w:val="none" w:sz="0" w:space="0" w:color="auto"/>
        <w:left w:val="none" w:sz="0" w:space="0" w:color="auto"/>
        <w:bottom w:val="none" w:sz="0" w:space="0" w:color="auto"/>
        <w:right w:val="none" w:sz="0" w:space="0" w:color="auto"/>
      </w:divBdr>
    </w:div>
    <w:div w:id="703597721">
      <w:bodyDiv w:val="1"/>
      <w:marLeft w:val="0"/>
      <w:marRight w:val="0"/>
      <w:marTop w:val="0"/>
      <w:marBottom w:val="0"/>
      <w:divBdr>
        <w:top w:val="none" w:sz="0" w:space="0" w:color="auto"/>
        <w:left w:val="none" w:sz="0" w:space="0" w:color="auto"/>
        <w:bottom w:val="none" w:sz="0" w:space="0" w:color="auto"/>
        <w:right w:val="none" w:sz="0" w:space="0" w:color="auto"/>
      </w:divBdr>
    </w:div>
    <w:div w:id="708145975">
      <w:bodyDiv w:val="1"/>
      <w:marLeft w:val="0"/>
      <w:marRight w:val="0"/>
      <w:marTop w:val="0"/>
      <w:marBottom w:val="0"/>
      <w:divBdr>
        <w:top w:val="none" w:sz="0" w:space="0" w:color="auto"/>
        <w:left w:val="none" w:sz="0" w:space="0" w:color="auto"/>
        <w:bottom w:val="none" w:sz="0" w:space="0" w:color="auto"/>
        <w:right w:val="none" w:sz="0" w:space="0" w:color="auto"/>
      </w:divBdr>
    </w:div>
    <w:div w:id="708846038">
      <w:bodyDiv w:val="1"/>
      <w:marLeft w:val="0"/>
      <w:marRight w:val="0"/>
      <w:marTop w:val="0"/>
      <w:marBottom w:val="0"/>
      <w:divBdr>
        <w:top w:val="none" w:sz="0" w:space="0" w:color="auto"/>
        <w:left w:val="none" w:sz="0" w:space="0" w:color="auto"/>
        <w:bottom w:val="none" w:sz="0" w:space="0" w:color="auto"/>
        <w:right w:val="none" w:sz="0" w:space="0" w:color="auto"/>
      </w:divBdr>
    </w:div>
    <w:div w:id="712580873">
      <w:bodyDiv w:val="1"/>
      <w:marLeft w:val="0"/>
      <w:marRight w:val="0"/>
      <w:marTop w:val="0"/>
      <w:marBottom w:val="0"/>
      <w:divBdr>
        <w:top w:val="none" w:sz="0" w:space="0" w:color="auto"/>
        <w:left w:val="none" w:sz="0" w:space="0" w:color="auto"/>
        <w:bottom w:val="none" w:sz="0" w:space="0" w:color="auto"/>
        <w:right w:val="none" w:sz="0" w:space="0" w:color="auto"/>
      </w:divBdr>
    </w:div>
    <w:div w:id="713966546">
      <w:bodyDiv w:val="1"/>
      <w:marLeft w:val="0"/>
      <w:marRight w:val="0"/>
      <w:marTop w:val="0"/>
      <w:marBottom w:val="0"/>
      <w:divBdr>
        <w:top w:val="none" w:sz="0" w:space="0" w:color="auto"/>
        <w:left w:val="none" w:sz="0" w:space="0" w:color="auto"/>
        <w:bottom w:val="none" w:sz="0" w:space="0" w:color="auto"/>
        <w:right w:val="none" w:sz="0" w:space="0" w:color="auto"/>
      </w:divBdr>
    </w:div>
    <w:div w:id="718019237">
      <w:bodyDiv w:val="1"/>
      <w:marLeft w:val="0"/>
      <w:marRight w:val="0"/>
      <w:marTop w:val="0"/>
      <w:marBottom w:val="0"/>
      <w:divBdr>
        <w:top w:val="none" w:sz="0" w:space="0" w:color="auto"/>
        <w:left w:val="none" w:sz="0" w:space="0" w:color="auto"/>
        <w:bottom w:val="none" w:sz="0" w:space="0" w:color="auto"/>
        <w:right w:val="none" w:sz="0" w:space="0" w:color="auto"/>
      </w:divBdr>
    </w:div>
    <w:div w:id="718241027">
      <w:bodyDiv w:val="1"/>
      <w:marLeft w:val="0"/>
      <w:marRight w:val="0"/>
      <w:marTop w:val="0"/>
      <w:marBottom w:val="0"/>
      <w:divBdr>
        <w:top w:val="none" w:sz="0" w:space="0" w:color="auto"/>
        <w:left w:val="none" w:sz="0" w:space="0" w:color="auto"/>
        <w:bottom w:val="none" w:sz="0" w:space="0" w:color="auto"/>
        <w:right w:val="none" w:sz="0" w:space="0" w:color="auto"/>
      </w:divBdr>
    </w:div>
    <w:div w:id="720136503">
      <w:bodyDiv w:val="1"/>
      <w:marLeft w:val="0"/>
      <w:marRight w:val="0"/>
      <w:marTop w:val="0"/>
      <w:marBottom w:val="0"/>
      <w:divBdr>
        <w:top w:val="none" w:sz="0" w:space="0" w:color="auto"/>
        <w:left w:val="none" w:sz="0" w:space="0" w:color="auto"/>
        <w:bottom w:val="none" w:sz="0" w:space="0" w:color="auto"/>
        <w:right w:val="none" w:sz="0" w:space="0" w:color="auto"/>
      </w:divBdr>
    </w:div>
    <w:div w:id="722631236">
      <w:bodyDiv w:val="1"/>
      <w:marLeft w:val="0"/>
      <w:marRight w:val="0"/>
      <w:marTop w:val="0"/>
      <w:marBottom w:val="0"/>
      <w:divBdr>
        <w:top w:val="none" w:sz="0" w:space="0" w:color="auto"/>
        <w:left w:val="none" w:sz="0" w:space="0" w:color="auto"/>
        <w:bottom w:val="none" w:sz="0" w:space="0" w:color="auto"/>
        <w:right w:val="none" w:sz="0" w:space="0" w:color="auto"/>
      </w:divBdr>
    </w:div>
    <w:div w:id="725766487">
      <w:bodyDiv w:val="1"/>
      <w:marLeft w:val="0"/>
      <w:marRight w:val="0"/>
      <w:marTop w:val="0"/>
      <w:marBottom w:val="0"/>
      <w:divBdr>
        <w:top w:val="none" w:sz="0" w:space="0" w:color="auto"/>
        <w:left w:val="none" w:sz="0" w:space="0" w:color="auto"/>
        <w:bottom w:val="none" w:sz="0" w:space="0" w:color="auto"/>
        <w:right w:val="none" w:sz="0" w:space="0" w:color="auto"/>
      </w:divBdr>
    </w:div>
    <w:div w:id="726101231">
      <w:bodyDiv w:val="1"/>
      <w:marLeft w:val="0"/>
      <w:marRight w:val="0"/>
      <w:marTop w:val="0"/>
      <w:marBottom w:val="0"/>
      <w:divBdr>
        <w:top w:val="none" w:sz="0" w:space="0" w:color="auto"/>
        <w:left w:val="none" w:sz="0" w:space="0" w:color="auto"/>
        <w:bottom w:val="none" w:sz="0" w:space="0" w:color="auto"/>
        <w:right w:val="none" w:sz="0" w:space="0" w:color="auto"/>
      </w:divBdr>
    </w:div>
    <w:div w:id="728966556">
      <w:bodyDiv w:val="1"/>
      <w:marLeft w:val="0"/>
      <w:marRight w:val="0"/>
      <w:marTop w:val="0"/>
      <w:marBottom w:val="0"/>
      <w:divBdr>
        <w:top w:val="none" w:sz="0" w:space="0" w:color="auto"/>
        <w:left w:val="none" w:sz="0" w:space="0" w:color="auto"/>
        <w:bottom w:val="none" w:sz="0" w:space="0" w:color="auto"/>
        <w:right w:val="none" w:sz="0" w:space="0" w:color="auto"/>
      </w:divBdr>
    </w:div>
    <w:div w:id="729351896">
      <w:bodyDiv w:val="1"/>
      <w:marLeft w:val="0"/>
      <w:marRight w:val="0"/>
      <w:marTop w:val="0"/>
      <w:marBottom w:val="0"/>
      <w:divBdr>
        <w:top w:val="none" w:sz="0" w:space="0" w:color="auto"/>
        <w:left w:val="none" w:sz="0" w:space="0" w:color="auto"/>
        <w:bottom w:val="none" w:sz="0" w:space="0" w:color="auto"/>
        <w:right w:val="none" w:sz="0" w:space="0" w:color="auto"/>
      </w:divBdr>
    </w:div>
    <w:div w:id="729497607">
      <w:bodyDiv w:val="1"/>
      <w:marLeft w:val="0"/>
      <w:marRight w:val="0"/>
      <w:marTop w:val="0"/>
      <w:marBottom w:val="0"/>
      <w:divBdr>
        <w:top w:val="none" w:sz="0" w:space="0" w:color="auto"/>
        <w:left w:val="none" w:sz="0" w:space="0" w:color="auto"/>
        <w:bottom w:val="none" w:sz="0" w:space="0" w:color="auto"/>
        <w:right w:val="none" w:sz="0" w:space="0" w:color="auto"/>
      </w:divBdr>
    </w:div>
    <w:div w:id="731121490">
      <w:bodyDiv w:val="1"/>
      <w:marLeft w:val="0"/>
      <w:marRight w:val="0"/>
      <w:marTop w:val="0"/>
      <w:marBottom w:val="0"/>
      <w:divBdr>
        <w:top w:val="none" w:sz="0" w:space="0" w:color="auto"/>
        <w:left w:val="none" w:sz="0" w:space="0" w:color="auto"/>
        <w:bottom w:val="none" w:sz="0" w:space="0" w:color="auto"/>
        <w:right w:val="none" w:sz="0" w:space="0" w:color="auto"/>
      </w:divBdr>
    </w:div>
    <w:div w:id="732898578">
      <w:bodyDiv w:val="1"/>
      <w:marLeft w:val="0"/>
      <w:marRight w:val="0"/>
      <w:marTop w:val="0"/>
      <w:marBottom w:val="0"/>
      <w:divBdr>
        <w:top w:val="none" w:sz="0" w:space="0" w:color="auto"/>
        <w:left w:val="none" w:sz="0" w:space="0" w:color="auto"/>
        <w:bottom w:val="none" w:sz="0" w:space="0" w:color="auto"/>
        <w:right w:val="none" w:sz="0" w:space="0" w:color="auto"/>
      </w:divBdr>
    </w:div>
    <w:div w:id="736048484">
      <w:bodyDiv w:val="1"/>
      <w:marLeft w:val="0"/>
      <w:marRight w:val="0"/>
      <w:marTop w:val="0"/>
      <w:marBottom w:val="0"/>
      <w:divBdr>
        <w:top w:val="none" w:sz="0" w:space="0" w:color="auto"/>
        <w:left w:val="none" w:sz="0" w:space="0" w:color="auto"/>
        <w:bottom w:val="none" w:sz="0" w:space="0" w:color="auto"/>
        <w:right w:val="none" w:sz="0" w:space="0" w:color="auto"/>
      </w:divBdr>
    </w:div>
    <w:div w:id="738984093">
      <w:bodyDiv w:val="1"/>
      <w:marLeft w:val="0"/>
      <w:marRight w:val="0"/>
      <w:marTop w:val="0"/>
      <w:marBottom w:val="0"/>
      <w:divBdr>
        <w:top w:val="none" w:sz="0" w:space="0" w:color="auto"/>
        <w:left w:val="none" w:sz="0" w:space="0" w:color="auto"/>
        <w:bottom w:val="none" w:sz="0" w:space="0" w:color="auto"/>
        <w:right w:val="none" w:sz="0" w:space="0" w:color="auto"/>
      </w:divBdr>
    </w:div>
    <w:div w:id="740762268">
      <w:bodyDiv w:val="1"/>
      <w:marLeft w:val="0"/>
      <w:marRight w:val="0"/>
      <w:marTop w:val="0"/>
      <w:marBottom w:val="0"/>
      <w:divBdr>
        <w:top w:val="none" w:sz="0" w:space="0" w:color="auto"/>
        <w:left w:val="none" w:sz="0" w:space="0" w:color="auto"/>
        <w:bottom w:val="none" w:sz="0" w:space="0" w:color="auto"/>
        <w:right w:val="none" w:sz="0" w:space="0" w:color="auto"/>
      </w:divBdr>
    </w:div>
    <w:div w:id="747313207">
      <w:bodyDiv w:val="1"/>
      <w:marLeft w:val="0"/>
      <w:marRight w:val="0"/>
      <w:marTop w:val="0"/>
      <w:marBottom w:val="0"/>
      <w:divBdr>
        <w:top w:val="none" w:sz="0" w:space="0" w:color="auto"/>
        <w:left w:val="none" w:sz="0" w:space="0" w:color="auto"/>
        <w:bottom w:val="none" w:sz="0" w:space="0" w:color="auto"/>
        <w:right w:val="none" w:sz="0" w:space="0" w:color="auto"/>
      </w:divBdr>
    </w:div>
    <w:div w:id="752429633">
      <w:bodyDiv w:val="1"/>
      <w:marLeft w:val="0"/>
      <w:marRight w:val="0"/>
      <w:marTop w:val="0"/>
      <w:marBottom w:val="0"/>
      <w:divBdr>
        <w:top w:val="none" w:sz="0" w:space="0" w:color="auto"/>
        <w:left w:val="none" w:sz="0" w:space="0" w:color="auto"/>
        <w:bottom w:val="none" w:sz="0" w:space="0" w:color="auto"/>
        <w:right w:val="none" w:sz="0" w:space="0" w:color="auto"/>
      </w:divBdr>
    </w:div>
    <w:div w:id="752509468">
      <w:bodyDiv w:val="1"/>
      <w:marLeft w:val="0"/>
      <w:marRight w:val="0"/>
      <w:marTop w:val="0"/>
      <w:marBottom w:val="0"/>
      <w:divBdr>
        <w:top w:val="none" w:sz="0" w:space="0" w:color="auto"/>
        <w:left w:val="none" w:sz="0" w:space="0" w:color="auto"/>
        <w:bottom w:val="none" w:sz="0" w:space="0" w:color="auto"/>
        <w:right w:val="none" w:sz="0" w:space="0" w:color="auto"/>
      </w:divBdr>
    </w:div>
    <w:div w:id="752975584">
      <w:bodyDiv w:val="1"/>
      <w:marLeft w:val="0"/>
      <w:marRight w:val="0"/>
      <w:marTop w:val="0"/>
      <w:marBottom w:val="0"/>
      <w:divBdr>
        <w:top w:val="none" w:sz="0" w:space="0" w:color="auto"/>
        <w:left w:val="none" w:sz="0" w:space="0" w:color="auto"/>
        <w:bottom w:val="none" w:sz="0" w:space="0" w:color="auto"/>
        <w:right w:val="none" w:sz="0" w:space="0" w:color="auto"/>
      </w:divBdr>
    </w:div>
    <w:div w:id="754399319">
      <w:bodyDiv w:val="1"/>
      <w:marLeft w:val="0"/>
      <w:marRight w:val="0"/>
      <w:marTop w:val="0"/>
      <w:marBottom w:val="0"/>
      <w:divBdr>
        <w:top w:val="none" w:sz="0" w:space="0" w:color="auto"/>
        <w:left w:val="none" w:sz="0" w:space="0" w:color="auto"/>
        <w:bottom w:val="none" w:sz="0" w:space="0" w:color="auto"/>
        <w:right w:val="none" w:sz="0" w:space="0" w:color="auto"/>
      </w:divBdr>
    </w:div>
    <w:div w:id="756562589">
      <w:bodyDiv w:val="1"/>
      <w:marLeft w:val="0"/>
      <w:marRight w:val="0"/>
      <w:marTop w:val="0"/>
      <w:marBottom w:val="0"/>
      <w:divBdr>
        <w:top w:val="none" w:sz="0" w:space="0" w:color="auto"/>
        <w:left w:val="none" w:sz="0" w:space="0" w:color="auto"/>
        <w:bottom w:val="none" w:sz="0" w:space="0" w:color="auto"/>
        <w:right w:val="none" w:sz="0" w:space="0" w:color="auto"/>
      </w:divBdr>
    </w:div>
    <w:div w:id="757289638">
      <w:bodyDiv w:val="1"/>
      <w:marLeft w:val="0"/>
      <w:marRight w:val="0"/>
      <w:marTop w:val="0"/>
      <w:marBottom w:val="0"/>
      <w:divBdr>
        <w:top w:val="none" w:sz="0" w:space="0" w:color="auto"/>
        <w:left w:val="none" w:sz="0" w:space="0" w:color="auto"/>
        <w:bottom w:val="none" w:sz="0" w:space="0" w:color="auto"/>
        <w:right w:val="none" w:sz="0" w:space="0" w:color="auto"/>
      </w:divBdr>
    </w:div>
    <w:div w:id="757942857">
      <w:bodyDiv w:val="1"/>
      <w:marLeft w:val="0"/>
      <w:marRight w:val="0"/>
      <w:marTop w:val="0"/>
      <w:marBottom w:val="0"/>
      <w:divBdr>
        <w:top w:val="none" w:sz="0" w:space="0" w:color="auto"/>
        <w:left w:val="none" w:sz="0" w:space="0" w:color="auto"/>
        <w:bottom w:val="none" w:sz="0" w:space="0" w:color="auto"/>
        <w:right w:val="none" w:sz="0" w:space="0" w:color="auto"/>
      </w:divBdr>
    </w:div>
    <w:div w:id="760368052">
      <w:bodyDiv w:val="1"/>
      <w:marLeft w:val="0"/>
      <w:marRight w:val="0"/>
      <w:marTop w:val="0"/>
      <w:marBottom w:val="0"/>
      <w:divBdr>
        <w:top w:val="none" w:sz="0" w:space="0" w:color="auto"/>
        <w:left w:val="none" w:sz="0" w:space="0" w:color="auto"/>
        <w:bottom w:val="none" w:sz="0" w:space="0" w:color="auto"/>
        <w:right w:val="none" w:sz="0" w:space="0" w:color="auto"/>
      </w:divBdr>
    </w:div>
    <w:div w:id="762145095">
      <w:bodyDiv w:val="1"/>
      <w:marLeft w:val="0"/>
      <w:marRight w:val="0"/>
      <w:marTop w:val="0"/>
      <w:marBottom w:val="0"/>
      <w:divBdr>
        <w:top w:val="none" w:sz="0" w:space="0" w:color="auto"/>
        <w:left w:val="none" w:sz="0" w:space="0" w:color="auto"/>
        <w:bottom w:val="none" w:sz="0" w:space="0" w:color="auto"/>
        <w:right w:val="none" w:sz="0" w:space="0" w:color="auto"/>
      </w:divBdr>
    </w:div>
    <w:div w:id="764956863">
      <w:bodyDiv w:val="1"/>
      <w:marLeft w:val="0"/>
      <w:marRight w:val="0"/>
      <w:marTop w:val="0"/>
      <w:marBottom w:val="0"/>
      <w:divBdr>
        <w:top w:val="none" w:sz="0" w:space="0" w:color="auto"/>
        <w:left w:val="none" w:sz="0" w:space="0" w:color="auto"/>
        <w:bottom w:val="none" w:sz="0" w:space="0" w:color="auto"/>
        <w:right w:val="none" w:sz="0" w:space="0" w:color="auto"/>
      </w:divBdr>
    </w:div>
    <w:div w:id="765149614">
      <w:bodyDiv w:val="1"/>
      <w:marLeft w:val="0"/>
      <w:marRight w:val="0"/>
      <w:marTop w:val="0"/>
      <w:marBottom w:val="0"/>
      <w:divBdr>
        <w:top w:val="none" w:sz="0" w:space="0" w:color="auto"/>
        <w:left w:val="none" w:sz="0" w:space="0" w:color="auto"/>
        <w:bottom w:val="none" w:sz="0" w:space="0" w:color="auto"/>
        <w:right w:val="none" w:sz="0" w:space="0" w:color="auto"/>
      </w:divBdr>
    </w:div>
    <w:div w:id="766080986">
      <w:bodyDiv w:val="1"/>
      <w:marLeft w:val="0"/>
      <w:marRight w:val="0"/>
      <w:marTop w:val="0"/>
      <w:marBottom w:val="0"/>
      <w:divBdr>
        <w:top w:val="none" w:sz="0" w:space="0" w:color="auto"/>
        <w:left w:val="none" w:sz="0" w:space="0" w:color="auto"/>
        <w:bottom w:val="none" w:sz="0" w:space="0" w:color="auto"/>
        <w:right w:val="none" w:sz="0" w:space="0" w:color="auto"/>
      </w:divBdr>
    </w:div>
    <w:div w:id="766972948">
      <w:bodyDiv w:val="1"/>
      <w:marLeft w:val="0"/>
      <w:marRight w:val="0"/>
      <w:marTop w:val="0"/>
      <w:marBottom w:val="0"/>
      <w:divBdr>
        <w:top w:val="none" w:sz="0" w:space="0" w:color="auto"/>
        <w:left w:val="none" w:sz="0" w:space="0" w:color="auto"/>
        <w:bottom w:val="none" w:sz="0" w:space="0" w:color="auto"/>
        <w:right w:val="none" w:sz="0" w:space="0" w:color="auto"/>
      </w:divBdr>
    </w:div>
    <w:div w:id="767775007">
      <w:bodyDiv w:val="1"/>
      <w:marLeft w:val="0"/>
      <w:marRight w:val="0"/>
      <w:marTop w:val="0"/>
      <w:marBottom w:val="0"/>
      <w:divBdr>
        <w:top w:val="none" w:sz="0" w:space="0" w:color="auto"/>
        <w:left w:val="none" w:sz="0" w:space="0" w:color="auto"/>
        <w:bottom w:val="none" w:sz="0" w:space="0" w:color="auto"/>
        <w:right w:val="none" w:sz="0" w:space="0" w:color="auto"/>
      </w:divBdr>
    </w:div>
    <w:div w:id="769548760">
      <w:bodyDiv w:val="1"/>
      <w:marLeft w:val="0"/>
      <w:marRight w:val="0"/>
      <w:marTop w:val="0"/>
      <w:marBottom w:val="0"/>
      <w:divBdr>
        <w:top w:val="none" w:sz="0" w:space="0" w:color="auto"/>
        <w:left w:val="none" w:sz="0" w:space="0" w:color="auto"/>
        <w:bottom w:val="none" w:sz="0" w:space="0" w:color="auto"/>
        <w:right w:val="none" w:sz="0" w:space="0" w:color="auto"/>
      </w:divBdr>
    </w:div>
    <w:div w:id="769815104">
      <w:bodyDiv w:val="1"/>
      <w:marLeft w:val="0"/>
      <w:marRight w:val="0"/>
      <w:marTop w:val="0"/>
      <w:marBottom w:val="0"/>
      <w:divBdr>
        <w:top w:val="none" w:sz="0" w:space="0" w:color="auto"/>
        <w:left w:val="none" w:sz="0" w:space="0" w:color="auto"/>
        <w:bottom w:val="none" w:sz="0" w:space="0" w:color="auto"/>
        <w:right w:val="none" w:sz="0" w:space="0" w:color="auto"/>
      </w:divBdr>
    </w:div>
    <w:div w:id="770003816">
      <w:bodyDiv w:val="1"/>
      <w:marLeft w:val="0"/>
      <w:marRight w:val="0"/>
      <w:marTop w:val="0"/>
      <w:marBottom w:val="0"/>
      <w:divBdr>
        <w:top w:val="none" w:sz="0" w:space="0" w:color="auto"/>
        <w:left w:val="none" w:sz="0" w:space="0" w:color="auto"/>
        <w:bottom w:val="none" w:sz="0" w:space="0" w:color="auto"/>
        <w:right w:val="none" w:sz="0" w:space="0" w:color="auto"/>
      </w:divBdr>
    </w:div>
    <w:div w:id="771241857">
      <w:bodyDiv w:val="1"/>
      <w:marLeft w:val="0"/>
      <w:marRight w:val="0"/>
      <w:marTop w:val="0"/>
      <w:marBottom w:val="0"/>
      <w:divBdr>
        <w:top w:val="none" w:sz="0" w:space="0" w:color="auto"/>
        <w:left w:val="none" w:sz="0" w:space="0" w:color="auto"/>
        <w:bottom w:val="none" w:sz="0" w:space="0" w:color="auto"/>
        <w:right w:val="none" w:sz="0" w:space="0" w:color="auto"/>
      </w:divBdr>
    </w:div>
    <w:div w:id="775754833">
      <w:bodyDiv w:val="1"/>
      <w:marLeft w:val="0"/>
      <w:marRight w:val="0"/>
      <w:marTop w:val="0"/>
      <w:marBottom w:val="0"/>
      <w:divBdr>
        <w:top w:val="none" w:sz="0" w:space="0" w:color="auto"/>
        <w:left w:val="none" w:sz="0" w:space="0" w:color="auto"/>
        <w:bottom w:val="none" w:sz="0" w:space="0" w:color="auto"/>
        <w:right w:val="none" w:sz="0" w:space="0" w:color="auto"/>
      </w:divBdr>
    </w:div>
    <w:div w:id="778330477">
      <w:bodyDiv w:val="1"/>
      <w:marLeft w:val="0"/>
      <w:marRight w:val="0"/>
      <w:marTop w:val="0"/>
      <w:marBottom w:val="0"/>
      <w:divBdr>
        <w:top w:val="none" w:sz="0" w:space="0" w:color="auto"/>
        <w:left w:val="none" w:sz="0" w:space="0" w:color="auto"/>
        <w:bottom w:val="none" w:sz="0" w:space="0" w:color="auto"/>
        <w:right w:val="none" w:sz="0" w:space="0" w:color="auto"/>
      </w:divBdr>
    </w:div>
    <w:div w:id="778572121">
      <w:bodyDiv w:val="1"/>
      <w:marLeft w:val="0"/>
      <w:marRight w:val="0"/>
      <w:marTop w:val="0"/>
      <w:marBottom w:val="0"/>
      <w:divBdr>
        <w:top w:val="none" w:sz="0" w:space="0" w:color="auto"/>
        <w:left w:val="none" w:sz="0" w:space="0" w:color="auto"/>
        <w:bottom w:val="none" w:sz="0" w:space="0" w:color="auto"/>
        <w:right w:val="none" w:sz="0" w:space="0" w:color="auto"/>
      </w:divBdr>
    </w:div>
    <w:div w:id="780609664">
      <w:bodyDiv w:val="1"/>
      <w:marLeft w:val="0"/>
      <w:marRight w:val="0"/>
      <w:marTop w:val="0"/>
      <w:marBottom w:val="0"/>
      <w:divBdr>
        <w:top w:val="none" w:sz="0" w:space="0" w:color="auto"/>
        <w:left w:val="none" w:sz="0" w:space="0" w:color="auto"/>
        <w:bottom w:val="none" w:sz="0" w:space="0" w:color="auto"/>
        <w:right w:val="none" w:sz="0" w:space="0" w:color="auto"/>
      </w:divBdr>
    </w:div>
    <w:div w:id="784153717">
      <w:bodyDiv w:val="1"/>
      <w:marLeft w:val="0"/>
      <w:marRight w:val="0"/>
      <w:marTop w:val="0"/>
      <w:marBottom w:val="0"/>
      <w:divBdr>
        <w:top w:val="none" w:sz="0" w:space="0" w:color="auto"/>
        <w:left w:val="none" w:sz="0" w:space="0" w:color="auto"/>
        <w:bottom w:val="none" w:sz="0" w:space="0" w:color="auto"/>
        <w:right w:val="none" w:sz="0" w:space="0" w:color="auto"/>
      </w:divBdr>
    </w:div>
    <w:div w:id="787436714">
      <w:bodyDiv w:val="1"/>
      <w:marLeft w:val="0"/>
      <w:marRight w:val="0"/>
      <w:marTop w:val="0"/>
      <w:marBottom w:val="0"/>
      <w:divBdr>
        <w:top w:val="none" w:sz="0" w:space="0" w:color="auto"/>
        <w:left w:val="none" w:sz="0" w:space="0" w:color="auto"/>
        <w:bottom w:val="none" w:sz="0" w:space="0" w:color="auto"/>
        <w:right w:val="none" w:sz="0" w:space="0" w:color="auto"/>
      </w:divBdr>
    </w:div>
    <w:div w:id="788159917">
      <w:bodyDiv w:val="1"/>
      <w:marLeft w:val="0"/>
      <w:marRight w:val="0"/>
      <w:marTop w:val="0"/>
      <w:marBottom w:val="0"/>
      <w:divBdr>
        <w:top w:val="none" w:sz="0" w:space="0" w:color="auto"/>
        <w:left w:val="none" w:sz="0" w:space="0" w:color="auto"/>
        <w:bottom w:val="none" w:sz="0" w:space="0" w:color="auto"/>
        <w:right w:val="none" w:sz="0" w:space="0" w:color="auto"/>
      </w:divBdr>
    </w:div>
    <w:div w:id="788206407">
      <w:bodyDiv w:val="1"/>
      <w:marLeft w:val="0"/>
      <w:marRight w:val="0"/>
      <w:marTop w:val="0"/>
      <w:marBottom w:val="0"/>
      <w:divBdr>
        <w:top w:val="none" w:sz="0" w:space="0" w:color="auto"/>
        <w:left w:val="none" w:sz="0" w:space="0" w:color="auto"/>
        <w:bottom w:val="none" w:sz="0" w:space="0" w:color="auto"/>
        <w:right w:val="none" w:sz="0" w:space="0" w:color="auto"/>
      </w:divBdr>
    </w:div>
    <w:div w:id="789200815">
      <w:bodyDiv w:val="1"/>
      <w:marLeft w:val="0"/>
      <w:marRight w:val="0"/>
      <w:marTop w:val="0"/>
      <w:marBottom w:val="0"/>
      <w:divBdr>
        <w:top w:val="none" w:sz="0" w:space="0" w:color="auto"/>
        <w:left w:val="none" w:sz="0" w:space="0" w:color="auto"/>
        <w:bottom w:val="none" w:sz="0" w:space="0" w:color="auto"/>
        <w:right w:val="none" w:sz="0" w:space="0" w:color="auto"/>
      </w:divBdr>
    </w:div>
    <w:div w:id="790589167">
      <w:bodyDiv w:val="1"/>
      <w:marLeft w:val="0"/>
      <w:marRight w:val="0"/>
      <w:marTop w:val="0"/>
      <w:marBottom w:val="0"/>
      <w:divBdr>
        <w:top w:val="none" w:sz="0" w:space="0" w:color="auto"/>
        <w:left w:val="none" w:sz="0" w:space="0" w:color="auto"/>
        <w:bottom w:val="none" w:sz="0" w:space="0" w:color="auto"/>
        <w:right w:val="none" w:sz="0" w:space="0" w:color="auto"/>
      </w:divBdr>
    </w:div>
    <w:div w:id="793518160">
      <w:bodyDiv w:val="1"/>
      <w:marLeft w:val="0"/>
      <w:marRight w:val="0"/>
      <w:marTop w:val="0"/>
      <w:marBottom w:val="0"/>
      <w:divBdr>
        <w:top w:val="none" w:sz="0" w:space="0" w:color="auto"/>
        <w:left w:val="none" w:sz="0" w:space="0" w:color="auto"/>
        <w:bottom w:val="none" w:sz="0" w:space="0" w:color="auto"/>
        <w:right w:val="none" w:sz="0" w:space="0" w:color="auto"/>
      </w:divBdr>
    </w:div>
    <w:div w:id="793671678">
      <w:bodyDiv w:val="1"/>
      <w:marLeft w:val="0"/>
      <w:marRight w:val="0"/>
      <w:marTop w:val="0"/>
      <w:marBottom w:val="0"/>
      <w:divBdr>
        <w:top w:val="none" w:sz="0" w:space="0" w:color="auto"/>
        <w:left w:val="none" w:sz="0" w:space="0" w:color="auto"/>
        <w:bottom w:val="none" w:sz="0" w:space="0" w:color="auto"/>
        <w:right w:val="none" w:sz="0" w:space="0" w:color="auto"/>
      </w:divBdr>
    </w:div>
    <w:div w:id="797799309">
      <w:bodyDiv w:val="1"/>
      <w:marLeft w:val="0"/>
      <w:marRight w:val="0"/>
      <w:marTop w:val="0"/>
      <w:marBottom w:val="0"/>
      <w:divBdr>
        <w:top w:val="none" w:sz="0" w:space="0" w:color="auto"/>
        <w:left w:val="none" w:sz="0" w:space="0" w:color="auto"/>
        <w:bottom w:val="none" w:sz="0" w:space="0" w:color="auto"/>
        <w:right w:val="none" w:sz="0" w:space="0" w:color="auto"/>
      </w:divBdr>
    </w:div>
    <w:div w:id="798189836">
      <w:bodyDiv w:val="1"/>
      <w:marLeft w:val="0"/>
      <w:marRight w:val="0"/>
      <w:marTop w:val="0"/>
      <w:marBottom w:val="0"/>
      <w:divBdr>
        <w:top w:val="none" w:sz="0" w:space="0" w:color="auto"/>
        <w:left w:val="none" w:sz="0" w:space="0" w:color="auto"/>
        <w:bottom w:val="none" w:sz="0" w:space="0" w:color="auto"/>
        <w:right w:val="none" w:sz="0" w:space="0" w:color="auto"/>
      </w:divBdr>
    </w:div>
    <w:div w:id="802307763">
      <w:bodyDiv w:val="1"/>
      <w:marLeft w:val="0"/>
      <w:marRight w:val="0"/>
      <w:marTop w:val="0"/>
      <w:marBottom w:val="0"/>
      <w:divBdr>
        <w:top w:val="none" w:sz="0" w:space="0" w:color="auto"/>
        <w:left w:val="none" w:sz="0" w:space="0" w:color="auto"/>
        <w:bottom w:val="none" w:sz="0" w:space="0" w:color="auto"/>
        <w:right w:val="none" w:sz="0" w:space="0" w:color="auto"/>
      </w:divBdr>
    </w:div>
    <w:div w:id="804659181">
      <w:bodyDiv w:val="1"/>
      <w:marLeft w:val="0"/>
      <w:marRight w:val="0"/>
      <w:marTop w:val="0"/>
      <w:marBottom w:val="0"/>
      <w:divBdr>
        <w:top w:val="none" w:sz="0" w:space="0" w:color="auto"/>
        <w:left w:val="none" w:sz="0" w:space="0" w:color="auto"/>
        <w:bottom w:val="none" w:sz="0" w:space="0" w:color="auto"/>
        <w:right w:val="none" w:sz="0" w:space="0" w:color="auto"/>
      </w:divBdr>
    </w:div>
    <w:div w:id="809786561">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10905059">
      <w:bodyDiv w:val="1"/>
      <w:marLeft w:val="0"/>
      <w:marRight w:val="0"/>
      <w:marTop w:val="0"/>
      <w:marBottom w:val="0"/>
      <w:divBdr>
        <w:top w:val="none" w:sz="0" w:space="0" w:color="auto"/>
        <w:left w:val="none" w:sz="0" w:space="0" w:color="auto"/>
        <w:bottom w:val="none" w:sz="0" w:space="0" w:color="auto"/>
        <w:right w:val="none" w:sz="0" w:space="0" w:color="auto"/>
      </w:divBdr>
    </w:div>
    <w:div w:id="811795111">
      <w:bodyDiv w:val="1"/>
      <w:marLeft w:val="0"/>
      <w:marRight w:val="0"/>
      <w:marTop w:val="0"/>
      <w:marBottom w:val="0"/>
      <w:divBdr>
        <w:top w:val="none" w:sz="0" w:space="0" w:color="auto"/>
        <w:left w:val="none" w:sz="0" w:space="0" w:color="auto"/>
        <w:bottom w:val="none" w:sz="0" w:space="0" w:color="auto"/>
        <w:right w:val="none" w:sz="0" w:space="0" w:color="auto"/>
      </w:divBdr>
    </w:div>
    <w:div w:id="812909297">
      <w:bodyDiv w:val="1"/>
      <w:marLeft w:val="0"/>
      <w:marRight w:val="0"/>
      <w:marTop w:val="0"/>
      <w:marBottom w:val="0"/>
      <w:divBdr>
        <w:top w:val="none" w:sz="0" w:space="0" w:color="auto"/>
        <w:left w:val="none" w:sz="0" w:space="0" w:color="auto"/>
        <w:bottom w:val="none" w:sz="0" w:space="0" w:color="auto"/>
        <w:right w:val="none" w:sz="0" w:space="0" w:color="auto"/>
      </w:divBdr>
    </w:div>
    <w:div w:id="819275250">
      <w:bodyDiv w:val="1"/>
      <w:marLeft w:val="0"/>
      <w:marRight w:val="0"/>
      <w:marTop w:val="0"/>
      <w:marBottom w:val="0"/>
      <w:divBdr>
        <w:top w:val="none" w:sz="0" w:space="0" w:color="auto"/>
        <w:left w:val="none" w:sz="0" w:space="0" w:color="auto"/>
        <w:bottom w:val="none" w:sz="0" w:space="0" w:color="auto"/>
        <w:right w:val="none" w:sz="0" w:space="0" w:color="auto"/>
      </w:divBdr>
    </w:div>
    <w:div w:id="820198271">
      <w:bodyDiv w:val="1"/>
      <w:marLeft w:val="0"/>
      <w:marRight w:val="0"/>
      <w:marTop w:val="0"/>
      <w:marBottom w:val="0"/>
      <w:divBdr>
        <w:top w:val="none" w:sz="0" w:space="0" w:color="auto"/>
        <w:left w:val="none" w:sz="0" w:space="0" w:color="auto"/>
        <w:bottom w:val="none" w:sz="0" w:space="0" w:color="auto"/>
        <w:right w:val="none" w:sz="0" w:space="0" w:color="auto"/>
      </w:divBdr>
    </w:div>
    <w:div w:id="820656755">
      <w:bodyDiv w:val="1"/>
      <w:marLeft w:val="0"/>
      <w:marRight w:val="0"/>
      <w:marTop w:val="0"/>
      <w:marBottom w:val="0"/>
      <w:divBdr>
        <w:top w:val="none" w:sz="0" w:space="0" w:color="auto"/>
        <w:left w:val="none" w:sz="0" w:space="0" w:color="auto"/>
        <w:bottom w:val="none" w:sz="0" w:space="0" w:color="auto"/>
        <w:right w:val="none" w:sz="0" w:space="0" w:color="auto"/>
      </w:divBdr>
    </w:div>
    <w:div w:id="823395434">
      <w:bodyDiv w:val="1"/>
      <w:marLeft w:val="0"/>
      <w:marRight w:val="0"/>
      <w:marTop w:val="0"/>
      <w:marBottom w:val="0"/>
      <w:divBdr>
        <w:top w:val="none" w:sz="0" w:space="0" w:color="auto"/>
        <w:left w:val="none" w:sz="0" w:space="0" w:color="auto"/>
        <w:bottom w:val="none" w:sz="0" w:space="0" w:color="auto"/>
        <w:right w:val="none" w:sz="0" w:space="0" w:color="auto"/>
      </w:divBdr>
    </w:div>
    <w:div w:id="824201425">
      <w:bodyDiv w:val="1"/>
      <w:marLeft w:val="0"/>
      <w:marRight w:val="0"/>
      <w:marTop w:val="0"/>
      <w:marBottom w:val="0"/>
      <w:divBdr>
        <w:top w:val="none" w:sz="0" w:space="0" w:color="auto"/>
        <w:left w:val="none" w:sz="0" w:space="0" w:color="auto"/>
        <w:bottom w:val="none" w:sz="0" w:space="0" w:color="auto"/>
        <w:right w:val="none" w:sz="0" w:space="0" w:color="auto"/>
      </w:divBdr>
    </w:div>
    <w:div w:id="826938562">
      <w:bodyDiv w:val="1"/>
      <w:marLeft w:val="0"/>
      <w:marRight w:val="0"/>
      <w:marTop w:val="0"/>
      <w:marBottom w:val="0"/>
      <w:divBdr>
        <w:top w:val="none" w:sz="0" w:space="0" w:color="auto"/>
        <w:left w:val="none" w:sz="0" w:space="0" w:color="auto"/>
        <w:bottom w:val="none" w:sz="0" w:space="0" w:color="auto"/>
        <w:right w:val="none" w:sz="0" w:space="0" w:color="auto"/>
      </w:divBdr>
    </w:div>
    <w:div w:id="828404399">
      <w:bodyDiv w:val="1"/>
      <w:marLeft w:val="0"/>
      <w:marRight w:val="0"/>
      <w:marTop w:val="0"/>
      <w:marBottom w:val="0"/>
      <w:divBdr>
        <w:top w:val="none" w:sz="0" w:space="0" w:color="auto"/>
        <w:left w:val="none" w:sz="0" w:space="0" w:color="auto"/>
        <w:bottom w:val="none" w:sz="0" w:space="0" w:color="auto"/>
        <w:right w:val="none" w:sz="0" w:space="0" w:color="auto"/>
      </w:divBdr>
    </w:div>
    <w:div w:id="832064729">
      <w:bodyDiv w:val="1"/>
      <w:marLeft w:val="0"/>
      <w:marRight w:val="0"/>
      <w:marTop w:val="0"/>
      <w:marBottom w:val="0"/>
      <w:divBdr>
        <w:top w:val="none" w:sz="0" w:space="0" w:color="auto"/>
        <w:left w:val="none" w:sz="0" w:space="0" w:color="auto"/>
        <w:bottom w:val="none" w:sz="0" w:space="0" w:color="auto"/>
        <w:right w:val="none" w:sz="0" w:space="0" w:color="auto"/>
      </w:divBdr>
    </w:div>
    <w:div w:id="833960439">
      <w:bodyDiv w:val="1"/>
      <w:marLeft w:val="0"/>
      <w:marRight w:val="0"/>
      <w:marTop w:val="0"/>
      <w:marBottom w:val="0"/>
      <w:divBdr>
        <w:top w:val="none" w:sz="0" w:space="0" w:color="auto"/>
        <w:left w:val="none" w:sz="0" w:space="0" w:color="auto"/>
        <w:bottom w:val="none" w:sz="0" w:space="0" w:color="auto"/>
        <w:right w:val="none" w:sz="0" w:space="0" w:color="auto"/>
      </w:divBdr>
    </w:div>
    <w:div w:id="837959893">
      <w:bodyDiv w:val="1"/>
      <w:marLeft w:val="0"/>
      <w:marRight w:val="0"/>
      <w:marTop w:val="0"/>
      <w:marBottom w:val="0"/>
      <w:divBdr>
        <w:top w:val="none" w:sz="0" w:space="0" w:color="auto"/>
        <w:left w:val="none" w:sz="0" w:space="0" w:color="auto"/>
        <w:bottom w:val="none" w:sz="0" w:space="0" w:color="auto"/>
        <w:right w:val="none" w:sz="0" w:space="0" w:color="auto"/>
      </w:divBdr>
    </w:div>
    <w:div w:id="840924646">
      <w:bodyDiv w:val="1"/>
      <w:marLeft w:val="0"/>
      <w:marRight w:val="0"/>
      <w:marTop w:val="0"/>
      <w:marBottom w:val="0"/>
      <w:divBdr>
        <w:top w:val="none" w:sz="0" w:space="0" w:color="auto"/>
        <w:left w:val="none" w:sz="0" w:space="0" w:color="auto"/>
        <w:bottom w:val="none" w:sz="0" w:space="0" w:color="auto"/>
        <w:right w:val="none" w:sz="0" w:space="0" w:color="auto"/>
      </w:divBdr>
    </w:div>
    <w:div w:id="841243134">
      <w:bodyDiv w:val="1"/>
      <w:marLeft w:val="0"/>
      <w:marRight w:val="0"/>
      <w:marTop w:val="0"/>
      <w:marBottom w:val="0"/>
      <w:divBdr>
        <w:top w:val="none" w:sz="0" w:space="0" w:color="auto"/>
        <w:left w:val="none" w:sz="0" w:space="0" w:color="auto"/>
        <w:bottom w:val="none" w:sz="0" w:space="0" w:color="auto"/>
        <w:right w:val="none" w:sz="0" w:space="0" w:color="auto"/>
      </w:divBdr>
    </w:div>
    <w:div w:id="844442502">
      <w:bodyDiv w:val="1"/>
      <w:marLeft w:val="0"/>
      <w:marRight w:val="0"/>
      <w:marTop w:val="0"/>
      <w:marBottom w:val="0"/>
      <w:divBdr>
        <w:top w:val="none" w:sz="0" w:space="0" w:color="auto"/>
        <w:left w:val="none" w:sz="0" w:space="0" w:color="auto"/>
        <w:bottom w:val="none" w:sz="0" w:space="0" w:color="auto"/>
        <w:right w:val="none" w:sz="0" w:space="0" w:color="auto"/>
      </w:divBdr>
    </w:div>
    <w:div w:id="846140860">
      <w:bodyDiv w:val="1"/>
      <w:marLeft w:val="0"/>
      <w:marRight w:val="0"/>
      <w:marTop w:val="0"/>
      <w:marBottom w:val="0"/>
      <w:divBdr>
        <w:top w:val="none" w:sz="0" w:space="0" w:color="auto"/>
        <w:left w:val="none" w:sz="0" w:space="0" w:color="auto"/>
        <w:bottom w:val="none" w:sz="0" w:space="0" w:color="auto"/>
        <w:right w:val="none" w:sz="0" w:space="0" w:color="auto"/>
      </w:divBdr>
    </w:div>
    <w:div w:id="846558307">
      <w:bodyDiv w:val="1"/>
      <w:marLeft w:val="0"/>
      <w:marRight w:val="0"/>
      <w:marTop w:val="0"/>
      <w:marBottom w:val="0"/>
      <w:divBdr>
        <w:top w:val="none" w:sz="0" w:space="0" w:color="auto"/>
        <w:left w:val="none" w:sz="0" w:space="0" w:color="auto"/>
        <w:bottom w:val="none" w:sz="0" w:space="0" w:color="auto"/>
        <w:right w:val="none" w:sz="0" w:space="0" w:color="auto"/>
      </w:divBdr>
    </w:div>
    <w:div w:id="846600459">
      <w:bodyDiv w:val="1"/>
      <w:marLeft w:val="0"/>
      <w:marRight w:val="0"/>
      <w:marTop w:val="0"/>
      <w:marBottom w:val="0"/>
      <w:divBdr>
        <w:top w:val="none" w:sz="0" w:space="0" w:color="auto"/>
        <w:left w:val="none" w:sz="0" w:space="0" w:color="auto"/>
        <w:bottom w:val="none" w:sz="0" w:space="0" w:color="auto"/>
        <w:right w:val="none" w:sz="0" w:space="0" w:color="auto"/>
      </w:divBdr>
    </w:div>
    <w:div w:id="847598785">
      <w:bodyDiv w:val="1"/>
      <w:marLeft w:val="0"/>
      <w:marRight w:val="0"/>
      <w:marTop w:val="0"/>
      <w:marBottom w:val="0"/>
      <w:divBdr>
        <w:top w:val="none" w:sz="0" w:space="0" w:color="auto"/>
        <w:left w:val="none" w:sz="0" w:space="0" w:color="auto"/>
        <w:bottom w:val="none" w:sz="0" w:space="0" w:color="auto"/>
        <w:right w:val="none" w:sz="0" w:space="0" w:color="auto"/>
      </w:divBdr>
    </w:div>
    <w:div w:id="848908089">
      <w:bodyDiv w:val="1"/>
      <w:marLeft w:val="0"/>
      <w:marRight w:val="0"/>
      <w:marTop w:val="0"/>
      <w:marBottom w:val="0"/>
      <w:divBdr>
        <w:top w:val="none" w:sz="0" w:space="0" w:color="auto"/>
        <w:left w:val="none" w:sz="0" w:space="0" w:color="auto"/>
        <w:bottom w:val="none" w:sz="0" w:space="0" w:color="auto"/>
        <w:right w:val="none" w:sz="0" w:space="0" w:color="auto"/>
      </w:divBdr>
    </w:div>
    <w:div w:id="851721596">
      <w:bodyDiv w:val="1"/>
      <w:marLeft w:val="0"/>
      <w:marRight w:val="0"/>
      <w:marTop w:val="0"/>
      <w:marBottom w:val="0"/>
      <w:divBdr>
        <w:top w:val="none" w:sz="0" w:space="0" w:color="auto"/>
        <w:left w:val="none" w:sz="0" w:space="0" w:color="auto"/>
        <w:bottom w:val="none" w:sz="0" w:space="0" w:color="auto"/>
        <w:right w:val="none" w:sz="0" w:space="0" w:color="auto"/>
      </w:divBdr>
    </w:div>
    <w:div w:id="854425252">
      <w:bodyDiv w:val="1"/>
      <w:marLeft w:val="0"/>
      <w:marRight w:val="0"/>
      <w:marTop w:val="0"/>
      <w:marBottom w:val="0"/>
      <w:divBdr>
        <w:top w:val="none" w:sz="0" w:space="0" w:color="auto"/>
        <w:left w:val="none" w:sz="0" w:space="0" w:color="auto"/>
        <w:bottom w:val="none" w:sz="0" w:space="0" w:color="auto"/>
        <w:right w:val="none" w:sz="0" w:space="0" w:color="auto"/>
      </w:divBdr>
    </w:div>
    <w:div w:id="860357519">
      <w:bodyDiv w:val="1"/>
      <w:marLeft w:val="0"/>
      <w:marRight w:val="0"/>
      <w:marTop w:val="0"/>
      <w:marBottom w:val="0"/>
      <w:divBdr>
        <w:top w:val="none" w:sz="0" w:space="0" w:color="auto"/>
        <w:left w:val="none" w:sz="0" w:space="0" w:color="auto"/>
        <w:bottom w:val="none" w:sz="0" w:space="0" w:color="auto"/>
        <w:right w:val="none" w:sz="0" w:space="0" w:color="auto"/>
      </w:divBdr>
    </w:div>
    <w:div w:id="863010347">
      <w:bodyDiv w:val="1"/>
      <w:marLeft w:val="0"/>
      <w:marRight w:val="0"/>
      <w:marTop w:val="0"/>
      <w:marBottom w:val="0"/>
      <w:divBdr>
        <w:top w:val="none" w:sz="0" w:space="0" w:color="auto"/>
        <w:left w:val="none" w:sz="0" w:space="0" w:color="auto"/>
        <w:bottom w:val="none" w:sz="0" w:space="0" w:color="auto"/>
        <w:right w:val="none" w:sz="0" w:space="0" w:color="auto"/>
      </w:divBdr>
    </w:div>
    <w:div w:id="866216480">
      <w:bodyDiv w:val="1"/>
      <w:marLeft w:val="0"/>
      <w:marRight w:val="0"/>
      <w:marTop w:val="0"/>
      <w:marBottom w:val="0"/>
      <w:divBdr>
        <w:top w:val="none" w:sz="0" w:space="0" w:color="auto"/>
        <w:left w:val="none" w:sz="0" w:space="0" w:color="auto"/>
        <w:bottom w:val="none" w:sz="0" w:space="0" w:color="auto"/>
        <w:right w:val="none" w:sz="0" w:space="0" w:color="auto"/>
      </w:divBdr>
    </w:div>
    <w:div w:id="866986744">
      <w:bodyDiv w:val="1"/>
      <w:marLeft w:val="0"/>
      <w:marRight w:val="0"/>
      <w:marTop w:val="0"/>
      <w:marBottom w:val="0"/>
      <w:divBdr>
        <w:top w:val="none" w:sz="0" w:space="0" w:color="auto"/>
        <w:left w:val="none" w:sz="0" w:space="0" w:color="auto"/>
        <w:bottom w:val="none" w:sz="0" w:space="0" w:color="auto"/>
        <w:right w:val="none" w:sz="0" w:space="0" w:color="auto"/>
      </w:divBdr>
    </w:div>
    <w:div w:id="867377962">
      <w:bodyDiv w:val="1"/>
      <w:marLeft w:val="0"/>
      <w:marRight w:val="0"/>
      <w:marTop w:val="0"/>
      <w:marBottom w:val="0"/>
      <w:divBdr>
        <w:top w:val="none" w:sz="0" w:space="0" w:color="auto"/>
        <w:left w:val="none" w:sz="0" w:space="0" w:color="auto"/>
        <w:bottom w:val="none" w:sz="0" w:space="0" w:color="auto"/>
        <w:right w:val="none" w:sz="0" w:space="0" w:color="auto"/>
      </w:divBdr>
    </w:div>
    <w:div w:id="867573141">
      <w:bodyDiv w:val="1"/>
      <w:marLeft w:val="0"/>
      <w:marRight w:val="0"/>
      <w:marTop w:val="0"/>
      <w:marBottom w:val="0"/>
      <w:divBdr>
        <w:top w:val="none" w:sz="0" w:space="0" w:color="auto"/>
        <w:left w:val="none" w:sz="0" w:space="0" w:color="auto"/>
        <w:bottom w:val="none" w:sz="0" w:space="0" w:color="auto"/>
        <w:right w:val="none" w:sz="0" w:space="0" w:color="auto"/>
      </w:divBdr>
    </w:div>
    <w:div w:id="868105642">
      <w:bodyDiv w:val="1"/>
      <w:marLeft w:val="0"/>
      <w:marRight w:val="0"/>
      <w:marTop w:val="0"/>
      <w:marBottom w:val="0"/>
      <w:divBdr>
        <w:top w:val="none" w:sz="0" w:space="0" w:color="auto"/>
        <w:left w:val="none" w:sz="0" w:space="0" w:color="auto"/>
        <w:bottom w:val="none" w:sz="0" w:space="0" w:color="auto"/>
        <w:right w:val="none" w:sz="0" w:space="0" w:color="auto"/>
      </w:divBdr>
    </w:div>
    <w:div w:id="869224773">
      <w:bodyDiv w:val="1"/>
      <w:marLeft w:val="0"/>
      <w:marRight w:val="0"/>
      <w:marTop w:val="0"/>
      <w:marBottom w:val="0"/>
      <w:divBdr>
        <w:top w:val="none" w:sz="0" w:space="0" w:color="auto"/>
        <w:left w:val="none" w:sz="0" w:space="0" w:color="auto"/>
        <w:bottom w:val="none" w:sz="0" w:space="0" w:color="auto"/>
        <w:right w:val="none" w:sz="0" w:space="0" w:color="auto"/>
      </w:divBdr>
    </w:div>
    <w:div w:id="869682186">
      <w:bodyDiv w:val="1"/>
      <w:marLeft w:val="0"/>
      <w:marRight w:val="0"/>
      <w:marTop w:val="0"/>
      <w:marBottom w:val="0"/>
      <w:divBdr>
        <w:top w:val="none" w:sz="0" w:space="0" w:color="auto"/>
        <w:left w:val="none" w:sz="0" w:space="0" w:color="auto"/>
        <w:bottom w:val="none" w:sz="0" w:space="0" w:color="auto"/>
        <w:right w:val="none" w:sz="0" w:space="0" w:color="auto"/>
      </w:divBdr>
    </w:div>
    <w:div w:id="870803972">
      <w:bodyDiv w:val="1"/>
      <w:marLeft w:val="0"/>
      <w:marRight w:val="0"/>
      <w:marTop w:val="0"/>
      <w:marBottom w:val="0"/>
      <w:divBdr>
        <w:top w:val="none" w:sz="0" w:space="0" w:color="auto"/>
        <w:left w:val="none" w:sz="0" w:space="0" w:color="auto"/>
        <w:bottom w:val="none" w:sz="0" w:space="0" w:color="auto"/>
        <w:right w:val="none" w:sz="0" w:space="0" w:color="auto"/>
      </w:divBdr>
    </w:div>
    <w:div w:id="871068708">
      <w:bodyDiv w:val="1"/>
      <w:marLeft w:val="0"/>
      <w:marRight w:val="0"/>
      <w:marTop w:val="0"/>
      <w:marBottom w:val="0"/>
      <w:divBdr>
        <w:top w:val="none" w:sz="0" w:space="0" w:color="auto"/>
        <w:left w:val="none" w:sz="0" w:space="0" w:color="auto"/>
        <w:bottom w:val="none" w:sz="0" w:space="0" w:color="auto"/>
        <w:right w:val="none" w:sz="0" w:space="0" w:color="auto"/>
      </w:divBdr>
    </w:div>
    <w:div w:id="874194914">
      <w:bodyDiv w:val="1"/>
      <w:marLeft w:val="0"/>
      <w:marRight w:val="0"/>
      <w:marTop w:val="0"/>
      <w:marBottom w:val="0"/>
      <w:divBdr>
        <w:top w:val="none" w:sz="0" w:space="0" w:color="auto"/>
        <w:left w:val="none" w:sz="0" w:space="0" w:color="auto"/>
        <w:bottom w:val="none" w:sz="0" w:space="0" w:color="auto"/>
        <w:right w:val="none" w:sz="0" w:space="0" w:color="auto"/>
      </w:divBdr>
    </w:div>
    <w:div w:id="874923147">
      <w:bodyDiv w:val="1"/>
      <w:marLeft w:val="0"/>
      <w:marRight w:val="0"/>
      <w:marTop w:val="0"/>
      <w:marBottom w:val="0"/>
      <w:divBdr>
        <w:top w:val="none" w:sz="0" w:space="0" w:color="auto"/>
        <w:left w:val="none" w:sz="0" w:space="0" w:color="auto"/>
        <w:bottom w:val="none" w:sz="0" w:space="0" w:color="auto"/>
        <w:right w:val="none" w:sz="0" w:space="0" w:color="auto"/>
      </w:divBdr>
    </w:div>
    <w:div w:id="877669353">
      <w:bodyDiv w:val="1"/>
      <w:marLeft w:val="0"/>
      <w:marRight w:val="0"/>
      <w:marTop w:val="0"/>
      <w:marBottom w:val="0"/>
      <w:divBdr>
        <w:top w:val="none" w:sz="0" w:space="0" w:color="auto"/>
        <w:left w:val="none" w:sz="0" w:space="0" w:color="auto"/>
        <w:bottom w:val="none" w:sz="0" w:space="0" w:color="auto"/>
        <w:right w:val="none" w:sz="0" w:space="0" w:color="auto"/>
      </w:divBdr>
    </w:div>
    <w:div w:id="878053951">
      <w:bodyDiv w:val="1"/>
      <w:marLeft w:val="0"/>
      <w:marRight w:val="0"/>
      <w:marTop w:val="0"/>
      <w:marBottom w:val="0"/>
      <w:divBdr>
        <w:top w:val="none" w:sz="0" w:space="0" w:color="auto"/>
        <w:left w:val="none" w:sz="0" w:space="0" w:color="auto"/>
        <w:bottom w:val="none" w:sz="0" w:space="0" w:color="auto"/>
        <w:right w:val="none" w:sz="0" w:space="0" w:color="auto"/>
      </w:divBdr>
    </w:div>
    <w:div w:id="880285331">
      <w:bodyDiv w:val="1"/>
      <w:marLeft w:val="0"/>
      <w:marRight w:val="0"/>
      <w:marTop w:val="0"/>
      <w:marBottom w:val="0"/>
      <w:divBdr>
        <w:top w:val="none" w:sz="0" w:space="0" w:color="auto"/>
        <w:left w:val="none" w:sz="0" w:space="0" w:color="auto"/>
        <w:bottom w:val="none" w:sz="0" w:space="0" w:color="auto"/>
        <w:right w:val="none" w:sz="0" w:space="0" w:color="auto"/>
      </w:divBdr>
    </w:div>
    <w:div w:id="884295072">
      <w:bodyDiv w:val="1"/>
      <w:marLeft w:val="0"/>
      <w:marRight w:val="0"/>
      <w:marTop w:val="0"/>
      <w:marBottom w:val="0"/>
      <w:divBdr>
        <w:top w:val="none" w:sz="0" w:space="0" w:color="auto"/>
        <w:left w:val="none" w:sz="0" w:space="0" w:color="auto"/>
        <w:bottom w:val="none" w:sz="0" w:space="0" w:color="auto"/>
        <w:right w:val="none" w:sz="0" w:space="0" w:color="auto"/>
      </w:divBdr>
    </w:div>
    <w:div w:id="884876662">
      <w:bodyDiv w:val="1"/>
      <w:marLeft w:val="0"/>
      <w:marRight w:val="0"/>
      <w:marTop w:val="0"/>
      <w:marBottom w:val="0"/>
      <w:divBdr>
        <w:top w:val="none" w:sz="0" w:space="0" w:color="auto"/>
        <w:left w:val="none" w:sz="0" w:space="0" w:color="auto"/>
        <w:bottom w:val="none" w:sz="0" w:space="0" w:color="auto"/>
        <w:right w:val="none" w:sz="0" w:space="0" w:color="auto"/>
      </w:divBdr>
    </w:div>
    <w:div w:id="889001250">
      <w:bodyDiv w:val="1"/>
      <w:marLeft w:val="0"/>
      <w:marRight w:val="0"/>
      <w:marTop w:val="0"/>
      <w:marBottom w:val="0"/>
      <w:divBdr>
        <w:top w:val="none" w:sz="0" w:space="0" w:color="auto"/>
        <w:left w:val="none" w:sz="0" w:space="0" w:color="auto"/>
        <w:bottom w:val="none" w:sz="0" w:space="0" w:color="auto"/>
        <w:right w:val="none" w:sz="0" w:space="0" w:color="auto"/>
      </w:divBdr>
    </w:div>
    <w:div w:id="889539810">
      <w:bodyDiv w:val="1"/>
      <w:marLeft w:val="0"/>
      <w:marRight w:val="0"/>
      <w:marTop w:val="0"/>
      <w:marBottom w:val="0"/>
      <w:divBdr>
        <w:top w:val="none" w:sz="0" w:space="0" w:color="auto"/>
        <w:left w:val="none" w:sz="0" w:space="0" w:color="auto"/>
        <w:bottom w:val="none" w:sz="0" w:space="0" w:color="auto"/>
        <w:right w:val="none" w:sz="0" w:space="0" w:color="auto"/>
      </w:divBdr>
    </w:div>
    <w:div w:id="889652719">
      <w:bodyDiv w:val="1"/>
      <w:marLeft w:val="0"/>
      <w:marRight w:val="0"/>
      <w:marTop w:val="0"/>
      <w:marBottom w:val="0"/>
      <w:divBdr>
        <w:top w:val="none" w:sz="0" w:space="0" w:color="auto"/>
        <w:left w:val="none" w:sz="0" w:space="0" w:color="auto"/>
        <w:bottom w:val="none" w:sz="0" w:space="0" w:color="auto"/>
        <w:right w:val="none" w:sz="0" w:space="0" w:color="auto"/>
      </w:divBdr>
    </w:div>
    <w:div w:id="889920438">
      <w:bodyDiv w:val="1"/>
      <w:marLeft w:val="0"/>
      <w:marRight w:val="0"/>
      <w:marTop w:val="0"/>
      <w:marBottom w:val="0"/>
      <w:divBdr>
        <w:top w:val="none" w:sz="0" w:space="0" w:color="auto"/>
        <w:left w:val="none" w:sz="0" w:space="0" w:color="auto"/>
        <w:bottom w:val="none" w:sz="0" w:space="0" w:color="auto"/>
        <w:right w:val="none" w:sz="0" w:space="0" w:color="auto"/>
      </w:divBdr>
    </w:div>
    <w:div w:id="890388456">
      <w:bodyDiv w:val="1"/>
      <w:marLeft w:val="0"/>
      <w:marRight w:val="0"/>
      <w:marTop w:val="0"/>
      <w:marBottom w:val="0"/>
      <w:divBdr>
        <w:top w:val="none" w:sz="0" w:space="0" w:color="auto"/>
        <w:left w:val="none" w:sz="0" w:space="0" w:color="auto"/>
        <w:bottom w:val="none" w:sz="0" w:space="0" w:color="auto"/>
        <w:right w:val="none" w:sz="0" w:space="0" w:color="auto"/>
      </w:divBdr>
    </w:div>
    <w:div w:id="892236773">
      <w:bodyDiv w:val="1"/>
      <w:marLeft w:val="0"/>
      <w:marRight w:val="0"/>
      <w:marTop w:val="0"/>
      <w:marBottom w:val="0"/>
      <w:divBdr>
        <w:top w:val="none" w:sz="0" w:space="0" w:color="auto"/>
        <w:left w:val="none" w:sz="0" w:space="0" w:color="auto"/>
        <w:bottom w:val="none" w:sz="0" w:space="0" w:color="auto"/>
        <w:right w:val="none" w:sz="0" w:space="0" w:color="auto"/>
      </w:divBdr>
    </w:div>
    <w:div w:id="894587766">
      <w:bodyDiv w:val="1"/>
      <w:marLeft w:val="0"/>
      <w:marRight w:val="0"/>
      <w:marTop w:val="0"/>
      <w:marBottom w:val="0"/>
      <w:divBdr>
        <w:top w:val="none" w:sz="0" w:space="0" w:color="auto"/>
        <w:left w:val="none" w:sz="0" w:space="0" w:color="auto"/>
        <w:bottom w:val="none" w:sz="0" w:space="0" w:color="auto"/>
        <w:right w:val="none" w:sz="0" w:space="0" w:color="auto"/>
      </w:divBdr>
    </w:div>
    <w:div w:id="896088912">
      <w:bodyDiv w:val="1"/>
      <w:marLeft w:val="0"/>
      <w:marRight w:val="0"/>
      <w:marTop w:val="0"/>
      <w:marBottom w:val="0"/>
      <w:divBdr>
        <w:top w:val="none" w:sz="0" w:space="0" w:color="auto"/>
        <w:left w:val="none" w:sz="0" w:space="0" w:color="auto"/>
        <w:bottom w:val="none" w:sz="0" w:space="0" w:color="auto"/>
        <w:right w:val="none" w:sz="0" w:space="0" w:color="auto"/>
      </w:divBdr>
    </w:div>
    <w:div w:id="896359134">
      <w:bodyDiv w:val="1"/>
      <w:marLeft w:val="0"/>
      <w:marRight w:val="0"/>
      <w:marTop w:val="0"/>
      <w:marBottom w:val="0"/>
      <w:divBdr>
        <w:top w:val="none" w:sz="0" w:space="0" w:color="auto"/>
        <w:left w:val="none" w:sz="0" w:space="0" w:color="auto"/>
        <w:bottom w:val="none" w:sz="0" w:space="0" w:color="auto"/>
        <w:right w:val="none" w:sz="0" w:space="0" w:color="auto"/>
      </w:divBdr>
    </w:div>
    <w:div w:id="898050923">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
    <w:div w:id="900214890">
      <w:bodyDiv w:val="1"/>
      <w:marLeft w:val="0"/>
      <w:marRight w:val="0"/>
      <w:marTop w:val="0"/>
      <w:marBottom w:val="0"/>
      <w:divBdr>
        <w:top w:val="none" w:sz="0" w:space="0" w:color="auto"/>
        <w:left w:val="none" w:sz="0" w:space="0" w:color="auto"/>
        <w:bottom w:val="none" w:sz="0" w:space="0" w:color="auto"/>
        <w:right w:val="none" w:sz="0" w:space="0" w:color="auto"/>
      </w:divBdr>
    </w:div>
    <w:div w:id="900291657">
      <w:bodyDiv w:val="1"/>
      <w:marLeft w:val="0"/>
      <w:marRight w:val="0"/>
      <w:marTop w:val="0"/>
      <w:marBottom w:val="0"/>
      <w:divBdr>
        <w:top w:val="none" w:sz="0" w:space="0" w:color="auto"/>
        <w:left w:val="none" w:sz="0" w:space="0" w:color="auto"/>
        <w:bottom w:val="none" w:sz="0" w:space="0" w:color="auto"/>
        <w:right w:val="none" w:sz="0" w:space="0" w:color="auto"/>
      </w:divBdr>
    </w:div>
    <w:div w:id="900334087">
      <w:bodyDiv w:val="1"/>
      <w:marLeft w:val="0"/>
      <w:marRight w:val="0"/>
      <w:marTop w:val="0"/>
      <w:marBottom w:val="0"/>
      <w:divBdr>
        <w:top w:val="none" w:sz="0" w:space="0" w:color="auto"/>
        <w:left w:val="none" w:sz="0" w:space="0" w:color="auto"/>
        <w:bottom w:val="none" w:sz="0" w:space="0" w:color="auto"/>
        <w:right w:val="none" w:sz="0" w:space="0" w:color="auto"/>
      </w:divBdr>
    </w:div>
    <w:div w:id="915095276">
      <w:bodyDiv w:val="1"/>
      <w:marLeft w:val="0"/>
      <w:marRight w:val="0"/>
      <w:marTop w:val="0"/>
      <w:marBottom w:val="0"/>
      <w:divBdr>
        <w:top w:val="none" w:sz="0" w:space="0" w:color="auto"/>
        <w:left w:val="none" w:sz="0" w:space="0" w:color="auto"/>
        <w:bottom w:val="none" w:sz="0" w:space="0" w:color="auto"/>
        <w:right w:val="none" w:sz="0" w:space="0" w:color="auto"/>
      </w:divBdr>
    </w:div>
    <w:div w:id="917131855">
      <w:bodyDiv w:val="1"/>
      <w:marLeft w:val="0"/>
      <w:marRight w:val="0"/>
      <w:marTop w:val="0"/>
      <w:marBottom w:val="0"/>
      <w:divBdr>
        <w:top w:val="none" w:sz="0" w:space="0" w:color="auto"/>
        <w:left w:val="none" w:sz="0" w:space="0" w:color="auto"/>
        <w:bottom w:val="none" w:sz="0" w:space="0" w:color="auto"/>
        <w:right w:val="none" w:sz="0" w:space="0" w:color="auto"/>
      </w:divBdr>
    </w:div>
    <w:div w:id="917986056">
      <w:bodyDiv w:val="1"/>
      <w:marLeft w:val="0"/>
      <w:marRight w:val="0"/>
      <w:marTop w:val="0"/>
      <w:marBottom w:val="0"/>
      <w:divBdr>
        <w:top w:val="none" w:sz="0" w:space="0" w:color="auto"/>
        <w:left w:val="none" w:sz="0" w:space="0" w:color="auto"/>
        <w:bottom w:val="none" w:sz="0" w:space="0" w:color="auto"/>
        <w:right w:val="none" w:sz="0" w:space="0" w:color="auto"/>
      </w:divBdr>
    </w:div>
    <w:div w:id="919213152">
      <w:bodyDiv w:val="1"/>
      <w:marLeft w:val="0"/>
      <w:marRight w:val="0"/>
      <w:marTop w:val="0"/>
      <w:marBottom w:val="0"/>
      <w:divBdr>
        <w:top w:val="none" w:sz="0" w:space="0" w:color="auto"/>
        <w:left w:val="none" w:sz="0" w:space="0" w:color="auto"/>
        <w:bottom w:val="none" w:sz="0" w:space="0" w:color="auto"/>
        <w:right w:val="none" w:sz="0" w:space="0" w:color="auto"/>
      </w:divBdr>
    </w:div>
    <w:div w:id="920027132">
      <w:bodyDiv w:val="1"/>
      <w:marLeft w:val="0"/>
      <w:marRight w:val="0"/>
      <w:marTop w:val="0"/>
      <w:marBottom w:val="0"/>
      <w:divBdr>
        <w:top w:val="none" w:sz="0" w:space="0" w:color="auto"/>
        <w:left w:val="none" w:sz="0" w:space="0" w:color="auto"/>
        <w:bottom w:val="none" w:sz="0" w:space="0" w:color="auto"/>
        <w:right w:val="none" w:sz="0" w:space="0" w:color="auto"/>
      </w:divBdr>
    </w:div>
    <w:div w:id="920599765">
      <w:bodyDiv w:val="1"/>
      <w:marLeft w:val="0"/>
      <w:marRight w:val="0"/>
      <w:marTop w:val="0"/>
      <w:marBottom w:val="0"/>
      <w:divBdr>
        <w:top w:val="none" w:sz="0" w:space="0" w:color="auto"/>
        <w:left w:val="none" w:sz="0" w:space="0" w:color="auto"/>
        <w:bottom w:val="none" w:sz="0" w:space="0" w:color="auto"/>
        <w:right w:val="none" w:sz="0" w:space="0" w:color="auto"/>
      </w:divBdr>
    </w:div>
    <w:div w:id="922420791">
      <w:bodyDiv w:val="1"/>
      <w:marLeft w:val="0"/>
      <w:marRight w:val="0"/>
      <w:marTop w:val="0"/>
      <w:marBottom w:val="0"/>
      <w:divBdr>
        <w:top w:val="none" w:sz="0" w:space="0" w:color="auto"/>
        <w:left w:val="none" w:sz="0" w:space="0" w:color="auto"/>
        <w:bottom w:val="none" w:sz="0" w:space="0" w:color="auto"/>
        <w:right w:val="none" w:sz="0" w:space="0" w:color="auto"/>
      </w:divBdr>
    </w:div>
    <w:div w:id="922682965">
      <w:bodyDiv w:val="1"/>
      <w:marLeft w:val="0"/>
      <w:marRight w:val="0"/>
      <w:marTop w:val="0"/>
      <w:marBottom w:val="0"/>
      <w:divBdr>
        <w:top w:val="none" w:sz="0" w:space="0" w:color="auto"/>
        <w:left w:val="none" w:sz="0" w:space="0" w:color="auto"/>
        <w:bottom w:val="none" w:sz="0" w:space="0" w:color="auto"/>
        <w:right w:val="none" w:sz="0" w:space="0" w:color="auto"/>
      </w:divBdr>
    </w:div>
    <w:div w:id="923221205">
      <w:bodyDiv w:val="1"/>
      <w:marLeft w:val="0"/>
      <w:marRight w:val="0"/>
      <w:marTop w:val="0"/>
      <w:marBottom w:val="0"/>
      <w:divBdr>
        <w:top w:val="none" w:sz="0" w:space="0" w:color="auto"/>
        <w:left w:val="none" w:sz="0" w:space="0" w:color="auto"/>
        <w:bottom w:val="none" w:sz="0" w:space="0" w:color="auto"/>
        <w:right w:val="none" w:sz="0" w:space="0" w:color="auto"/>
      </w:divBdr>
    </w:div>
    <w:div w:id="928849976">
      <w:bodyDiv w:val="1"/>
      <w:marLeft w:val="0"/>
      <w:marRight w:val="0"/>
      <w:marTop w:val="0"/>
      <w:marBottom w:val="0"/>
      <w:divBdr>
        <w:top w:val="none" w:sz="0" w:space="0" w:color="auto"/>
        <w:left w:val="none" w:sz="0" w:space="0" w:color="auto"/>
        <w:bottom w:val="none" w:sz="0" w:space="0" w:color="auto"/>
        <w:right w:val="none" w:sz="0" w:space="0" w:color="auto"/>
      </w:divBdr>
    </w:div>
    <w:div w:id="932133215">
      <w:bodyDiv w:val="1"/>
      <w:marLeft w:val="0"/>
      <w:marRight w:val="0"/>
      <w:marTop w:val="0"/>
      <w:marBottom w:val="0"/>
      <w:divBdr>
        <w:top w:val="none" w:sz="0" w:space="0" w:color="auto"/>
        <w:left w:val="none" w:sz="0" w:space="0" w:color="auto"/>
        <w:bottom w:val="none" w:sz="0" w:space="0" w:color="auto"/>
        <w:right w:val="none" w:sz="0" w:space="0" w:color="auto"/>
      </w:divBdr>
    </w:div>
    <w:div w:id="938679965">
      <w:bodyDiv w:val="1"/>
      <w:marLeft w:val="0"/>
      <w:marRight w:val="0"/>
      <w:marTop w:val="0"/>
      <w:marBottom w:val="0"/>
      <w:divBdr>
        <w:top w:val="none" w:sz="0" w:space="0" w:color="auto"/>
        <w:left w:val="none" w:sz="0" w:space="0" w:color="auto"/>
        <w:bottom w:val="none" w:sz="0" w:space="0" w:color="auto"/>
        <w:right w:val="none" w:sz="0" w:space="0" w:color="auto"/>
      </w:divBdr>
    </w:div>
    <w:div w:id="939293615">
      <w:bodyDiv w:val="1"/>
      <w:marLeft w:val="0"/>
      <w:marRight w:val="0"/>
      <w:marTop w:val="0"/>
      <w:marBottom w:val="0"/>
      <w:divBdr>
        <w:top w:val="none" w:sz="0" w:space="0" w:color="auto"/>
        <w:left w:val="none" w:sz="0" w:space="0" w:color="auto"/>
        <w:bottom w:val="none" w:sz="0" w:space="0" w:color="auto"/>
        <w:right w:val="none" w:sz="0" w:space="0" w:color="auto"/>
      </w:divBdr>
    </w:div>
    <w:div w:id="942423257">
      <w:bodyDiv w:val="1"/>
      <w:marLeft w:val="0"/>
      <w:marRight w:val="0"/>
      <w:marTop w:val="0"/>
      <w:marBottom w:val="0"/>
      <w:divBdr>
        <w:top w:val="none" w:sz="0" w:space="0" w:color="auto"/>
        <w:left w:val="none" w:sz="0" w:space="0" w:color="auto"/>
        <w:bottom w:val="none" w:sz="0" w:space="0" w:color="auto"/>
        <w:right w:val="none" w:sz="0" w:space="0" w:color="auto"/>
      </w:divBdr>
    </w:div>
    <w:div w:id="943996952">
      <w:bodyDiv w:val="1"/>
      <w:marLeft w:val="0"/>
      <w:marRight w:val="0"/>
      <w:marTop w:val="0"/>
      <w:marBottom w:val="0"/>
      <w:divBdr>
        <w:top w:val="none" w:sz="0" w:space="0" w:color="auto"/>
        <w:left w:val="none" w:sz="0" w:space="0" w:color="auto"/>
        <w:bottom w:val="none" w:sz="0" w:space="0" w:color="auto"/>
        <w:right w:val="none" w:sz="0" w:space="0" w:color="auto"/>
      </w:divBdr>
    </w:div>
    <w:div w:id="944340897">
      <w:bodyDiv w:val="1"/>
      <w:marLeft w:val="0"/>
      <w:marRight w:val="0"/>
      <w:marTop w:val="0"/>
      <w:marBottom w:val="0"/>
      <w:divBdr>
        <w:top w:val="none" w:sz="0" w:space="0" w:color="auto"/>
        <w:left w:val="none" w:sz="0" w:space="0" w:color="auto"/>
        <w:bottom w:val="none" w:sz="0" w:space="0" w:color="auto"/>
        <w:right w:val="none" w:sz="0" w:space="0" w:color="auto"/>
      </w:divBdr>
    </w:div>
    <w:div w:id="945966982">
      <w:bodyDiv w:val="1"/>
      <w:marLeft w:val="0"/>
      <w:marRight w:val="0"/>
      <w:marTop w:val="0"/>
      <w:marBottom w:val="0"/>
      <w:divBdr>
        <w:top w:val="none" w:sz="0" w:space="0" w:color="auto"/>
        <w:left w:val="none" w:sz="0" w:space="0" w:color="auto"/>
        <w:bottom w:val="none" w:sz="0" w:space="0" w:color="auto"/>
        <w:right w:val="none" w:sz="0" w:space="0" w:color="auto"/>
      </w:divBdr>
    </w:div>
    <w:div w:id="947930652">
      <w:bodyDiv w:val="1"/>
      <w:marLeft w:val="0"/>
      <w:marRight w:val="0"/>
      <w:marTop w:val="0"/>
      <w:marBottom w:val="0"/>
      <w:divBdr>
        <w:top w:val="none" w:sz="0" w:space="0" w:color="auto"/>
        <w:left w:val="none" w:sz="0" w:space="0" w:color="auto"/>
        <w:bottom w:val="none" w:sz="0" w:space="0" w:color="auto"/>
        <w:right w:val="none" w:sz="0" w:space="0" w:color="auto"/>
      </w:divBdr>
    </w:div>
    <w:div w:id="950166662">
      <w:bodyDiv w:val="1"/>
      <w:marLeft w:val="0"/>
      <w:marRight w:val="0"/>
      <w:marTop w:val="0"/>
      <w:marBottom w:val="0"/>
      <w:divBdr>
        <w:top w:val="none" w:sz="0" w:space="0" w:color="auto"/>
        <w:left w:val="none" w:sz="0" w:space="0" w:color="auto"/>
        <w:bottom w:val="none" w:sz="0" w:space="0" w:color="auto"/>
        <w:right w:val="none" w:sz="0" w:space="0" w:color="auto"/>
      </w:divBdr>
    </w:div>
    <w:div w:id="955520378">
      <w:bodyDiv w:val="1"/>
      <w:marLeft w:val="0"/>
      <w:marRight w:val="0"/>
      <w:marTop w:val="0"/>
      <w:marBottom w:val="0"/>
      <w:divBdr>
        <w:top w:val="none" w:sz="0" w:space="0" w:color="auto"/>
        <w:left w:val="none" w:sz="0" w:space="0" w:color="auto"/>
        <w:bottom w:val="none" w:sz="0" w:space="0" w:color="auto"/>
        <w:right w:val="none" w:sz="0" w:space="0" w:color="auto"/>
      </w:divBdr>
    </w:div>
    <w:div w:id="957636898">
      <w:bodyDiv w:val="1"/>
      <w:marLeft w:val="0"/>
      <w:marRight w:val="0"/>
      <w:marTop w:val="0"/>
      <w:marBottom w:val="0"/>
      <w:divBdr>
        <w:top w:val="none" w:sz="0" w:space="0" w:color="auto"/>
        <w:left w:val="none" w:sz="0" w:space="0" w:color="auto"/>
        <w:bottom w:val="none" w:sz="0" w:space="0" w:color="auto"/>
        <w:right w:val="none" w:sz="0" w:space="0" w:color="auto"/>
      </w:divBdr>
    </w:div>
    <w:div w:id="959142295">
      <w:bodyDiv w:val="1"/>
      <w:marLeft w:val="0"/>
      <w:marRight w:val="0"/>
      <w:marTop w:val="0"/>
      <w:marBottom w:val="0"/>
      <w:divBdr>
        <w:top w:val="none" w:sz="0" w:space="0" w:color="auto"/>
        <w:left w:val="none" w:sz="0" w:space="0" w:color="auto"/>
        <w:bottom w:val="none" w:sz="0" w:space="0" w:color="auto"/>
        <w:right w:val="none" w:sz="0" w:space="0" w:color="auto"/>
      </w:divBdr>
    </w:div>
    <w:div w:id="960770137">
      <w:bodyDiv w:val="1"/>
      <w:marLeft w:val="0"/>
      <w:marRight w:val="0"/>
      <w:marTop w:val="0"/>
      <w:marBottom w:val="0"/>
      <w:divBdr>
        <w:top w:val="none" w:sz="0" w:space="0" w:color="auto"/>
        <w:left w:val="none" w:sz="0" w:space="0" w:color="auto"/>
        <w:bottom w:val="none" w:sz="0" w:space="0" w:color="auto"/>
        <w:right w:val="none" w:sz="0" w:space="0" w:color="auto"/>
      </w:divBdr>
    </w:div>
    <w:div w:id="963343928">
      <w:bodyDiv w:val="1"/>
      <w:marLeft w:val="0"/>
      <w:marRight w:val="0"/>
      <w:marTop w:val="0"/>
      <w:marBottom w:val="0"/>
      <w:divBdr>
        <w:top w:val="none" w:sz="0" w:space="0" w:color="auto"/>
        <w:left w:val="none" w:sz="0" w:space="0" w:color="auto"/>
        <w:bottom w:val="none" w:sz="0" w:space="0" w:color="auto"/>
        <w:right w:val="none" w:sz="0" w:space="0" w:color="auto"/>
      </w:divBdr>
    </w:div>
    <w:div w:id="966088061">
      <w:bodyDiv w:val="1"/>
      <w:marLeft w:val="0"/>
      <w:marRight w:val="0"/>
      <w:marTop w:val="0"/>
      <w:marBottom w:val="0"/>
      <w:divBdr>
        <w:top w:val="none" w:sz="0" w:space="0" w:color="auto"/>
        <w:left w:val="none" w:sz="0" w:space="0" w:color="auto"/>
        <w:bottom w:val="none" w:sz="0" w:space="0" w:color="auto"/>
        <w:right w:val="none" w:sz="0" w:space="0" w:color="auto"/>
      </w:divBdr>
    </w:div>
    <w:div w:id="968784706">
      <w:bodyDiv w:val="1"/>
      <w:marLeft w:val="0"/>
      <w:marRight w:val="0"/>
      <w:marTop w:val="0"/>
      <w:marBottom w:val="0"/>
      <w:divBdr>
        <w:top w:val="none" w:sz="0" w:space="0" w:color="auto"/>
        <w:left w:val="none" w:sz="0" w:space="0" w:color="auto"/>
        <w:bottom w:val="none" w:sz="0" w:space="0" w:color="auto"/>
        <w:right w:val="none" w:sz="0" w:space="0" w:color="auto"/>
      </w:divBdr>
    </w:div>
    <w:div w:id="969671672">
      <w:bodyDiv w:val="1"/>
      <w:marLeft w:val="0"/>
      <w:marRight w:val="0"/>
      <w:marTop w:val="0"/>
      <w:marBottom w:val="0"/>
      <w:divBdr>
        <w:top w:val="none" w:sz="0" w:space="0" w:color="auto"/>
        <w:left w:val="none" w:sz="0" w:space="0" w:color="auto"/>
        <w:bottom w:val="none" w:sz="0" w:space="0" w:color="auto"/>
        <w:right w:val="none" w:sz="0" w:space="0" w:color="auto"/>
      </w:divBdr>
    </w:div>
    <w:div w:id="970133758">
      <w:bodyDiv w:val="1"/>
      <w:marLeft w:val="0"/>
      <w:marRight w:val="0"/>
      <w:marTop w:val="0"/>
      <w:marBottom w:val="0"/>
      <w:divBdr>
        <w:top w:val="none" w:sz="0" w:space="0" w:color="auto"/>
        <w:left w:val="none" w:sz="0" w:space="0" w:color="auto"/>
        <w:bottom w:val="none" w:sz="0" w:space="0" w:color="auto"/>
        <w:right w:val="none" w:sz="0" w:space="0" w:color="auto"/>
      </w:divBdr>
    </w:div>
    <w:div w:id="972054230">
      <w:bodyDiv w:val="1"/>
      <w:marLeft w:val="0"/>
      <w:marRight w:val="0"/>
      <w:marTop w:val="0"/>
      <w:marBottom w:val="0"/>
      <w:divBdr>
        <w:top w:val="none" w:sz="0" w:space="0" w:color="auto"/>
        <w:left w:val="none" w:sz="0" w:space="0" w:color="auto"/>
        <w:bottom w:val="none" w:sz="0" w:space="0" w:color="auto"/>
        <w:right w:val="none" w:sz="0" w:space="0" w:color="auto"/>
      </w:divBdr>
    </w:div>
    <w:div w:id="972096038">
      <w:bodyDiv w:val="1"/>
      <w:marLeft w:val="0"/>
      <w:marRight w:val="0"/>
      <w:marTop w:val="0"/>
      <w:marBottom w:val="0"/>
      <w:divBdr>
        <w:top w:val="none" w:sz="0" w:space="0" w:color="auto"/>
        <w:left w:val="none" w:sz="0" w:space="0" w:color="auto"/>
        <w:bottom w:val="none" w:sz="0" w:space="0" w:color="auto"/>
        <w:right w:val="none" w:sz="0" w:space="0" w:color="auto"/>
      </w:divBdr>
    </w:div>
    <w:div w:id="976564922">
      <w:bodyDiv w:val="1"/>
      <w:marLeft w:val="0"/>
      <w:marRight w:val="0"/>
      <w:marTop w:val="0"/>
      <w:marBottom w:val="0"/>
      <w:divBdr>
        <w:top w:val="none" w:sz="0" w:space="0" w:color="auto"/>
        <w:left w:val="none" w:sz="0" w:space="0" w:color="auto"/>
        <w:bottom w:val="none" w:sz="0" w:space="0" w:color="auto"/>
        <w:right w:val="none" w:sz="0" w:space="0" w:color="auto"/>
      </w:divBdr>
    </w:div>
    <w:div w:id="978609799">
      <w:bodyDiv w:val="1"/>
      <w:marLeft w:val="0"/>
      <w:marRight w:val="0"/>
      <w:marTop w:val="0"/>
      <w:marBottom w:val="0"/>
      <w:divBdr>
        <w:top w:val="none" w:sz="0" w:space="0" w:color="auto"/>
        <w:left w:val="none" w:sz="0" w:space="0" w:color="auto"/>
        <w:bottom w:val="none" w:sz="0" w:space="0" w:color="auto"/>
        <w:right w:val="none" w:sz="0" w:space="0" w:color="auto"/>
      </w:divBdr>
    </w:div>
    <w:div w:id="982126601">
      <w:bodyDiv w:val="1"/>
      <w:marLeft w:val="0"/>
      <w:marRight w:val="0"/>
      <w:marTop w:val="0"/>
      <w:marBottom w:val="0"/>
      <w:divBdr>
        <w:top w:val="none" w:sz="0" w:space="0" w:color="auto"/>
        <w:left w:val="none" w:sz="0" w:space="0" w:color="auto"/>
        <w:bottom w:val="none" w:sz="0" w:space="0" w:color="auto"/>
        <w:right w:val="none" w:sz="0" w:space="0" w:color="auto"/>
      </w:divBdr>
    </w:div>
    <w:div w:id="982924307">
      <w:bodyDiv w:val="1"/>
      <w:marLeft w:val="0"/>
      <w:marRight w:val="0"/>
      <w:marTop w:val="0"/>
      <w:marBottom w:val="0"/>
      <w:divBdr>
        <w:top w:val="none" w:sz="0" w:space="0" w:color="auto"/>
        <w:left w:val="none" w:sz="0" w:space="0" w:color="auto"/>
        <w:bottom w:val="none" w:sz="0" w:space="0" w:color="auto"/>
        <w:right w:val="none" w:sz="0" w:space="0" w:color="auto"/>
      </w:divBdr>
    </w:div>
    <w:div w:id="983511085">
      <w:bodyDiv w:val="1"/>
      <w:marLeft w:val="0"/>
      <w:marRight w:val="0"/>
      <w:marTop w:val="0"/>
      <w:marBottom w:val="0"/>
      <w:divBdr>
        <w:top w:val="none" w:sz="0" w:space="0" w:color="auto"/>
        <w:left w:val="none" w:sz="0" w:space="0" w:color="auto"/>
        <w:bottom w:val="none" w:sz="0" w:space="0" w:color="auto"/>
        <w:right w:val="none" w:sz="0" w:space="0" w:color="auto"/>
      </w:divBdr>
    </w:div>
    <w:div w:id="983584531">
      <w:bodyDiv w:val="1"/>
      <w:marLeft w:val="0"/>
      <w:marRight w:val="0"/>
      <w:marTop w:val="0"/>
      <w:marBottom w:val="0"/>
      <w:divBdr>
        <w:top w:val="none" w:sz="0" w:space="0" w:color="auto"/>
        <w:left w:val="none" w:sz="0" w:space="0" w:color="auto"/>
        <w:bottom w:val="none" w:sz="0" w:space="0" w:color="auto"/>
        <w:right w:val="none" w:sz="0" w:space="0" w:color="auto"/>
      </w:divBdr>
    </w:div>
    <w:div w:id="994263937">
      <w:bodyDiv w:val="1"/>
      <w:marLeft w:val="0"/>
      <w:marRight w:val="0"/>
      <w:marTop w:val="0"/>
      <w:marBottom w:val="0"/>
      <w:divBdr>
        <w:top w:val="none" w:sz="0" w:space="0" w:color="auto"/>
        <w:left w:val="none" w:sz="0" w:space="0" w:color="auto"/>
        <w:bottom w:val="none" w:sz="0" w:space="0" w:color="auto"/>
        <w:right w:val="none" w:sz="0" w:space="0" w:color="auto"/>
      </w:divBdr>
    </w:div>
    <w:div w:id="997076385">
      <w:bodyDiv w:val="1"/>
      <w:marLeft w:val="0"/>
      <w:marRight w:val="0"/>
      <w:marTop w:val="0"/>
      <w:marBottom w:val="0"/>
      <w:divBdr>
        <w:top w:val="none" w:sz="0" w:space="0" w:color="auto"/>
        <w:left w:val="none" w:sz="0" w:space="0" w:color="auto"/>
        <w:bottom w:val="none" w:sz="0" w:space="0" w:color="auto"/>
        <w:right w:val="none" w:sz="0" w:space="0" w:color="auto"/>
      </w:divBdr>
    </w:div>
    <w:div w:id="1001852281">
      <w:bodyDiv w:val="1"/>
      <w:marLeft w:val="0"/>
      <w:marRight w:val="0"/>
      <w:marTop w:val="0"/>
      <w:marBottom w:val="0"/>
      <w:divBdr>
        <w:top w:val="none" w:sz="0" w:space="0" w:color="auto"/>
        <w:left w:val="none" w:sz="0" w:space="0" w:color="auto"/>
        <w:bottom w:val="none" w:sz="0" w:space="0" w:color="auto"/>
        <w:right w:val="none" w:sz="0" w:space="0" w:color="auto"/>
      </w:divBdr>
    </w:div>
    <w:div w:id="1002397871">
      <w:bodyDiv w:val="1"/>
      <w:marLeft w:val="0"/>
      <w:marRight w:val="0"/>
      <w:marTop w:val="0"/>
      <w:marBottom w:val="0"/>
      <w:divBdr>
        <w:top w:val="none" w:sz="0" w:space="0" w:color="auto"/>
        <w:left w:val="none" w:sz="0" w:space="0" w:color="auto"/>
        <w:bottom w:val="none" w:sz="0" w:space="0" w:color="auto"/>
        <w:right w:val="none" w:sz="0" w:space="0" w:color="auto"/>
      </w:divBdr>
    </w:div>
    <w:div w:id="1003166860">
      <w:bodyDiv w:val="1"/>
      <w:marLeft w:val="0"/>
      <w:marRight w:val="0"/>
      <w:marTop w:val="0"/>
      <w:marBottom w:val="0"/>
      <w:divBdr>
        <w:top w:val="none" w:sz="0" w:space="0" w:color="auto"/>
        <w:left w:val="none" w:sz="0" w:space="0" w:color="auto"/>
        <w:bottom w:val="none" w:sz="0" w:space="0" w:color="auto"/>
        <w:right w:val="none" w:sz="0" w:space="0" w:color="auto"/>
      </w:divBdr>
    </w:div>
    <w:div w:id="1004208962">
      <w:bodyDiv w:val="1"/>
      <w:marLeft w:val="0"/>
      <w:marRight w:val="0"/>
      <w:marTop w:val="0"/>
      <w:marBottom w:val="0"/>
      <w:divBdr>
        <w:top w:val="none" w:sz="0" w:space="0" w:color="auto"/>
        <w:left w:val="none" w:sz="0" w:space="0" w:color="auto"/>
        <w:bottom w:val="none" w:sz="0" w:space="0" w:color="auto"/>
        <w:right w:val="none" w:sz="0" w:space="0" w:color="auto"/>
      </w:divBdr>
    </w:div>
    <w:div w:id="1004627266">
      <w:bodyDiv w:val="1"/>
      <w:marLeft w:val="0"/>
      <w:marRight w:val="0"/>
      <w:marTop w:val="0"/>
      <w:marBottom w:val="0"/>
      <w:divBdr>
        <w:top w:val="none" w:sz="0" w:space="0" w:color="auto"/>
        <w:left w:val="none" w:sz="0" w:space="0" w:color="auto"/>
        <w:bottom w:val="none" w:sz="0" w:space="0" w:color="auto"/>
        <w:right w:val="none" w:sz="0" w:space="0" w:color="auto"/>
      </w:divBdr>
    </w:div>
    <w:div w:id="1004674102">
      <w:bodyDiv w:val="1"/>
      <w:marLeft w:val="0"/>
      <w:marRight w:val="0"/>
      <w:marTop w:val="0"/>
      <w:marBottom w:val="0"/>
      <w:divBdr>
        <w:top w:val="none" w:sz="0" w:space="0" w:color="auto"/>
        <w:left w:val="none" w:sz="0" w:space="0" w:color="auto"/>
        <w:bottom w:val="none" w:sz="0" w:space="0" w:color="auto"/>
        <w:right w:val="none" w:sz="0" w:space="0" w:color="auto"/>
      </w:divBdr>
    </w:div>
    <w:div w:id="1008171467">
      <w:bodyDiv w:val="1"/>
      <w:marLeft w:val="0"/>
      <w:marRight w:val="0"/>
      <w:marTop w:val="0"/>
      <w:marBottom w:val="0"/>
      <w:divBdr>
        <w:top w:val="none" w:sz="0" w:space="0" w:color="auto"/>
        <w:left w:val="none" w:sz="0" w:space="0" w:color="auto"/>
        <w:bottom w:val="none" w:sz="0" w:space="0" w:color="auto"/>
        <w:right w:val="none" w:sz="0" w:space="0" w:color="auto"/>
      </w:divBdr>
    </w:div>
    <w:div w:id="1011907403">
      <w:bodyDiv w:val="1"/>
      <w:marLeft w:val="0"/>
      <w:marRight w:val="0"/>
      <w:marTop w:val="0"/>
      <w:marBottom w:val="0"/>
      <w:divBdr>
        <w:top w:val="none" w:sz="0" w:space="0" w:color="auto"/>
        <w:left w:val="none" w:sz="0" w:space="0" w:color="auto"/>
        <w:bottom w:val="none" w:sz="0" w:space="0" w:color="auto"/>
        <w:right w:val="none" w:sz="0" w:space="0" w:color="auto"/>
      </w:divBdr>
    </w:div>
    <w:div w:id="1012074133">
      <w:bodyDiv w:val="1"/>
      <w:marLeft w:val="0"/>
      <w:marRight w:val="0"/>
      <w:marTop w:val="0"/>
      <w:marBottom w:val="0"/>
      <w:divBdr>
        <w:top w:val="none" w:sz="0" w:space="0" w:color="auto"/>
        <w:left w:val="none" w:sz="0" w:space="0" w:color="auto"/>
        <w:bottom w:val="none" w:sz="0" w:space="0" w:color="auto"/>
        <w:right w:val="none" w:sz="0" w:space="0" w:color="auto"/>
      </w:divBdr>
    </w:div>
    <w:div w:id="1015497854">
      <w:bodyDiv w:val="1"/>
      <w:marLeft w:val="0"/>
      <w:marRight w:val="0"/>
      <w:marTop w:val="0"/>
      <w:marBottom w:val="0"/>
      <w:divBdr>
        <w:top w:val="none" w:sz="0" w:space="0" w:color="auto"/>
        <w:left w:val="none" w:sz="0" w:space="0" w:color="auto"/>
        <w:bottom w:val="none" w:sz="0" w:space="0" w:color="auto"/>
        <w:right w:val="none" w:sz="0" w:space="0" w:color="auto"/>
      </w:divBdr>
    </w:div>
    <w:div w:id="1018697980">
      <w:bodyDiv w:val="1"/>
      <w:marLeft w:val="0"/>
      <w:marRight w:val="0"/>
      <w:marTop w:val="0"/>
      <w:marBottom w:val="0"/>
      <w:divBdr>
        <w:top w:val="none" w:sz="0" w:space="0" w:color="auto"/>
        <w:left w:val="none" w:sz="0" w:space="0" w:color="auto"/>
        <w:bottom w:val="none" w:sz="0" w:space="0" w:color="auto"/>
        <w:right w:val="none" w:sz="0" w:space="0" w:color="auto"/>
      </w:divBdr>
    </w:div>
    <w:div w:id="1027145793">
      <w:bodyDiv w:val="1"/>
      <w:marLeft w:val="0"/>
      <w:marRight w:val="0"/>
      <w:marTop w:val="0"/>
      <w:marBottom w:val="0"/>
      <w:divBdr>
        <w:top w:val="none" w:sz="0" w:space="0" w:color="auto"/>
        <w:left w:val="none" w:sz="0" w:space="0" w:color="auto"/>
        <w:bottom w:val="none" w:sz="0" w:space="0" w:color="auto"/>
        <w:right w:val="none" w:sz="0" w:space="0" w:color="auto"/>
      </w:divBdr>
    </w:div>
    <w:div w:id="1034111771">
      <w:bodyDiv w:val="1"/>
      <w:marLeft w:val="0"/>
      <w:marRight w:val="0"/>
      <w:marTop w:val="0"/>
      <w:marBottom w:val="0"/>
      <w:divBdr>
        <w:top w:val="none" w:sz="0" w:space="0" w:color="auto"/>
        <w:left w:val="none" w:sz="0" w:space="0" w:color="auto"/>
        <w:bottom w:val="none" w:sz="0" w:space="0" w:color="auto"/>
        <w:right w:val="none" w:sz="0" w:space="0" w:color="auto"/>
      </w:divBdr>
    </w:div>
    <w:div w:id="1036196240">
      <w:bodyDiv w:val="1"/>
      <w:marLeft w:val="0"/>
      <w:marRight w:val="0"/>
      <w:marTop w:val="0"/>
      <w:marBottom w:val="0"/>
      <w:divBdr>
        <w:top w:val="none" w:sz="0" w:space="0" w:color="auto"/>
        <w:left w:val="none" w:sz="0" w:space="0" w:color="auto"/>
        <w:bottom w:val="none" w:sz="0" w:space="0" w:color="auto"/>
        <w:right w:val="none" w:sz="0" w:space="0" w:color="auto"/>
      </w:divBdr>
    </w:div>
    <w:div w:id="1039668156">
      <w:bodyDiv w:val="1"/>
      <w:marLeft w:val="0"/>
      <w:marRight w:val="0"/>
      <w:marTop w:val="0"/>
      <w:marBottom w:val="0"/>
      <w:divBdr>
        <w:top w:val="none" w:sz="0" w:space="0" w:color="auto"/>
        <w:left w:val="none" w:sz="0" w:space="0" w:color="auto"/>
        <w:bottom w:val="none" w:sz="0" w:space="0" w:color="auto"/>
        <w:right w:val="none" w:sz="0" w:space="0" w:color="auto"/>
      </w:divBdr>
    </w:div>
    <w:div w:id="1040323385">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749868">
      <w:bodyDiv w:val="1"/>
      <w:marLeft w:val="0"/>
      <w:marRight w:val="0"/>
      <w:marTop w:val="0"/>
      <w:marBottom w:val="0"/>
      <w:divBdr>
        <w:top w:val="none" w:sz="0" w:space="0" w:color="auto"/>
        <w:left w:val="none" w:sz="0" w:space="0" w:color="auto"/>
        <w:bottom w:val="none" w:sz="0" w:space="0" w:color="auto"/>
        <w:right w:val="none" w:sz="0" w:space="0" w:color="auto"/>
      </w:divBdr>
    </w:div>
    <w:div w:id="1046101254">
      <w:bodyDiv w:val="1"/>
      <w:marLeft w:val="0"/>
      <w:marRight w:val="0"/>
      <w:marTop w:val="0"/>
      <w:marBottom w:val="0"/>
      <w:divBdr>
        <w:top w:val="none" w:sz="0" w:space="0" w:color="auto"/>
        <w:left w:val="none" w:sz="0" w:space="0" w:color="auto"/>
        <w:bottom w:val="none" w:sz="0" w:space="0" w:color="auto"/>
        <w:right w:val="none" w:sz="0" w:space="0" w:color="auto"/>
      </w:divBdr>
    </w:div>
    <w:div w:id="1046876281">
      <w:bodyDiv w:val="1"/>
      <w:marLeft w:val="0"/>
      <w:marRight w:val="0"/>
      <w:marTop w:val="0"/>
      <w:marBottom w:val="0"/>
      <w:divBdr>
        <w:top w:val="none" w:sz="0" w:space="0" w:color="auto"/>
        <w:left w:val="none" w:sz="0" w:space="0" w:color="auto"/>
        <w:bottom w:val="none" w:sz="0" w:space="0" w:color="auto"/>
        <w:right w:val="none" w:sz="0" w:space="0" w:color="auto"/>
      </w:divBdr>
    </w:div>
    <w:div w:id="1047337082">
      <w:bodyDiv w:val="1"/>
      <w:marLeft w:val="0"/>
      <w:marRight w:val="0"/>
      <w:marTop w:val="0"/>
      <w:marBottom w:val="0"/>
      <w:divBdr>
        <w:top w:val="none" w:sz="0" w:space="0" w:color="auto"/>
        <w:left w:val="none" w:sz="0" w:space="0" w:color="auto"/>
        <w:bottom w:val="none" w:sz="0" w:space="0" w:color="auto"/>
        <w:right w:val="none" w:sz="0" w:space="0" w:color="auto"/>
      </w:divBdr>
    </w:div>
    <w:div w:id="1048803187">
      <w:bodyDiv w:val="1"/>
      <w:marLeft w:val="0"/>
      <w:marRight w:val="0"/>
      <w:marTop w:val="0"/>
      <w:marBottom w:val="0"/>
      <w:divBdr>
        <w:top w:val="none" w:sz="0" w:space="0" w:color="auto"/>
        <w:left w:val="none" w:sz="0" w:space="0" w:color="auto"/>
        <w:bottom w:val="none" w:sz="0" w:space="0" w:color="auto"/>
        <w:right w:val="none" w:sz="0" w:space="0" w:color="auto"/>
      </w:divBdr>
    </w:div>
    <w:div w:id="1048988421">
      <w:bodyDiv w:val="1"/>
      <w:marLeft w:val="0"/>
      <w:marRight w:val="0"/>
      <w:marTop w:val="0"/>
      <w:marBottom w:val="0"/>
      <w:divBdr>
        <w:top w:val="none" w:sz="0" w:space="0" w:color="auto"/>
        <w:left w:val="none" w:sz="0" w:space="0" w:color="auto"/>
        <w:bottom w:val="none" w:sz="0" w:space="0" w:color="auto"/>
        <w:right w:val="none" w:sz="0" w:space="0" w:color="auto"/>
      </w:divBdr>
    </w:div>
    <w:div w:id="1050501015">
      <w:bodyDiv w:val="1"/>
      <w:marLeft w:val="0"/>
      <w:marRight w:val="0"/>
      <w:marTop w:val="0"/>
      <w:marBottom w:val="0"/>
      <w:divBdr>
        <w:top w:val="none" w:sz="0" w:space="0" w:color="auto"/>
        <w:left w:val="none" w:sz="0" w:space="0" w:color="auto"/>
        <w:bottom w:val="none" w:sz="0" w:space="0" w:color="auto"/>
        <w:right w:val="none" w:sz="0" w:space="0" w:color="auto"/>
      </w:divBdr>
    </w:div>
    <w:div w:id="1057317697">
      <w:bodyDiv w:val="1"/>
      <w:marLeft w:val="0"/>
      <w:marRight w:val="0"/>
      <w:marTop w:val="0"/>
      <w:marBottom w:val="0"/>
      <w:divBdr>
        <w:top w:val="none" w:sz="0" w:space="0" w:color="auto"/>
        <w:left w:val="none" w:sz="0" w:space="0" w:color="auto"/>
        <w:bottom w:val="none" w:sz="0" w:space="0" w:color="auto"/>
        <w:right w:val="none" w:sz="0" w:space="0" w:color="auto"/>
      </w:divBdr>
    </w:div>
    <w:div w:id="1058673692">
      <w:bodyDiv w:val="1"/>
      <w:marLeft w:val="0"/>
      <w:marRight w:val="0"/>
      <w:marTop w:val="0"/>
      <w:marBottom w:val="0"/>
      <w:divBdr>
        <w:top w:val="none" w:sz="0" w:space="0" w:color="auto"/>
        <w:left w:val="none" w:sz="0" w:space="0" w:color="auto"/>
        <w:bottom w:val="none" w:sz="0" w:space="0" w:color="auto"/>
        <w:right w:val="none" w:sz="0" w:space="0" w:color="auto"/>
      </w:divBdr>
    </w:div>
    <w:div w:id="1060598561">
      <w:bodyDiv w:val="1"/>
      <w:marLeft w:val="0"/>
      <w:marRight w:val="0"/>
      <w:marTop w:val="0"/>
      <w:marBottom w:val="0"/>
      <w:divBdr>
        <w:top w:val="none" w:sz="0" w:space="0" w:color="auto"/>
        <w:left w:val="none" w:sz="0" w:space="0" w:color="auto"/>
        <w:bottom w:val="none" w:sz="0" w:space="0" w:color="auto"/>
        <w:right w:val="none" w:sz="0" w:space="0" w:color="auto"/>
      </w:divBdr>
    </w:div>
    <w:div w:id="1061683404">
      <w:bodyDiv w:val="1"/>
      <w:marLeft w:val="0"/>
      <w:marRight w:val="0"/>
      <w:marTop w:val="0"/>
      <w:marBottom w:val="0"/>
      <w:divBdr>
        <w:top w:val="none" w:sz="0" w:space="0" w:color="auto"/>
        <w:left w:val="none" w:sz="0" w:space="0" w:color="auto"/>
        <w:bottom w:val="none" w:sz="0" w:space="0" w:color="auto"/>
        <w:right w:val="none" w:sz="0" w:space="0" w:color="auto"/>
      </w:divBdr>
    </w:div>
    <w:div w:id="1063018256">
      <w:bodyDiv w:val="1"/>
      <w:marLeft w:val="0"/>
      <w:marRight w:val="0"/>
      <w:marTop w:val="0"/>
      <w:marBottom w:val="0"/>
      <w:divBdr>
        <w:top w:val="none" w:sz="0" w:space="0" w:color="auto"/>
        <w:left w:val="none" w:sz="0" w:space="0" w:color="auto"/>
        <w:bottom w:val="none" w:sz="0" w:space="0" w:color="auto"/>
        <w:right w:val="none" w:sz="0" w:space="0" w:color="auto"/>
      </w:divBdr>
    </w:div>
    <w:div w:id="1064375634">
      <w:bodyDiv w:val="1"/>
      <w:marLeft w:val="0"/>
      <w:marRight w:val="0"/>
      <w:marTop w:val="0"/>
      <w:marBottom w:val="0"/>
      <w:divBdr>
        <w:top w:val="none" w:sz="0" w:space="0" w:color="auto"/>
        <w:left w:val="none" w:sz="0" w:space="0" w:color="auto"/>
        <w:bottom w:val="none" w:sz="0" w:space="0" w:color="auto"/>
        <w:right w:val="none" w:sz="0" w:space="0" w:color="auto"/>
      </w:divBdr>
    </w:div>
    <w:div w:id="1064597032">
      <w:bodyDiv w:val="1"/>
      <w:marLeft w:val="0"/>
      <w:marRight w:val="0"/>
      <w:marTop w:val="0"/>
      <w:marBottom w:val="0"/>
      <w:divBdr>
        <w:top w:val="none" w:sz="0" w:space="0" w:color="auto"/>
        <w:left w:val="none" w:sz="0" w:space="0" w:color="auto"/>
        <w:bottom w:val="none" w:sz="0" w:space="0" w:color="auto"/>
        <w:right w:val="none" w:sz="0" w:space="0" w:color="auto"/>
      </w:divBdr>
    </w:div>
    <w:div w:id="1064792603">
      <w:bodyDiv w:val="1"/>
      <w:marLeft w:val="0"/>
      <w:marRight w:val="0"/>
      <w:marTop w:val="0"/>
      <w:marBottom w:val="0"/>
      <w:divBdr>
        <w:top w:val="none" w:sz="0" w:space="0" w:color="auto"/>
        <w:left w:val="none" w:sz="0" w:space="0" w:color="auto"/>
        <w:bottom w:val="none" w:sz="0" w:space="0" w:color="auto"/>
        <w:right w:val="none" w:sz="0" w:space="0" w:color="auto"/>
      </w:divBdr>
    </w:div>
    <w:div w:id="1069309314">
      <w:bodyDiv w:val="1"/>
      <w:marLeft w:val="0"/>
      <w:marRight w:val="0"/>
      <w:marTop w:val="0"/>
      <w:marBottom w:val="0"/>
      <w:divBdr>
        <w:top w:val="none" w:sz="0" w:space="0" w:color="auto"/>
        <w:left w:val="none" w:sz="0" w:space="0" w:color="auto"/>
        <w:bottom w:val="none" w:sz="0" w:space="0" w:color="auto"/>
        <w:right w:val="none" w:sz="0" w:space="0" w:color="auto"/>
      </w:divBdr>
    </w:div>
    <w:div w:id="1070887517">
      <w:bodyDiv w:val="1"/>
      <w:marLeft w:val="0"/>
      <w:marRight w:val="0"/>
      <w:marTop w:val="0"/>
      <w:marBottom w:val="0"/>
      <w:divBdr>
        <w:top w:val="none" w:sz="0" w:space="0" w:color="auto"/>
        <w:left w:val="none" w:sz="0" w:space="0" w:color="auto"/>
        <w:bottom w:val="none" w:sz="0" w:space="0" w:color="auto"/>
        <w:right w:val="none" w:sz="0" w:space="0" w:color="auto"/>
      </w:divBdr>
    </w:div>
    <w:div w:id="1070889024">
      <w:bodyDiv w:val="1"/>
      <w:marLeft w:val="0"/>
      <w:marRight w:val="0"/>
      <w:marTop w:val="0"/>
      <w:marBottom w:val="0"/>
      <w:divBdr>
        <w:top w:val="none" w:sz="0" w:space="0" w:color="auto"/>
        <w:left w:val="none" w:sz="0" w:space="0" w:color="auto"/>
        <w:bottom w:val="none" w:sz="0" w:space="0" w:color="auto"/>
        <w:right w:val="none" w:sz="0" w:space="0" w:color="auto"/>
      </w:divBdr>
    </w:div>
    <w:div w:id="1073895746">
      <w:bodyDiv w:val="1"/>
      <w:marLeft w:val="0"/>
      <w:marRight w:val="0"/>
      <w:marTop w:val="0"/>
      <w:marBottom w:val="0"/>
      <w:divBdr>
        <w:top w:val="none" w:sz="0" w:space="0" w:color="auto"/>
        <w:left w:val="none" w:sz="0" w:space="0" w:color="auto"/>
        <w:bottom w:val="none" w:sz="0" w:space="0" w:color="auto"/>
        <w:right w:val="none" w:sz="0" w:space="0" w:color="auto"/>
      </w:divBdr>
    </w:div>
    <w:div w:id="1083068857">
      <w:bodyDiv w:val="1"/>
      <w:marLeft w:val="0"/>
      <w:marRight w:val="0"/>
      <w:marTop w:val="0"/>
      <w:marBottom w:val="0"/>
      <w:divBdr>
        <w:top w:val="none" w:sz="0" w:space="0" w:color="auto"/>
        <w:left w:val="none" w:sz="0" w:space="0" w:color="auto"/>
        <w:bottom w:val="none" w:sz="0" w:space="0" w:color="auto"/>
        <w:right w:val="none" w:sz="0" w:space="0" w:color="auto"/>
      </w:divBdr>
    </w:div>
    <w:div w:id="1085540867">
      <w:bodyDiv w:val="1"/>
      <w:marLeft w:val="0"/>
      <w:marRight w:val="0"/>
      <w:marTop w:val="0"/>
      <w:marBottom w:val="0"/>
      <w:divBdr>
        <w:top w:val="none" w:sz="0" w:space="0" w:color="auto"/>
        <w:left w:val="none" w:sz="0" w:space="0" w:color="auto"/>
        <w:bottom w:val="none" w:sz="0" w:space="0" w:color="auto"/>
        <w:right w:val="none" w:sz="0" w:space="0" w:color="auto"/>
      </w:divBdr>
    </w:div>
    <w:div w:id="1086876919">
      <w:bodyDiv w:val="1"/>
      <w:marLeft w:val="0"/>
      <w:marRight w:val="0"/>
      <w:marTop w:val="0"/>
      <w:marBottom w:val="0"/>
      <w:divBdr>
        <w:top w:val="none" w:sz="0" w:space="0" w:color="auto"/>
        <w:left w:val="none" w:sz="0" w:space="0" w:color="auto"/>
        <w:bottom w:val="none" w:sz="0" w:space="0" w:color="auto"/>
        <w:right w:val="none" w:sz="0" w:space="0" w:color="auto"/>
      </w:divBdr>
    </w:div>
    <w:div w:id="1087462239">
      <w:bodyDiv w:val="1"/>
      <w:marLeft w:val="0"/>
      <w:marRight w:val="0"/>
      <w:marTop w:val="0"/>
      <w:marBottom w:val="0"/>
      <w:divBdr>
        <w:top w:val="none" w:sz="0" w:space="0" w:color="auto"/>
        <w:left w:val="none" w:sz="0" w:space="0" w:color="auto"/>
        <w:bottom w:val="none" w:sz="0" w:space="0" w:color="auto"/>
        <w:right w:val="none" w:sz="0" w:space="0" w:color="auto"/>
      </w:divBdr>
    </w:div>
    <w:div w:id="1088768016">
      <w:bodyDiv w:val="1"/>
      <w:marLeft w:val="0"/>
      <w:marRight w:val="0"/>
      <w:marTop w:val="0"/>
      <w:marBottom w:val="0"/>
      <w:divBdr>
        <w:top w:val="none" w:sz="0" w:space="0" w:color="auto"/>
        <w:left w:val="none" w:sz="0" w:space="0" w:color="auto"/>
        <w:bottom w:val="none" w:sz="0" w:space="0" w:color="auto"/>
        <w:right w:val="none" w:sz="0" w:space="0" w:color="auto"/>
      </w:divBdr>
    </w:div>
    <w:div w:id="1089237596">
      <w:bodyDiv w:val="1"/>
      <w:marLeft w:val="0"/>
      <w:marRight w:val="0"/>
      <w:marTop w:val="0"/>
      <w:marBottom w:val="0"/>
      <w:divBdr>
        <w:top w:val="none" w:sz="0" w:space="0" w:color="auto"/>
        <w:left w:val="none" w:sz="0" w:space="0" w:color="auto"/>
        <w:bottom w:val="none" w:sz="0" w:space="0" w:color="auto"/>
        <w:right w:val="none" w:sz="0" w:space="0" w:color="auto"/>
      </w:divBdr>
    </w:div>
    <w:div w:id="1091781935">
      <w:bodyDiv w:val="1"/>
      <w:marLeft w:val="0"/>
      <w:marRight w:val="0"/>
      <w:marTop w:val="0"/>
      <w:marBottom w:val="0"/>
      <w:divBdr>
        <w:top w:val="none" w:sz="0" w:space="0" w:color="auto"/>
        <w:left w:val="none" w:sz="0" w:space="0" w:color="auto"/>
        <w:bottom w:val="none" w:sz="0" w:space="0" w:color="auto"/>
        <w:right w:val="none" w:sz="0" w:space="0" w:color="auto"/>
      </w:divBdr>
    </w:div>
    <w:div w:id="1092165604">
      <w:bodyDiv w:val="1"/>
      <w:marLeft w:val="0"/>
      <w:marRight w:val="0"/>
      <w:marTop w:val="0"/>
      <w:marBottom w:val="0"/>
      <w:divBdr>
        <w:top w:val="none" w:sz="0" w:space="0" w:color="auto"/>
        <w:left w:val="none" w:sz="0" w:space="0" w:color="auto"/>
        <w:bottom w:val="none" w:sz="0" w:space="0" w:color="auto"/>
        <w:right w:val="none" w:sz="0" w:space="0" w:color="auto"/>
      </w:divBdr>
    </w:div>
    <w:div w:id="1093863895">
      <w:bodyDiv w:val="1"/>
      <w:marLeft w:val="0"/>
      <w:marRight w:val="0"/>
      <w:marTop w:val="0"/>
      <w:marBottom w:val="0"/>
      <w:divBdr>
        <w:top w:val="none" w:sz="0" w:space="0" w:color="auto"/>
        <w:left w:val="none" w:sz="0" w:space="0" w:color="auto"/>
        <w:bottom w:val="none" w:sz="0" w:space="0" w:color="auto"/>
        <w:right w:val="none" w:sz="0" w:space="0" w:color="auto"/>
      </w:divBdr>
    </w:div>
    <w:div w:id="1095983344">
      <w:bodyDiv w:val="1"/>
      <w:marLeft w:val="0"/>
      <w:marRight w:val="0"/>
      <w:marTop w:val="0"/>
      <w:marBottom w:val="0"/>
      <w:divBdr>
        <w:top w:val="none" w:sz="0" w:space="0" w:color="auto"/>
        <w:left w:val="none" w:sz="0" w:space="0" w:color="auto"/>
        <w:bottom w:val="none" w:sz="0" w:space="0" w:color="auto"/>
        <w:right w:val="none" w:sz="0" w:space="0" w:color="auto"/>
      </w:divBdr>
    </w:div>
    <w:div w:id="1096827085">
      <w:bodyDiv w:val="1"/>
      <w:marLeft w:val="0"/>
      <w:marRight w:val="0"/>
      <w:marTop w:val="0"/>
      <w:marBottom w:val="0"/>
      <w:divBdr>
        <w:top w:val="none" w:sz="0" w:space="0" w:color="auto"/>
        <w:left w:val="none" w:sz="0" w:space="0" w:color="auto"/>
        <w:bottom w:val="none" w:sz="0" w:space="0" w:color="auto"/>
        <w:right w:val="none" w:sz="0" w:space="0" w:color="auto"/>
      </w:divBdr>
    </w:div>
    <w:div w:id="1097016201">
      <w:bodyDiv w:val="1"/>
      <w:marLeft w:val="0"/>
      <w:marRight w:val="0"/>
      <w:marTop w:val="0"/>
      <w:marBottom w:val="0"/>
      <w:divBdr>
        <w:top w:val="none" w:sz="0" w:space="0" w:color="auto"/>
        <w:left w:val="none" w:sz="0" w:space="0" w:color="auto"/>
        <w:bottom w:val="none" w:sz="0" w:space="0" w:color="auto"/>
        <w:right w:val="none" w:sz="0" w:space="0" w:color="auto"/>
      </w:divBdr>
    </w:div>
    <w:div w:id="1097991571">
      <w:bodyDiv w:val="1"/>
      <w:marLeft w:val="0"/>
      <w:marRight w:val="0"/>
      <w:marTop w:val="0"/>
      <w:marBottom w:val="0"/>
      <w:divBdr>
        <w:top w:val="none" w:sz="0" w:space="0" w:color="auto"/>
        <w:left w:val="none" w:sz="0" w:space="0" w:color="auto"/>
        <w:bottom w:val="none" w:sz="0" w:space="0" w:color="auto"/>
        <w:right w:val="none" w:sz="0" w:space="0" w:color="auto"/>
      </w:divBdr>
    </w:div>
    <w:div w:id="1098138681">
      <w:bodyDiv w:val="1"/>
      <w:marLeft w:val="0"/>
      <w:marRight w:val="0"/>
      <w:marTop w:val="0"/>
      <w:marBottom w:val="0"/>
      <w:divBdr>
        <w:top w:val="none" w:sz="0" w:space="0" w:color="auto"/>
        <w:left w:val="none" w:sz="0" w:space="0" w:color="auto"/>
        <w:bottom w:val="none" w:sz="0" w:space="0" w:color="auto"/>
        <w:right w:val="none" w:sz="0" w:space="0" w:color="auto"/>
      </w:divBdr>
    </w:div>
    <w:div w:id="1099913909">
      <w:bodyDiv w:val="1"/>
      <w:marLeft w:val="0"/>
      <w:marRight w:val="0"/>
      <w:marTop w:val="0"/>
      <w:marBottom w:val="0"/>
      <w:divBdr>
        <w:top w:val="none" w:sz="0" w:space="0" w:color="auto"/>
        <w:left w:val="none" w:sz="0" w:space="0" w:color="auto"/>
        <w:bottom w:val="none" w:sz="0" w:space="0" w:color="auto"/>
        <w:right w:val="none" w:sz="0" w:space="0" w:color="auto"/>
      </w:divBdr>
    </w:div>
    <w:div w:id="1101493534">
      <w:bodyDiv w:val="1"/>
      <w:marLeft w:val="0"/>
      <w:marRight w:val="0"/>
      <w:marTop w:val="0"/>
      <w:marBottom w:val="0"/>
      <w:divBdr>
        <w:top w:val="none" w:sz="0" w:space="0" w:color="auto"/>
        <w:left w:val="none" w:sz="0" w:space="0" w:color="auto"/>
        <w:bottom w:val="none" w:sz="0" w:space="0" w:color="auto"/>
        <w:right w:val="none" w:sz="0" w:space="0" w:color="auto"/>
      </w:divBdr>
    </w:div>
    <w:div w:id="1102410594">
      <w:bodyDiv w:val="1"/>
      <w:marLeft w:val="0"/>
      <w:marRight w:val="0"/>
      <w:marTop w:val="0"/>
      <w:marBottom w:val="0"/>
      <w:divBdr>
        <w:top w:val="none" w:sz="0" w:space="0" w:color="auto"/>
        <w:left w:val="none" w:sz="0" w:space="0" w:color="auto"/>
        <w:bottom w:val="none" w:sz="0" w:space="0" w:color="auto"/>
        <w:right w:val="none" w:sz="0" w:space="0" w:color="auto"/>
      </w:divBdr>
    </w:div>
    <w:div w:id="1103185354">
      <w:bodyDiv w:val="1"/>
      <w:marLeft w:val="0"/>
      <w:marRight w:val="0"/>
      <w:marTop w:val="0"/>
      <w:marBottom w:val="0"/>
      <w:divBdr>
        <w:top w:val="none" w:sz="0" w:space="0" w:color="auto"/>
        <w:left w:val="none" w:sz="0" w:space="0" w:color="auto"/>
        <w:bottom w:val="none" w:sz="0" w:space="0" w:color="auto"/>
        <w:right w:val="none" w:sz="0" w:space="0" w:color="auto"/>
      </w:divBdr>
    </w:div>
    <w:div w:id="1103646976">
      <w:bodyDiv w:val="1"/>
      <w:marLeft w:val="0"/>
      <w:marRight w:val="0"/>
      <w:marTop w:val="0"/>
      <w:marBottom w:val="0"/>
      <w:divBdr>
        <w:top w:val="none" w:sz="0" w:space="0" w:color="auto"/>
        <w:left w:val="none" w:sz="0" w:space="0" w:color="auto"/>
        <w:bottom w:val="none" w:sz="0" w:space="0" w:color="auto"/>
        <w:right w:val="none" w:sz="0" w:space="0" w:color="auto"/>
      </w:divBdr>
    </w:div>
    <w:div w:id="1107430311">
      <w:bodyDiv w:val="1"/>
      <w:marLeft w:val="0"/>
      <w:marRight w:val="0"/>
      <w:marTop w:val="0"/>
      <w:marBottom w:val="0"/>
      <w:divBdr>
        <w:top w:val="none" w:sz="0" w:space="0" w:color="auto"/>
        <w:left w:val="none" w:sz="0" w:space="0" w:color="auto"/>
        <w:bottom w:val="none" w:sz="0" w:space="0" w:color="auto"/>
        <w:right w:val="none" w:sz="0" w:space="0" w:color="auto"/>
      </w:divBdr>
    </w:div>
    <w:div w:id="1113088006">
      <w:bodyDiv w:val="1"/>
      <w:marLeft w:val="0"/>
      <w:marRight w:val="0"/>
      <w:marTop w:val="0"/>
      <w:marBottom w:val="0"/>
      <w:divBdr>
        <w:top w:val="none" w:sz="0" w:space="0" w:color="auto"/>
        <w:left w:val="none" w:sz="0" w:space="0" w:color="auto"/>
        <w:bottom w:val="none" w:sz="0" w:space="0" w:color="auto"/>
        <w:right w:val="none" w:sz="0" w:space="0" w:color="auto"/>
      </w:divBdr>
    </w:div>
    <w:div w:id="1114402561">
      <w:bodyDiv w:val="1"/>
      <w:marLeft w:val="0"/>
      <w:marRight w:val="0"/>
      <w:marTop w:val="0"/>
      <w:marBottom w:val="0"/>
      <w:divBdr>
        <w:top w:val="none" w:sz="0" w:space="0" w:color="auto"/>
        <w:left w:val="none" w:sz="0" w:space="0" w:color="auto"/>
        <w:bottom w:val="none" w:sz="0" w:space="0" w:color="auto"/>
        <w:right w:val="none" w:sz="0" w:space="0" w:color="auto"/>
      </w:divBdr>
    </w:div>
    <w:div w:id="1115906328">
      <w:bodyDiv w:val="1"/>
      <w:marLeft w:val="0"/>
      <w:marRight w:val="0"/>
      <w:marTop w:val="0"/>
      <w:marBottom w:val="0"/>
      <w:divBdr>
        <w:top w:val="none" w:sz="0" w:space="0" w:color="auto"/>
        <w:left w:val="none" w:sz="0" w:space="0" w:color="auto"/>
        <w:bottom w:val="none" w:sz="0" w:space="0" w:color="auto"/>
        <w:right w:val="none" w:sz="0" w:space="0" w:color="auto"/>
      </w:divBdr>
    </w:div>
    <w:div w:id="1118767213">
      <w:bodyDiv w:val="1"/>
      <w:marLeft w:val="0"/>
      <w:marRight w:val="0"/>
      <w:marTop w:val="0"/>
      <w:marBottom w:val="0"/>
      <w:divBdr>
        <w:top w:val="none" w:sz="0" w:space="0" w:color="auto"/>
        <w:left w:val="none" w:sz="0" w:space="0" w:color="auto"/>
        <w:bottom w:val="none" w:sz="0" w:space="0" w:color="auto"/>
        <w:right w:val="none" w:sz="0" w:space="0" w:color="auto"/>
      </w:divBdr>
    </w:div>
    <w:div w:id="1120610546">
      <w:bodyDiv w:val="1"/>
      <w:marLeft w:val="0"/>
      <w:marRight w:val="0"/>
      <w:marTop w:val="0"/>
      <w:marBottom w:val="0"/>
      <w:divBdr>
        <w:top w:val="none" w:sz="0" w:space="0" w:color="auto"/>
        <w:left w:val="none" w:sz="0" w:space="0" w:color="auto"/>
        <w:bottom w:val="none" w:sz="0" w:space="0" w:color="auto"/>
        <w:right w:val="none" w:sz="0" w:space="0" w:color="auto"/>
      </w:divBdr>
    </w:div>
    <w:div w:id="1120877417">
      <w:bodyDiv w:val="1"/>
      <w:marLeft w:val="0"/>
      <w:marRight w:val="0"/>
      <w:marTop w:val="0"/>
      <w:marBottom w:val="0"/>
      <w:divBdr>
        <w:top w:val="none" w:sz="0" w:space="0" w:color="auto"/>
        <w:left w:val="none" w:sz="0" w:space="0" w:color="auto"/>
        <w:bottom w:val="none" w:sz="0" w:space="0" w:color="auto"/>
        <w:right w:val="none" w:sz="0" w:space="0" w:color="auto"/>
      </w:divBdr>
    </w:div>
    <w:div w:id="1121261184">
      <w:bodyDiv w:val="1"/>
      <w:marLeft w:val="0"/>
      <w:marRight w:val="0"/>
      <w:marTop w:val="0"/>
      <w:marBottom w:val="0"/>
      <w:divBdr>
        <w:top w:val="none" w:sz="0" w:space="0" w:color="auto"/>
        <w:left w:val="none" w:sz="0" w:space="0" w:color="auto"/>
        <w:bottom w:val="none" w:sz="0" w:space="0" w:color="auto"/>
        <w:right w:val="none" w:sz="0" w:space="0" w:color="auto"/>
      </w:divBdr>
    </w:div>
    <w:div w:id="1122266126">
      <w:bodyDiv w:val="1"/>
      <w:marLeft w:val="0"/>
      <w:marRight w:val="0"/>
      <w:marTop w:val="0"/>
      <w:marBottom w:val="0"/>
      <w:divBdr>
        <w:top w:val="none" w:sz="0" w:space="0" w:color="auto"/>
        <w:left w:val="none" w:sz="0" w:space="0" w:color="auto"/>
        <w:bottom w:val="none" w:sz="0" w:space="0" w:color="auto"/>
        <w:right w:val="none" w:sz="0" w:space="0" w:color="auto"/>
      </w:divBdr>
    </w:div>
    <w:div w:id="1127119424">
      <w:bodyDiv w:val="1"/>
      <w:marLeft w:val="0"/>
      <w:marRight w:val="0"/>
      <w:marTop w:val="0"/>
      <w:marBottom w:val="0"/>
      <w:divBdr>
        <w:top w:val="none" w:sz="0" w:space="0" w:color="auto"/>
        <w:left w:val="none" w:sz="0" w:space="0" w:color="auto"/>
        <w:bottom w:val="none" w:sz="0" w:space="0" w:color="auto"/>
        <w:right w:val="none" w:sz="0" w:space="0" w:color="auto"/>
      </w:divBdr>
    </w:div>
    <w:div w:id="1127890451">
      <w:bodyDiv w:val="1"/>
      <w:marLeft w:val="0"/>
      <w:marRight w:val="0"/>
      <w:marTop w:val="0"/>
      <w:marBottom w:val="0"/>
      <w:divBdr>
        <w:top w:val="none" w:sz="0" w:space="0" w:color="auto"/>
        <w:left w:val="none" w:sz="0" w:space="0" w:color="auto"/>
        <w:bottom w:val="none" w:sz="0" w:space="0" w:color="auto"/>
        <w:right w:val="none" w:sz="0" w:space="0" w:color="auto"/>
      </w:divBdr>
    </w:div>
    <w:div w:id="1128551594">
      <w:bodyDiv w:val="1"/>
      <w:marLeft w:val="0"/>
      <w:marRight w:val="0"/>
      <w:marTop w:val="0"/>
      <w:marBottom w:val="0"/>
      <w:divBdr>
        <w:top w:val="none" w:sz="0" w:space="0" w:color="auto"/>
        <w:left w:val="none" w:sz="0" w:space="0" w:color="auto"/>
        <w:bottom w:val="none" w:sz="0" w:space="0" w:color="auto"/>
        <w:right w:val="none" w:sz="0" w:space="0" w:color="auto"/>
      </w:divBdr>
    </w:div>
    <w:div w:id="1132404141">
      <w:bodyDiv w:val="1"/>
      <w:marLeft w:val="0"/>
      <w:marRight w:val="0"/>
      <w:marTop w:val="0"/>
      <w:marBottom w:val="0"/>
      <w:divBdr>
        <w:top w:val="none" w:sz="0" w:space="0" w:color="auto"/>
        <w:left w:val="none" w:sz="0" w:space="0" w:color="auto"/>
        <w:bottom w:val="none" w:sz="0" w:space="0" w:color="auto"/>
        <w:right w:val="none" w:sz="0" w:space="0" w:color="auto"/>
      </w:divBdr>
    </w:div>
    <w:div w:id="1134257507">
      <w:bodyDiv w:val="1"/>
      <w:marLeft w:val="0"/>
      <w:marRight w:val="0"/>
      <w:marTop w:val="0"/>
      <w:marBottom w:val="0"/>
      <w:divBdr>
        <w:top w:val="none" w:sz="0" w:space="0" w:color="auto"/>
        <w:left w:val="none" w:sz="0" w:space="0" w:color="auto"/>
        <w:bottom w:val="none" w:sz="0" w:space="0" w:color="auto"/>
        <w:right w:val="none" w:sz="0" w:space="0" w:color="auto"/>
      </w:divBdr>
    </w:div>
    <w:div w:id="1135178499">
      <w:bodyDiv w:val="1"/>
      <w:marLeft w:val="0"/>
      <w:marRight w:val="0"/>
      <w:marTop w:val="0"/>
      <w:marBottom w:val="0"/>
      <w:divBdr>
        <w:top w:val="none" w:sz="0" w:space="0" w:color="auto"/>
        <w:left w:val="none" w:sz="0" w:space="0" w:color="auto"/>
        <w:bottom w:val="none" w:sz="0" w:space="0" w:color="auto"/>
        <w:right w:val="none" w:sz="0" w:space="0" w:color="auto"/>
      </w:divBdr>
    </w:div>
    <w:div w:id="1136021963">
      <w:bodyDiv w:val="1"/>
      <w:marLeft w:val="0"/>
      <w:marRight w:val="0"/>
      <w:marTop w:val="0"/>
      <w:marBottom w:val="0"/>
      <w:divBdr>
        <w:top w:val="none" w:sz="0" w:space="0" w:color="auto"/>
        <w:left w:val="none" w:sz="0" w:space="0" w:color="auto"/>
        <w:bottom w:val="none" w:sz="0" w:space="0" w:color="auto"/>
        <w:right w:val="none" w:sz="0" w:space="0" w:color="auto"/>
      </w:divBdr>
    </w:div>
    <w:div w:id="1142886613">
      <w:bodyDiv w:val="1"/>
      <w:marLeft w:val="0"/>
      <w:marRight w:val="0"/>
      <w:marTop w:val="0"/>
      <w:marBottom w:val="0"/>
      <w:divBdr>
        <w:top w:val="none" w:sz="0" w:space="0" w:color="auto"/>
        <w:left w:val="none" w:sz="0" w:space="0" w:color="auto"/>
        <w:bottom w:val="none" w:sz="0" w:space="0" w:color="auto"/>
        <w:right w:val="none" w:sz="0" w:space="0" w:color="auto"/>
      </w:divBdr>
    </w:div>
    <w:div w:id="1143236750">
      <w:bodyDiv w:val="1"/>
      <w:marLeft w:val="0"/>
      <w:marRight w:val="0"/>
      <w:marTop w:val="0"/>
      <w:marBottom w:val="0"/>
      <w:divBdr>
        <w:top w:val="none" w:sz="0" w:space="0" w:color="auto"/>
        <w:left w:val="none" w:sz="0" w:space="0" w:color="auto"/>
        <w:bottom w:val="none" w:sz="0" w:space="0" w:color="auto"/>
        <w:right w:val="none" w:sz="0" w:space="0" w:color="auto"/>
      </w:divBdr>
    </w:div>
    <w:div w:id="1145197289">
      <w:bodyDiv w:val="1"/>
      <w:marLeft w:val="0"/>
      <w:marRight w:val="0"/>
      <w:marTop w:val="0"/>
      <w:marBottom w:val="0"/>
      <w:divBdr>
        <w:top w:val="none" w:sz="0" w:space="0" w:color="auto"/>
        <w:left w:val="none" w:sz="0" w:space="0" w:color="auto"/>
        <w:bottom w:val="none" w:sz="0" w:space="0" w:color="auto"/>
        <w:right w:val="none" w:sz="0" w:space="0" w:color="auto"/>
      </w:divBdr>
    </w:div>
    <w:div w:id="1146358495">
      <w:bodyDiv w:val="1"/>
      <w:marLeft w:val="0"/>
      <w:marRight w:val="0"/>
      <w:marTop w:val="0"/>
      <w:marBottom w:val="0"/>
      <w:divBdr>
        <w:top w:val="none" w:sz="0" w:space="0" w:color="auto"/>
        <w:left w:val="none" w:sz="0" w:space="0" w:color="auto"/>
        <w:bottom w:val="none" w:sz="0" w:space="0" w:color="auto"/>
        <w:right w:val="none" w:sz="0" w:space="0" w:color="auto"/>
      </w:divBdr>
    </w:div>
    <w:div w:id="1147279662">
      <w:bodyDiv w:val="1"/>
      <w:marLeft w:val="0"/>
      <w:marRight w:val="0"/>
      <w:marTop w:val="0"/>
      <w:marBottom w:val="0"/>
      <w:divBdr>
        <w:top w:val="none" w:sz="0" w:space="0" w:color="auto"/>
        <w:left w:val="none" w:sz="0" w:space="0" w:color="auto"/>
        <w:bottom w:val="none" w:sz="0" w:space="0" w:color="auto"/>
        <w:right w:val="none" w:sz="0" w:space="0" w:color="auto"/>
      </w:divBdr>
    </w:div>
    <w:div w:id="1147474869">
      <w:bodyDiv w:val="1"/>
      <w:marLeft w:val="0"/>
      <w:marRight w:val="0"/>
      <w:marTop w:val="0"/>
      <w:marBottom w:val="0"/>
      <w:divBdr>
        <w:top w:val="none" w:sz="0" w:space="0" w:color="auto"/>
        <w:left w:val="none" w:sz="0" w:space="0" w:color="auto"/>
        <w:bottom w:val="none" w:sz="0" w:space="0" w:color="auto"/>
        <w:right w:val="none" w:sz="0" w:space="0" w:color="auto"/>
      </w:divBdr>
    </w:div>
    <w:div w:id="1153640114">
      <w:bodyDiv w:val="1"/>
      <w:marLeft w:val="0"/>
      <w:marRight w:val="0"/>
      <w:marTop w:val="0"/>
      <w:marBottom w:val="0"/>
      <w:divBdr>
        <w:top w:val="none" w:sz="0" w:space="0" w:color="auto"/>
        <w:left w:val="none" w:sz="0" w:space="0" w:color="auto"/>
        <w:bottom w:val="none" w:sz="0" w:space="0" w:color="auto"/>
        <w:right w:val="none" w:sz="0" w:space="0" w:color="auto"/>
      </w:divBdr>
    </w:div>
    <w:div w:id="1154681136">
      <w:bodyDiv w:val="1"/>
      <w:marLeft w:val="0"/>
      <w:marRight w:val="0"/>
      <w:marTop w:val="0"/>
      <w:marBottom w:val="0"/>
      <w:divBdr>
        <w:top w:val="none" w:sz="0" w:space="0" w:color="auto"/>
        <w:left w:val="none" w:sz="0" w:space="0" w:color="auto"/>
        <w:bottom w:val="none" w:sz="0" w:space="0" w:color="auto"/>
        <w:right w:val="none" w:sz="0" w:space="0" w:color="auto"/>
      </w:divBdr>
    </w:div>
    <w:div w:id="1157457398">
      <w:bodyDiv w:val="1"/>
      <w:marLeft w:val="0"/>
      <w:marRight w:val="0"/>
      <w:marTop w:val="0"/>
      <w:marBottom w:val="0"/>
      <w:divBdr>
        <w:top w:val="none" w:sz="0" w:space="0" w:color="auto"/>
        <w:left w:val="none" w:sz="0" w:space="0" w:color="auto"/>
        <w:bottom w:val="none" w:sz="0" w:space="0" w:color="auto"/>
        <w:right w:val="none" w:sz="0" w:space="0" w:color="auto"/>
      </w:divBdr>
    </w:div>
    <w:div w:id="1159349825">
      <w:bodyDiv w:val="1"/>
      <w:marLeft w:val="0"/>
      <w:marRight w:val="0"/>
      <w:marTop w:val="0"/>
      <w:marBottom w:val="0"/>
      <w:divBdr>
        <w:top w:val="none" w:sz="0" w:space="0" w:color="auto"/>
        <w:left w:val="none" w:sz="0" w:space="0" w:color="auto"/>
        <w:bottom w:val="none" w:sz="0" w:space="0" w:color="auto"/>
        <w:right w:val="none" w:sz="0" w:space="0" w:color="auto"/>
      </w:divBdr>
    </w:div>
    <w:div w:id="1161314630">
      <w:bodyDiv w:val="1"/>
      <w:marLeft w:val="0"/>
      <w:marRight w:val="0"/>
      <w:marTop w:val="0"/>
      <w:marBottom w:val="0"/>
      <w:divBdr>
        <w:top w:val="none" w:sz="0" w:space="0" w:color="auto"/>
        <w:left w:val="none" w:sz="0" w:space="0" w:color="auto"/>
        <w:bottom w:val="none" w:sz="0" w:space="0" w:color="auto"/>
        <w:right w:val="none" w:sz="0" w:space="0" w:color="auto"/>
      </w:divBdr>
    </w:div>
    <w:div w:id="1165901842">
      <w:bodyDiv w:val="1"/>
      <w:marLeft w:val="0"/>
      <w:marRight w:val="0"/>
      <w:marTop w:val="0"/>
      <w:marBottom w:val="0"/>
      <w:divBdr>
        <w:top w:val="none" w:sz="0" w:space="0" w:color="auto"/>
        <w:left w:val="none" w:sz="0" w:space="0" w:color="auto"/>
        <w:bottom w:val="none" w:sz="0" w:space="0" w:color="auto"/>
        <w:right w:val="none" w:sz="0" w:space="0" w:color="auto"/>
      </w:divBdr>
    </w:div>
    <w:div w:id="1167399268">
      <w:bodyDiv w:val="1"/>
      <w:marLeft w:val="0"/>
      <w:marRight w:val="0"/>
      <w:marTop w:val="0"/>
      <w:marBottom w:val="0"/>
      <w:divBdr>
        <w:top w:val="none" w:sz="0" w:space="0" w:color="auto"/>
        <w:left w:val="none" w:sz="0" w:space="0" w:color="auto"/>
        <w:bottom w:val="none" w:sz="0" w:space="0" w:color="auto"/>
        <w:right w:val="none" w:sz="0" w:space="0" w:color="auto"/>
      </w:divBdr>
    </w:div>
    <w:div w:id="1169448761">
      <w:bodyDiv w:val="1"/>
      <w:marLeft w:val="0"/>
      <w:marRight w:val="0"/>
      <w:marTop w:val="0"/>
      <w:marBottom w:val="0"/>
      <w:divBdr>
        <w:top w:val="none" w:sz="0" w:space="0" w:color="auto"/>
        <w:left w:val="none" w:sz="0" w:space="0" w:color="auto"/>
        <w:bottom w:val="none" w:sz="0" w:space="0" w:color="auto"/>
        <w:right w:val="none" w:sz="0" w:space="0" w:color="auto"/>
      </w:divBdr>
    </w:div>
    <w:div w:id="1169561580">
      <w:bodyDiv w:val="1"/>
      <w:marLeft w:val="0"/>
      <w:marRight w:val="0"/>
      <w:marTop w:val="0"/>
      <w:marBottom w:val="0"/>
      <w:divBdr>
        <w:top w:val="none" w:sz="0" w:space="0" w:color="auto"/>
        <w:left w:val="none" w:sz="0" w:space="0" w:color="auto"/>
        <w:bottom w:val="none" w:sz="0" w:space="0" w:color="auto"/>
        <w:right w:val="none" w:sz="0" w:space="0" w:color="auto"/>
      </w:divBdr>
    </w:div>
    <w:div w:id="1169755597">
      <w:bodyDiv w:val="1"/>
      <w:marLeft w:val="0"/>
      <w:marRight w:val="0"/>
      <w:marTop w:val="0"/>
      <w:marBottom w:val="0"/>
      <w:divBdr>
        <w:top w:val="none" w:sz="0" w:space="0" w:color="auto"/>
        <w:left w:val="none" w:sz="0" w:space="0" w:color="auto"/>
        <w:bottom w:val="none" w:sz="0" w:space="0" w:color="auto"/>
        <w:right w:val="none" w:sz="0" w:space="0" w:color="auto"/>
      </w:divBdr>
    </w:div>
    <w:div w:id="1170606944">
      <w:bodyDiv w:val="1"/>
      <w:marLeft w:val="0"/>
      <w:marRight w:val="0"/>
      <w:marTop w:val="0"/>
      <w:marBottom w:val="0"/>
      <w:divBdr>
        <w:top w:val="none" w:sz="0" w:space="0" w:color="auto"/>
        <w:left w:val="none" w:sz="0" w:space="0" w:color="auto"/>
        <w:bottom w:val="none" w:sz="0" w:space="0" w:color="auto"/>
        <w:right w:val="none" w:sz="0" w:space="0" w:color="auto"/>
      </w:divBdr>
    </w:div>
    <w:div w:id="1174152068">
      <w:bodyDiv w:val="1"/>
      <w:marLeft w:val="0"/>
      <w:marRight w:val="0"/>
      <w:marTop w:val="0"/>
      <w:marBottom w:val="0"/>
      <w:divBdr>
        <w:top w:val="none" w:sz="0" w:space="0" w:color="auto"/>
        <w:left w:val="none" w:sz="0" w:space="0" w:color="auto"/>
        <w:bottom w:val="none" w:sz="0" w:space="0" w:color="auto"/>
        <w:right w:val="none" w:sz="0" w:space="0" w:color="auto"/>
      </w:divBdr>
    </w:div>
    <w:div w:id="1177891281">
      <w:bodyDiv w:val="1"/>
      <w:marLeft w:val="0"/>
      <w:marRight w:val="0"/>
      <w:marTop w:val="0"/>
      <w:marBottom w:val="0"/>
      <w:divBdr>
        <w:top w:val="none" w:sz="0" w:space="0" w:color="auto"/>
        <w:left w:val="none" w:sz="0" w:space="0" w:color="auto"/>
        <w:bottom w:val="none" w:sz="0" w:space="0" w:color="auto"/>
        <w:right w:val="none" w:sz="0" w:space="0" w:color="auto"/>
      </w:divBdr>
    </w:div>
    <w:div w:id="1183318916">
      <w:bodyDiv w:val="1"/>
      <w:marLeft w:val="0"/>
      <w:marRight w:val="0"/>
      <w:marTop w:val="0"/>
      <w:marBottom w:val="0"/>
      <w:divBdr>
        <w:top w:val="none" w:sz="0" w:space="0" w:color="auto"/>
        <w:left w:val="none" w:sz="0" w:space="0" w:color="auto"/>
        <w:bottom w:val="none" w:sz="0" w:space="0" w:color="auto"/>
        <w:right w:val="none" w:sz="0" w:space="0" w:color="auto"/>
      </w:divBdr>
    </w:div>
    <w:div w:id="1187014209">
      <w:bodyDiv w:val="1"/>
      <w:marLeft w:val="0"/>
      <w:marRight w:val="0"/>
      <w:marTop w:val="0"/>
      <w:marBottom w:val="0"/>
      <w:divBdr>
        <w:top w:val="none" w:sz="0" w:space="0" w:color="auto"/>
        <w:left w:val="none" w:sz="0" w:space="0" w:color="auto"/>
        <w:bottom w:val="none" w:sz="0" w:space="0" w:color="auto"/>
        <w:right w:val="none" w:sz="0" w:space="0" w:color="auto"/>
      </w:divBdr>
    </w:div>
    <w:div w:id="1187327328">
      <w:bodyDiv w:val="1"/>
      <w:marLeft w:val="0"/>
      <w:marRight w:val="0"/>
      <w:marTop w:val="0"/>
      <w:marBottom w:val="0"/>
      <w:divBdr>
        <w:top w:val="none" w:sz="0" w:space="0" w:color="auto"/>
        <w:left w:val="none" w:sz="0" w:space="0" w:color="auto"/>
        <w:bottom w:val="none" w:sz="0" w:space="0" w:color="auto"/>
        <w:right w:val="none" w:sz="0" w:space="0" w:color="auto"/>
      </w:divBdr>
    </w:div>
    <w:div w:id="1189564355">
      <w:bodyDiv w:val="1"/>
      <w:marLeft w:val="0"/>
      <w:marRight w:val="0"/>
      <w:marTop w:val="0"/>
      <w:marBottom w:val="0"/>
      <w:divBdr>
        <w:top w:val="none" w:sz="0" w:space="0" w:color="auto"/>
        <w:left w:val="none" w:sz="0" w:space="0" w:color="auto"/>
        <w:bottom w:val="none" w:sz="0" w:space="0" w:color="auto"/>
        <w:right w:val="none" w:sz="0" w:space="0" w:color="auto"/>
      </w:divBdr>
    </w:div>
    <w:div w:id="1190222810">
      <w:bodyDiv w:val="1"/>
      <w:marLeft w:val="0"/>
      <w:marRight w:val="0"/>
      <w:marTop w:val="0"/>
      <w:marBottom w:val="0"/>
      <w:divBdr>
        <w:top w:val="none" w:sz="0" w:space="0" w:color="auto"/>
        <w:left w:val="none" w:sz="0" w:space="0" w:color="auto"/>
        <w:bottom w:val="none" w:sz="0" w:space="0" w:color="auto"/>
        <w:right w:val="none" w:sz="0" w:space="0" w:color="auto"/>
      </w:divBdr>
    </w:div>
    <w:div w:id="1194270945">
      <w:bodyDiv w:val="1"/>
      <w:marLeft w:val="0"/>
      <w:marRight w:val="0"/>
      <w:marTop w:val="0"/>
      <w:marBottom w:val="0"/>
      <w:divBdr>
        <w:top w:val="none" w:sz="0" w:space="0" w:color="auto"/>
        <w:left w:val="none" w:sz="0" w:space="0" w:color="auto"/>
        <w:bottom w:val="none" w:sz="0" w:space="0" w:color="auto"/>
        <w:right w:val="none" w:sz="0" w:space="0" w:color="auto"/>
      </w:divBdr>
    </w:div>
    <w:div w:id="1203715445">
      <w:bodyDiv w:val="1"/>
      <w:marLeft w:val="0"/>
      <w:marRight w:val="0"/>
      <w:marTop w:val="0"/>
      <w:marBottom w:val="0"/>
      <w:divBdr>
        <w:top w:val="none" w:sz="0" w:space="0" w:color="auto"/>
        <w:left w:val="none" w:sz="0" w:space="0" w:color="auto"/>
        <w:bottom w:val="none" w:sz="0" w:space="0" w:color="auto"/>
        <w:right w:val="none" w:sz="0" w:space="0" w:color="auto"/>
      </w:divBdr>
    </w:div>
    <w:div w:id="1216938454">
      <w:bodyDiv w:val="1"/>
      <w:marLeft w:val="0"/>
      <w:marRight w:val="0"/>
      <w:marTop w:val="0"/>
      <w:marBottom w:val="0"/>
      <w:divBdr>
        <w:top w:val="none" w:sz="0" w:space="0" w:color="auto"/>
        <w:left w:val="none" w:sz="0" w:space="0" w:color="auto"/>
        <w:bottom w:val="none" w:sz="0" w:space="0" w:color="auto"/>
        <w:right w:val="none" w:sz="0" w:space="0" w:color="auto"/>
      </w:divBdr>
    </w:div>
    <w:div w:id="1217085549">
      <w:bodyDiv w:val="1"/>
      <w:marLeft w:val="0"/>
      <w:marRight w:val="0"/>
      <w:marTop w:val="0"/>
      <w:marBottom w:val="0"/>
      <w:divBdr>
        <w:top w:val="none" w:sz="0" w:space="0" w:color="auto"/>
        <w:left w:val="none" w:sz="0" w:space="0" w:color="auto"/>
        <w:bottom w:val="none" w:sz="0" w:space="0" w:color="auto"/>
        <w:right w:val="none" w:sz="0" w:space="0" w:color="auto"/>
      </w:divBdr>
    </w:div>
    <w:div w:id="1217544406">
      <w:bodyDiv w:val="1"/>
      <w:marLeft w:val="0"/>
      <w:marRight w:val="0"/>
      <w:marTop w:val="0"/>
      <w:marBottom w:val="0"/>
      <w:divBdr>
        <w:top w:val="none" w:sz="0" w:space="0" w:color="auto"/>
        <w:left w:val="none" w:sz="0" w:space="0" w:color="auto"/>
        <w:bottom w:val="none" w:sz="0" w:space="0" w:color="auto"/>
        <w:right w:val="none" w:sz="0" w:space="0" w:color="auto"/>
      </w:divBdr>
    </w:div>
    <w:div w:id="1219708696">
      <w:bodyDiv w:val="1"/>
      <w:marLeft w:val="0"/>
      <w:marRight w:val="0"/>
      <w:marTop w:val="0"/>
      <w:marBottom w:val="0"/>
      <w:divBdr>
        <w:top w:val="none" w:sz="0" w:space="0" w:color="auto"/>
        <w:left w:val="none" w:sz="0" w:space="0" w:color="auto"/>
        <w:bottom w:val="none" w:sz="0" w:space="0" w:color="auto"/>
        <w:right w:val="none" w:sz="0" w:space="0" w:color="auto"/>
      </w:divBdr>
    </w:div>
    <w:div w:id="1219973292">
      <w:bodyDiv w:val="1"/>
      <w:marLeft w:val="0"/>
      <w:marRight w:val="0"/>
      <w:marTop w:val="0"/>
      <w:marBottom w:val="0"/>
      <w:divBdr>
        <w:top w:val="none" w:sz="0" w:space="0" w:color="auto"/>
        <w:left w:val="none" w:sz="0" w:space="0" w:color="auto"/>
        <w:bottom w:val="none" w:sz="0" w:space="0" w:color="auto"/>
        <w:right w:val="none" w:sz="0" w:space="0" w:color="auto"/>
      </w:divBdr>
    </w:div>
    <w:div w:id="1230454871">
      <w:bodyDiv w:val="1"/>
      <w:marLeft w:val="0"/>
      <w:marRight w:val="0"/>
      <w:marTop w:val="0"/>
      <w:marBottom w:val="0"/>
      <w:divBdr>
        <w:top w:val="none" w:sz="0" w:space="0" w:color="auto"/>
        <w:left w:val="none" w:sz="0" w:space="0" w:color="auto"/>
        <w:bottom w:val="none" w:sz="0" w:space="0" w:color="auto"/>
        <w:right w:val="none" w:sz="0" w:space="0" w:color="auto"/>
      </w:divBdr>
    </w:div>
    <w:div w:id="1230455154">
      <w:bodyDiv w:val="1"/>
      <w:marLeft w:val="0"/>
      <w:marRight w:val="0"/>
      <w:marTop w:val="0"/>
      <w:marBottom w:val="0"/>
      <w:divBdr>
        <w:top w:val="none" w:sz="0" w:space="0" w:color="auto"/>
        <w:left w:val="none" w:sz="0" w:space="0" w:color="auto"/>
        <w:bottom w:val="none" w:sz="0" w:space="0" w:color="auto"/>
        <w:right w:val="none" w:sz="0" w:space="0" w:color="auto"/>
      </w:divBdr>
    </w:div>
    <w:div w:id="1230916925">
      <w:bodyDiv w:val="1"/>
      <w:marLeft w:val="0"/>
      <w:marRight w:val="0"/>
      <w:marTop w:val="0"/>
      <w:marBottom w:val="0"/>
      <w:divBdr>
        <w:top w:val="none" w:sz="0" w:space="0" w:color="auto"/>
        <w:left w:val="none" w:sz="0" w:space="0" w:color="auto"/>
        <w:bottom w:val="none" w:sz="0" w:space="0" w:color="auto"/>
        <w:right w:val="none" w:sz="0" w:space="0" w:color="auto"/>
      </w:divBdr>
    </w:div>
    <w:div w:id="1232228869">
      <w:bodyDiv w:val="1"/>
      <w:marLeft w:val="0"/>
      <w:marRight w:val="0"/>
      <w:marTop w:val="0"/>
      <w:marBottom w:val="0"/>
      <w:divBdr>
        <w:top w:val="none" w:sz="0" w:space="0" w:color="auto"/>
        <w:left w:val="none" w:sz="0" w:space="0" w:color="auto"/>
        <w:bottom w:val="none" w:sz="0" w:space="0" w:color="auto"/>
        <w:right w:val="none" w:sz="0" w:space="0" w:color="auto"/>
      </w:divBdr>
    </w:div>
    <w:div w:id="1235243331">
      <w:bodyDiv w:val="1"/>
      <w:marLeft w:val="0"/>
      <w:marRight w:val="0"/>
      <w:marTop w:val="0"/>
      <w:marBottom w:val="0"/>
      <w:divBdr>
        <w:top w:val="none" w:sz="0" w:space="0" w:color="auto"/>
        <w:left w:val="none" w:sz="0" w:space="0" w:color="auto"/>
        <w:bottom w:val="none" w:sz="0" w:space="0" w:color="auto"/>
        <w:right w:val="none" w:sz="0" w:space="0" w:color="auto"/>
      </w:divBdr>
    </w:div>
    <w:div w:id="1235511886">
      <w:bodyDiv w:val="1"/>
      <w:marLeft w:val="0"/>
      <w:marRight w:val="0"/>
      <w:marTop w:val="0"/>
      <w:marBottom w:val="0"/>
      <w:divBdr>
        <w:top w:val="none" w:sz="0" w:space="0" w:color="auto"/>
        <w:left w:val="none" w:sz="0" w:space="0" w:color="auto"/>
        <w:bottom w:val="none" w:sz="0" w:space="0" w:color="auto"/>
        <w:right w:val="none" w:sz="0" w:space="0" w:color="auto"/>
      </w:divBdr>
    </w:div>
    <w:div w:id="1236933487">
      <w:bodyDiv w:val="1"/>
      <w:marLeft w:val="0"/>
      <w:marRight w:val="0"/>
      <w:marTop w:val="0"/>
      <w:marBottom w:val="0"/>
      <w:divBdr>
        <w:top w:val="none" w:sz="0" w:space="0" w:color="auto"/>
        <w:left w:val="none" w:sz="0" w:space="0" w:color="auto"/>
        <w:bottom w:val="none" w:sz="0" w:space="0" w:color="auto"/>
        <w:right w:val="none" w:sz="0" w:space="0" w:color="auto"/>
      </w:divBdr>
    </w:div>
    <w:div w:id="1237320662">
      <w:bodyDiv w:val="1"/>
      <w:marLeft w:val="0"/>
      <w:marRight w:val="0"/>
      <w:marTop w:val="0"/>
      <w:marBottom w:val="0"/>
      <w:divBdr>
        <w:top w:val="none" w:sz="0" w:space="0" w:color="auto"/>
        <w:left w:val="none" w:sz="0" w:space="0" w:color="auto"/>
        <w:bottom w:val="none" w:sz="0" w:space="0" w:color="auto"/>
        <w:right w:val="none" w:sz="0" w:space="0" w:color="auto"/>
      </w:divBdr>
    </w:div>
    <w:div w:id="1239024855">
      <w:bodyDiv w:val="1"/>
      <w:marLeft w:val="0"/>
      <w:marRight w:val="0"/>
      <w:marTop w:val="0"/>
      <w:marBottom w:val="0"/>
      <w:divBdr>
        <w:top w:val="none" w:sz="0" w:space="0" w:color="auto"/>
        <w:left w:val="none" w:sz="0" w:space="0" w:color="auto"/>
        <w:bottom w:val="none" w:sz="0" w:space="0" w:color="auto"/>
        <w:right w:val="none" w:sz="0" w:space="0" w:color="auto"/>
      </w:divBdr>
    </w:div>
    <w:div w:id="1239943034">
      <w:bodyDiv w:val="1"/>
      <w:marLeft w:val="0"/>
      <w:marRight w:val="0"/>
      <w:marTop w:val="0"/>
      <w:marBottom w:val="0"/>
      <w:divBdr>
        <w:top w:val="none" w:sz="0" w:space="0" w:color="auto"/>
        <w:left w:val="none" w:sz="0" w:space="0" w:color="auto"/>
        <w:bottom w:val="none" w:sz="0" w:space="0" w:color="auto"/>
        <w:right w:val="none" w:sz="0" w:space="0" w:color="auto"/>
      </w:divBdr>
    </w:div>
    <w:div w:id="1245140031">
      <w:bodyDiv w:val="1"/>
      <w:marLeft w:val="0"/>
      <w:marRight w:val="0"/>
      <w:marTop w:val="0"/>
      <w:marBottom w:val="0"/>
      <w:divBdr>
        <w:top w:val="none" w:sz="0" w:space="0" w:color="auto"/>
        <w:left w:val="none" w:sz="0" w:space="0" w:color="auto"/>
        <w:bottom w:val="none" w:sz="0" w:space="0" w:color="auto"/>
        <w:right w:val="none" w:sz="0" w:space="0" w:color="auto"/>
      </w:divBdr>
    </w:div>
    <w:div w:id="1247378499">
      <w:bodyDiv w:val="1"/>
      <w:marLeft w:val="0"/>
      <w:marRight w:val="0"/>
      <w:marTop w:val="0"/>
      <w:marBottom w:val="0"/>
      <w:divBdr>
        <w:top w:val="none" w:sz="0" w:space="0" w:color="auto"/>
        <w:left w:val="none" w:sz="0" w:space="0" w:color="auto"/>
        <w:bottom w:val="none" w:sz="0" w:space="0" w:color="auto"/>
        <w:right w:val="none" w:sz="0" w:space="0" w:color="auto"/>
      </w:divBdr>
    </w:div>
    <w:div w:id="1251430325">
      <w:bodyDiv w:val="1"/>
      <w:marLeft w:val="0"/>
      <w:marRight w:val="0"/>
      <w:marTop w:val="0"/>
      <w:marBottom w:val="0"/>
      <w:divBdr>
        <w:top w:val="none" w:sz="0" w:space="0" w:color="auto"/>
        <w:left w:val="none" w:sz="0" w:space="0" w:color="auto"/>
        <w:bottom w:val="none" w:sz="0" w:space="0" w:color="auto"/>
        <w:right w:val="none" w:sz="0" w:space="0" w:color="auto"/>
      </w:divBdr>
    </w:div>
    <w:div w:id="1252592259">
      <w:bodyDiv w:val="1"/>
      <w:marLeft w:val="0"/>
      <w:marRight w:val="0"/>
      <w:marTop w:val="0"/>
      <w:marBottom w:val="0"/>
      <w:divBdr>
        <w:top w:val="none" w:sz="0" w:space="0" w:color="auto"/>
        <w:left w:val="none" w:sz="0" w:space="0" w:color="auto"/>
        <w:bottom w:val="none" w:sz="0" w:space="0" w:color="auto"/>
        <w:right w:val="none" w:sz="0" w:space="0" w:color="auto"/>
      </w:divBdr>
    </w:div>
    <w:div w:id="1254556604">
      <w:bodyDiv w:val="1"/>
      <w:marLeft w:val="0"/>
      <w:marRight w:val="0"/>
      <w:marTop w:val="0"/>
      <w:marBottom w:val="0"/>
      <w:divBdr>
        <w:top w:val="none" w:sz="0" w:space="0" w:color="auto"/>
        <w:left w:val="none" w:sz="0" w:space="0" w:color="auto"/>
        <w:bottom w:val="none" w:sz="0" w:space="0" w:color="auto"/>
        <w:right w:val="none" w:sz="0" w:space="0" w:color="auto"/>
      </w:divBdr>
    </w:div>
    <w:div w:id="1255935517">
      <w:bodyDiv w:val="1"/>
      <w:marLeft w:val="0"/>
      <w:marRight w:val="0"/>
      <w:marTop w:val="0"/>
      <w:marBottom w:val="0"/>
      <w:divBdr>
        <w:top w:val="none" w:sz="0" w:space="0" w:color="auto"/>
        <w:left w:val="none" w:sz="0" w:space="0" w:color="auto"/>
        <w:bottom w:val="none" w:sz="0" w:space="0" w:color="auto"/>
        <w:right w:val="none" w:sz="0" w:space="0" w:color="auto"/>
      </w:divBdr>
    </w:div>
    <w:div w:id="1260022523">
      <w:bodyDiv w:val="1"/>
      <w:marLeft w:val="0"/>
      <w:marRight w:val="0"/>
      <w:marTop w:val="0"/>
      <w:marBottom w:val="0"/>
      <w:divBdr>
        <w:top w:val="none" w:sz="0" w:space="0" w:color="auto"/>
        <w:left w:val="none" w:sz="0" w:space="0" w:color="auto"/>
        <w:bottom w:val="none" w:sz="0" w:space="0" w:color="auto"/>
        <w:right w:val="none" w:sz="0" w:space="0" w:color="auto"/>
      </w:divBdr>
    </w:div>
    <w:div w:id="1260215034">
      <w:bodyDiv w:val="1"/>
      <w:marLeft w:val="0"/>
      <w:marRight w:val="0"/>
      <w:marTop w:val="0"/>
      <w:marBottom w:val="0"/>
      <w:divBdr>
        <w:top w:val="none" w:sz="0" w:space="0" w:color="auto"/>
        <w:left w:val="none" w:sz="0" w:space="0" w:color="auto"/>
        <w:bottom w:val="none" w:sz="0" w:space="0" w:color="auto"/>
        <w:right w:val="none" w:sz="0" w:space="0" w:color="auto"/>
      </w:divBdr>
    </w:div>
    <w:div w:id="1264067833">
      <w:bodyDiv w:val="1"/>
      <w:marLeft w:val="0"/>
      <w:marRight w:val="0"/>
      <w:marTop w:val="0"/>
      <w:marBottom w:val="0"/>
      <w:divBdr>
        <w:top w:val="none" w:sz="0" w:space="0" w:color="auto"/>
        <w:left w:val="none" w:sz="0" w:space="0" w:color="auto"/>
        <w:bottom w:val="none" w:sz="0" w:space="0" w:color="auto"/>
        <w:right w:val="none" w:sz="0" w:space="0" w:color="auto"/>
      </w:divBdr>
    </w:div>
    <w:div w:id="1277449998">
      <w:bodyDiv w:val="1"/>
      <w:marLeft w:val="0"/>
      <w:marRight w:val="0"/>
      <w:marTop w:val="0"/>
      <w:marBottom w:val="0"/>
      <w:divBdr>
        <w:top w:val="none" w:sz="0" w:space="0" w:color="auto"/>
        <w:left w:val="none" w:sz="0" w:space="0" w:color="auto"/>
        <w:bottom w:val="none" w:sz="0" w:space="0" w:color="auto"/>
        <w:right w:val="none" w:sz="0" w:space="0" w:color="auto"/>
      </w:divBdr>
    </w:div>
    <w:div w:id="1279727315">
      <w:bodyDiv w:val="1"/>
      <w:marLeft w:val="0"/>
      <w:marRight w:val="0"/>
      <w:marTop w:val="0"/>
      <w:marBottom w:val="0"/>
      <w:divBdr>
        <w:top w:val="none" w:sz="0" w:space="0" w:color="auto"/>
        <w:left w:val="none" w:sz="0" w:space="0" w:color="auto"/>
        <w:bottom w:val="none" w:sz="0" w:space="0" w:color="auto"/>
        <w:right w:val="none" w:sz="0" w:space="0" w:color="auto"/>
      </w:divBdr>
    </w:div>
    <w:div w:id="1282152400">
      <w:bodyDiv w:val="1"/>
      <w:marLeft w:val="0"/>
      <w:marRight w:val="0"/>
      <w:marTop w:val="0"/>
      <w:marBottom w:val="0"/>
      <w:divBdr>
        <w:top w:val="none" w:sz="0" w:space="0" w:color="auto"/>
        <w:left w:val="none" w:sz="0" w:space="0" w:color="auto"/>
        <w:bottom w:val="none" w:sz="0" w:space="0" w:color="auto"/>
        <w:right w:val="none" w:sz="0" w:space="0" w:color="auto"/>
      </w:divBdr>
    </w:div>
    <w:div w:id="1283533798">
      <w:bodyDiv w:val="1"/>
      <w:marLeft w:val="0"/>
      <w:marRight w:val="0"/>
      <w:marTop w:val="0"/>
      <w:marBottom w:val="0"/>
      <w:divBdr>
        <w:top w:val="none" w:sz="0" w:space="0" w:color="auto"/>
        <w:left w:val="none" w:sz="0" w:space="0" w:color="auto"/>
        <w:bottom w:val="none" w:sz="0" w:space="0" w:color="auto"/>
        <w:right w:val="none" w:sz="0" w:space="0" w:color="auto"/>
      </w:divBdr>
    </w:div>
    <w:div w:id="1284460616">
      <w:bodyDiv w:val="1"/>
      <w:marLeft w:val="0"/>
      <w:marRight w:val="0"/>
      <w:marTop w:val="0"/>
      <w:marBottom w:val="0"/>
      <w:divBdr>
        <w:top w:val="none" w:sz="0" w:space="0" w:color="auto"/>
        <w:left w:val="none" w:sz="0" w:space="0" w:color="auto"/>
        <w:bottom w:val="none" w:sz="0" w:space="0" w:color="auto"/>
        <w:right w:val="none" w:sz="0" w:space="0" w:color="auto"/>
      </w:divBdr>
    </w:div>
    <w:div w:id="1284851836">
      <w:bodyDiv w:val="1"/>
      <w:marLeft w:val="0"/>
      <w:marRight w:val="0"/>
      <w:marTop w:val="0"/>
      <w:marBottom w:val="0"/>
      <w:divBdr>
        <w:top w:val="none" w:sz="0" w:space="0" w:color="auto"/>
        <w:left w:val="none" w:sz="0" w:space="0" w:color="auto"/>
        <w:bottom w:val="none" w:sz="0" w:space="0" w:color="auto"/>
        <w:right w:val="none" w:sz="0" w:space="0" w:color="auto"/>
      </w:divBdr>
    </w:div>
    <w:div w:id="1285312583">
      <w:bodyDiv w:val="1"/>
      <w:marLeft w:val="0"/>
      <w:marRight w:val="0"/>
      <w:marTop w:val="0"/>
      <w:marBottom w:val="0"/>
      <w:divBdr>
        <w:top w:val="none" w:sz="0" w:space="0" w:color="auto"/>
        <w:left w:val="none" w:sz="0" w:space="0" w:color="auto"/>
        <w:bottom w:val="none" w:sz="0" w:space="0" w:color="auto"/>
        <w:right w:val="none" w:sz="0" w:space="0" w:color="auto"/>
      </w:divBdr>
    </w:div>
    <w:div w:id="1285455066">
      <w:bodyDiv w:val="1"/>
      <w:marLeft w:val="0"/>
      <w:marRight w:val="0"/>
      <w:marTop w:val="0"/>
      <w:marBottom w:val="0"/>
      <w:divBdr>
        <w:top w:val="none" w:sz="0" w:space="0" w:color="auto"/>
        <w:left w:val="none" w:sz="0" w:space="0" w:color="auto"/>
        <w:bottom w:val="none" w:sz="0" w:space="0" w:color="auto"/>
        <w:right w:val="none" w:sz="0" w:space="0" w:color="auto"/>
      </w:divBdr>
    </w:div>
    <w:div w:id="1288126458">
      <w:bodyDiv w:val="1"/>
      <w:marLeft w:val="0"/>
      <w:marRight w:val="0"/>
      <w:marTop w:val="0"/>
      <w:marBottom w:val="0"/>
      <w:divBdr>
        <w:top w:val="none" w:sz="0" w:space="0" w:color="auto"/>
        <w:left w:val="none" w:sz="0" w:space="0" w:color="auto"/>
        <w:bottom w:val="none" w:sz="0" w:space="0" w:color="auto"/>
        <w:right w:val="none" w:sz="0" w:space="0" w:color="auto"/>
      </w:divBdr>
    </w:div>
    <w:div w:id="1290551278">
      <w:bodyDiv w:val="1"/>
      <w:marLeft w:val="0"/>
      <w:marRight w:val="0"/>
      <w:marTop w:val="0"/>
      <w:marBottom w:val="0"/>
      <w:divBdr>
        <w:top w:val="none" w:sz="0" w:space="0" w:color="auto"/>
        <w:left w:val="none" w:sz="0" w:space="0" w:color="auto"/>
        <w:bottom w:val="none" w:sz="0" w:space="0" w:color="auto"/>
        <w:right w:val="none" w:sz="0" w:space="0" w:color="auto"/>
      </w:divBdr>
    </w:div>
    <w:div w:id="1293751099">
      <w:bodyDiv w:val="1"/>
      <w:marLeft w:val="0"/>
      <w:marRight w:val="0"/>
      <w:marTop w:val="0"/>
      <w:marBottom w:val="0"/>
      <w:divBdr>
        <w:top w:val="none" w:sz="0" w:space="0" w:color="auto"/>
        <w:left w:val="none" w:sz="0" w:space="0" w:color="auto"/>
        <w:bottom w:val="none" w:sz="0" w:space="0" w:color="auto"/>
        <w:right w:val="none" w:sz="0" w:space="0" w:color="auto"/>
      </w:divBdr>
    </w:div>
    <w:div w:id="1297637337">
      <w:bodyDiv w:val="1"/>
      <w:marLeft w:val="0"/>
      <w:marRight w:val="0"/>
      <w:marTop w:val="0"/>
      <w:marBottom w:val="0"/>
      <w:divBdr>
        <w:top w:val="none" w:sz="0" w:space="0" w:color="auto"/>
        <w:left w:val="none" w:sz="0" w:space="0" w:color="auto"/>
        <w:bottom w:val="none" w:sz="0" w:space="0" w:color="auto"/>
        <w:right w:val="none" w:sz="0" w:space="0" w:color="auto"/>
      </w:divBdr>
    </w:div>
    <w:div w:id="1307202011">
      <w:bodyDiv w:val="1"/>
      <w:marLeft w:val="0"/>
      <w:marRight w:val="0"/>
      <w:marTop w:val="0"/>
      <w:marBottom w:val="0"/>
      <w:divBdr>
        <w:top w:val="none" w:sz="0" w:space="0" w:color="auto"/>
        <w:left w:val="none" w:sz="0" w:space="0" w:color="auto"/>
        <w:bottom w:val="none" w:sz="0" w:space="0" w:color="auto"/>
        <w:right w:val="none" w:sz="0" w:space="0" w:color="auto"/>
      </w:divBdr>
    </w:div>
    <w:div w:id="1307705358">
      <w:bodyDiv w:val="1"/>
      <w:marLeft w:val="0"/>
      <w:marRight w:val="0"/>
      <w:marTop w:val="0"/>
      <w:marBottom w:val="0"/>
      <w:divBdr>
        <w:top w:val="none" w:sz="0" w:space="0" w:color="auto"/>
        <w:left w:val="none" w:sz="0" w:space="0" w:color="auto"/>
        <w:bottom w:val="none" w:sz="0" w:space="0" w:color="auto"/>
        <w:right w:val="none" w:sz="0" w:space="0" w:color="auto"/>
      </w:divBdr>
    </w:div>
    <w:div w:id="1309896129">
      <w:bodyDiv w:val="1"/>
      <w:marLeft w:val="0"/>
      <w:marRight w:val="0"/>
      <w:marTop w:val="0"/>
      <w:marBottom w:val="0"/>
      <w:divBdr>
        <w:top w:val="none" w:sz="0" w:space="0" w:color="auto"/>
        <w:left w:val="none" w:sz="0" w:space="0" w:color="auto"/>
        <w:bottom w:val="none" w:sz="0" w:space="0" w:color="auto"/>
        <w:right w:val="none" w:sz="0" w:space="0" w:color="auto"/>
      </w:divBdr>
    </w:div>
    <w:div w:id="1310138178">
      <w:bodyDiv w:val="1"/>
      <w:marLeft w:val="0"/>
      <w:marRight w:val="0"/>
      <w:marTop w:val="0"/>
      <w:marBottom w:val="0"/>
      <w:divBdr>
        <w:top w:val="none" w:sz="0" w:space="0" w:color="auto"/>
        <w:left w:val="none" w:sz="0" w:space="0" w:color="auto"/>
        <w:bottom w:val="none" w:sz="0" w:space="0" w:color="auto"/>
        <w:right w:val="none" w:sz="0" w:space="0" w:color="auto"/>
      </w:divBdr>
    </w:div>
    <w:div w:id="1310356172">
      <w:bodyDiv w:val="1"/>
      <w:marLeft w:val="0"/>
      <w:marRight w:val="0"/>
      <w:marTop w:val="0"/>
      <w:marBottom w:val="0"/>
      <w:divBdr>
        <w:top w:val="none" w:sz="0" w:space="0" w:color="auto"/>
        <w:left w:val="none" w:sz="0" w:space="0" w:color="auto"/>
        <w:bottom w:val="none" w:sz="0" w:space="0" w:color="auto"/>
        <w:right w:val="none" w:sz="0" w:space="0" w:color="auto"/>
      </w:divBdr>
    </w:div>
    <w:div w:id="1317341616">
      <w:bodyDiv w:val="1"/>
      <w:marLeft w:val="0"/>
      <w:marRight w:val="0"/>
      <w:marTop w:val="0"/>
      <w:marBottom w:val="0"/>
      <w:divBdr>
        <w:top w:val="none" w:sz="0" w:space="0" w:color="auto"/>
        <w:left w:val="none" w:sz="0" w:space="0" w:color="auto"/>
        <w:bottom w:val="none" w:sz="0" w:space="0" w:color="auto"/>
        <w:right w:val="none" w:sz="0" w:space="0" w:color="auto"/>
      </w:divBdr>
    </w:div>
    <w:div w:id="1320184317">
      <w:bodyDiv w:val="1"/>
      <w:marLeft w:val="0"/>
      <w:marRight w:val="0"/>
      <w:marTop w:val="0"/>
      <w:marBottom w:val="0"/>
      <w:divBdr>
        <w:top w:val="none" w:sz="0" w:space="0" w:color="auto"/>
        <w:left w:val="none" w:sz="0" w:space="0" w:color="auto"/>
        <w:bottom w:val="none" w:sz="0" w:space="0" w:color="auto"/>
        <w:right w:val="none" w:sz="0" w:space="0" w:color="auto"/>
      </w:divBdr>
    </w:div>
    <w:div w:id="1320382851">
      <w:bodyDiv w:val="1"/>
      <w:marLeft w:val="0"/>
      <w:marRight w:val="0"/>
      <w:marTop w:val="0"/>
      <w:marBottom w:val="0"/>
      <w:divBdr>
        <w:top w:val="none" w:sz="0" w:space="0" w:color="auto"/>
        <w:left w:val="none" w:sz="0" w:space="0" w:color="auto"/>
        <w:bottom w:val="none" w:sz="0" w:space="0" w:color="auto"/>
        <w:right w:val="none" w:sz="0" w:space="0" w:color="auto"/>
      </w:divBdr>
    </w:div>
    <w:div w:id="1322807193">
      <w:bodyDiv w:val="1"/>
      <w:marLeft w:val="0"/>
      <w:marRight w:val="0"/>
      <w:marTop w:val="0"/>
      <w:marBottom w:val="0"/>
      <w:divBdr>
        <w:top w:val="none" w:sz="0" w:space="0" w:color="auto"/>
        <w:left w:val="none" w:sz="0" w:space="0" w:color="auto"/>
        <w:bottom w:val="none" w:sz="0" w:space="0" w:color="auto"/>
        <w:right w:val="none" w:sz="0" w:space="0" w:color="auto"/>
      </w:divBdr>
    </w:div>
    <w:div w:id="1325549859">
      <w:bodyDiv w:val="1"/>
      <w:marLeft w:val="0"/>
      <w:marRight w:val="0"/>
      <w:marTop w:val="0"/>
      <w:marBottom w:val="0"/>
      <w:divBdr>
        <w:top w:val="none" w:sz="0" w:space="0" w:color="auto"/>
        <w:left w:val="none" w:sz="0" w:space="0" w:color="auto"/>
        <w:bottom w:val="none" w:sz="0" w:space="0" w:color="auto"/>
        <w:right w:val="none" w:sz="0" w:space="0" w:color="auto"/>
      </w:divBdr>
    </w:div>
    <w:div w:id="1328242324">
      <w:bodyDiv w:val="1"/>
      <w:marLeft w:val="0"/>
      <w:marRight w:val="0"/>
      <w:marTop w:val="0"/>
      <w:marBottom w:val="0"/>
      <w:divBdr>
        <w:top w:val="none" w:sz="0" w:space="0" w:color="auto"/>
        <w:left w:val="none" w:sz="0" w:space="0" w:color="auto"/>
        <w:bottom w:val="none" w:sz="0" w:space="0" w:color="auto"/>
        <w:right w:val="none" w:sz="0" w:space="0" w:color="auto"/>
      </w:divBdr>
    </w:div>
    <w:div w:id="1330869960">
      <w:bodyDiv w:val="1"/>
      <w:marLeft w:val="0"/>
      <w:marRight w:val="0"/>
      <w:marTop w:val="0"/>
      <w:marBottom w:val="0"/>
      <w:divBdr>
        <w:top w:val="none" w:sz="0" w:space="0" w:color="auto"/>
        <w:left w:val="none" w:sz="0" w:space="0" w:color="auto"/>
        <w:bottom w:val="none" w:sz="0" w:space="0" w:color="auto"/>
        <w:right w:val="none" w:sz="0" w:space="0" w:color="auto"/>
      </w:divBdr>
    </w:div>
    <w:div w:id="1330910591">
      <w:bodyDiv w:val="1"/>
      <w:marLeft w:val="0"/>
      <w:marRight w:val="0"/>
      <w:marTop w:val="0"/>
      <w:marBottom w:val="0"/>
      <w:divBdr>
        <w:top w:val="none" w:sz="0" w:space="0" w:color="auto"/>
        <w:left w:val="none" w:sz="0" w:space="0" w:color="auto"/>
        <w:bottom w:val="none" w:sz="0" w:space="0" w:color="auto"/>
        <w:right w:val="none" w:sz="0" w:space="0" w:color="auto"/>
      </w:divBdr>
    </w:div>
    <w:div w:id="1332179505">
      <w:bodyDiv w:val="1"/>
      <w:marLeft w:val="0"/>
      <w:marRight w:val="0"/>
      <w:marTop w:val="0"/>
      <w:marBottom w:val="0"/>
      <w:divBdr>
        <w:top w:val="none" w:sz="0" w:space="0" w:color="auto"/>
        <w:left w:val="none" w:sz="0" w:space="0" w:color="auto"/>
        <w:bottom w:val="none" w:sz="0" w:space="0" w:color="auto"/>
        <w:right w:val="none" w:sz="0" w:space="0" w:color="auto"/>
      </w:divBdr>
    </w:div>
    <w:div w:id="1335382174">
      <w:bodyDiv w:val="1"/>
      <w:marLeft w:val="0"/>
      <w:marRight w:val="0"/>
      <w:marTop w:val="0"/>
      <w:marBottom w:val="0"/>
      <w:divBdr>
        <w:top w:val="none" w:sz="0" w:space="0" w:color="auto"/>
        <w:left w:val="none" w:sz="0" w:space="0" w:color="auto"/>
        <w:bottom w:val="none" w:sz="0" w:space="0" w:color="auto"/>
        <w:right w:val="none" w:sz="0" w:space="0" w:color="auto"/>
      </w:divBdr>
    </w:div>
    <w:div w:id="1336763517">
      <w:bodyDiv w:val="1"/>
      <w:marLeft w:val="0"/>
      <w:marRight w:val="0"/>
      <w:marTop w:val="0"/>
      <w:marBottom w:val="0"/>
      <w:divBdr>
        <w:top w:val="none" w:sz="0" w:space="0" w:color="auto"/>
        <w:left w:val="none" w:sz="0" w:space="0" w:color="auto"/>
        <w:bottom w:val="none" w:sz="0" w:space="0" w:color="auto"/>
        <w:right w:val="none" w:sz="0" w:space="0" w:color="auto"/>
      </w:divBdr>
    </w:div>
    <w:div w:id="1341158108">
      <w:bodyDiv w:val="1"/>
      <w:marLeft w:val="0"/>
      <w:marRight w:val="0"/>
      <w:marTop w:val="0"/>
      <w:marBottom w:val="0"/>
      <w:divBdr>
        <w:top w:val="none" w:sz="0" w:space="0" w:color="auto"/>
        <w:left w:val="none" w:sz="0" w:space="0" w:color="auto"/>
        <w:bottom w:val="none" w:sz="0" w:space="0" w:color="auto"/>
        <w:right w:val="none" w:sz="0" w:space="0" w:color="auto"/>
      </w:divBdr>
    </w:div>
    <w:div w:id="1341197043">
      <w:bodyDiv w:val="1"/>
      <w:marLeft w:val="0"/>
      <w:marRight w:val="0"/>
      <w:marTop w:val="0"/>
      <w:marBottom w:val="0"/>
      <w:divBdr>
        <w:top w:val="none" w:sz="0" w:space="0" w:color="auto"/>
        <w:left w:val="none" w:sz="0" w:space="0" w:color="auto"/>
        <w:bottom w:val="none" w:sz="0" w:space="0" w:color="auto"/>
        <w:right w:val="none" w:sz="0" w:space="0" w:color="auto"/>
      </w:divBdr>
    </w:div>
    <w:div w:id="1341660132">
      <w:bodyDiv w:val="1"/>
      <w:marLeft w:val="0"/>
      <w:marRight w:val="0"/>
      <w:marTop w:val="0"/>
      <w:marBottom w:val="0"/>
      <w:divBdr>
        <w:top w:val="none" w:sz="0" w:space="0" w:color="auto"/>
        <w:left w:val="none" w:sz="0" w:space="0" w:color="auto"/>
        <w:bottom w:val="none" w:sz="0" w:space="0" w:color="auto"/>
        <w:right w:val="none" w:sz="0" w:space="0" w:color="auto"/>
      </w:divBdr>
    </w:div>
    <w:div w:id="1347563600">
      <w:bodyDiv w:val="1"/>
      <w:marLeft w:val="0"/>
      <w:marRight w:val="0"/>
      <w:marTop w:val="0"/>
      <w:marBottom w:val="0"/>
      <w:divBdr>
        <w:top w:val="none" w:sz="0" w:space="0" w:color="auto"/>
        <w:left w:val="none" w:sz="0" w:space="0" w:color="auto"/>
        <w:bottom w:val="none" w:sz="0" w:space="0" w:color="auto"/>
        <w:right w:val="none" w:sz="0" w:space="0" w:color="auto"/>
      </w:divBdr>
    </w:div>
    <w:div w:id="1358584092">
      <w:bodyDiv w:val="1"/>
      <w:marLeft w:val="0"/>
      <w:marRight w:val="0"/>
      <w:marTop w:val="0"/>
      <w:marBottom w:val="0"/>
      <w:divBdr>
        <w:top w:val="none" w:sz="0" w:space="0" w:color="auto"/>
        <w:left w:val="none" w:sz="0" w:space="0" w:color="auto"/>
        <w:bottom w:val="none" w:sz="0" w:space="0" w:color="auto"/>
        <w:right w:val="none" w:sz="0" w:space="0" w:color="auto"/>
      </w:divBdr>
    </w:div>
    <w:div w:id="1361197278">
      <w:bodyDiv w:val="1"/>
      <w:marLeft w:val="0"/>
      <w:marRight w:val="0"/>
      <w:marTop w:val="0"/>
      <w:marBottom w:val="0"/>
      <w:divBdr>
        <w:top w:val="none" w:sz="0" w:space="0" w:color="auto"/>
        <w:left w:val="none" w:sz="0" w:space="0" w:color="auto"/>
        <w:bottom w:val="none" w:sz="0" w:space="0" w:color="auto"/>
        <w:right w:val="none" w:sz="0" w:space="0" w:color="auto"/>
      </w:divBdr>
    </w:div>
    <w:div w:id="1365793541">
      <w:bodyDiv w:val="1"/>
      <w:marLeft w:val="0"/>
      <w:marRight w:val="0"/>
      <w:marTop w:val="0"/>
      <w:marBottom w:val="0"/>
      <w:divBdr>
        <w:top w:val="none" w:sz="0" w:space="0" w:color="auto"/>
        <w:left w:val="none" w:sz="0" w:space="0" w:color="auto"/>
        <w:bottom w:val="none" w:sz="0" w:space="0" w:color="auto"/>
        <w:right w:val="none" w:sz="0" w:space="0" w:color="auto"/>
      </w:divBdr>
    </w:div>
    <w:div w:id="1366755231">
      <w:bodyDiv w:val="1"/>
      <w:marLeft w:val="0"/>
      <w:marRight w:val="0"/>
      <w:marTop w:val="0"/>
      <w:marBottom w:val="0"/>
      <w:divBdr>
        <w:top w:val="none" w:sz="0" w:space="0" w:color="auto"/>
        <w:left w:val="none" w:sz="0" w:space="0" w:color="auto"/>
        <w:bottom w:val="none" w:sz="0" w:space="0" w:color="auto"/>
        <w:right w:val="none" w:sz="0" w:space="0" w:color="auto"/>
      </w:divBdr>
    </w:div>
    <w:div w:id="1374502070">
      <w:bodyDiv w:val="1"/>
      <w:marLeft w:val="0"/>
      <w:marRight w:val="0"/>
      <w:marTop w:val="0"/>
      <w:marBottom w:val="0"/>
      <w:divBdr>
        <w:top w:val="none" w:sz="0" w:space="0" w:color="auto"/>
        <w:left w:val="none" w:sz="0" w:space="0" w:color="auto"/>
        <w:bottom w:val="none" w:sz="0" w:space="0" w:color="auto"/>
        <w:right w:val="none" w:sz="0" w:space="0" w:color="auto"/>
      </w:divBdr>
    </w:div>
    <w:div w:id="1376152119">
      <w:bodyDiv w:val="1"/>
      <w:marLeft w:val="0"/>
      <w:marRight w:val="0"/>
      <w:marTop w:val="0"/>
      <w:marBottom w:val="0"/>
      <w:divBdr>
        <w:top w:val="none" w:sz="0" w:space="0" w:color="auto"/>
        <w:left w:val="none" w:sz="0" w:space="0" w:color="auto"/>
        <w:bottom w:val="none" w:sz="0" w:space="0" w:color="auto"/>
        <w:right w:val="none" w:sz="0" w:space="0" w:color="auto"/>
      </w:divBdr>
    </w:div>
    <w:div w:id="1377001749">
      <w:bodyDiv w:val="1"/>
      <w:marLeft w:val="0"/>
      <w:marRight w:val="0"/>
      <w:marTop w:val="0"/>
      <w:marBottom w:val="0"/>
      <w:divBdr>
        <w:top w:val="none" w:sz="0" w:space="0" w:color="auto"/>
        <w:left w:val="none" w:sz="0" w:space="0" w:color="auto"/>
        <w:bottom w:val="none" w:sz="0" w:space="0" w:color="auto"/>
        <w:right w:val="none" w:sz="0" w:space="0" w:color="auto"/>
      </w:divBdr>
    </w:div>
    <w:div w:id="1377270848">
      <w:bodyDiv w:val="1"/>
      <w:marLeft w:val="0"/>
      <w:marRight w:val="0"/>
      <w:marTop w:val="0"/>
      <w:marBottom w:val="0"/>
      <w:divBdr>
        <w:top w:val="none" w:sz="0" w:space="0" w:color="auto"/>
        <w:left w:val="none" w:sz="0" w:space="0" w:color="auto"/>
        <w:bottom w:val="none" w:sz="0" w:space="0" w:color="auto"/>
        <w:right w:val="none" w:sz="0" w:space="0" w:color="auto"/>
      </w:divBdr>
    </w:div>
    <w:div w:id="1377778096">
      <w:bodyDiv w:val="1"/>
      <w:marLeft w:val="0"/>
      <w:marRight w:val="0"/>
      <w:marTop w:val="0"/>
      <w:marBottom w:val="0"/>
      <w:divBdr>
        <w:top w:val="none" w:sz="0" w:space="0" w:color="auto"/>
        <w:left w:val="none" w:sz="0" w:space="0" w:color="auto"/>
        <w:bottom w:val="none" w:sz="0" w:space="0" w:color="auto"/>
        <w:right w:val="none" w:sz="0" w:space="0" w:color="auto"/>
      </w:divBdr>
    </w:div>
    <w:div w:id="1378628683">
      <w:bodyDiv w:val="1"/>
      <w:marLeft w:val="0"/>
      <w:marRight w:val="0"/>
      <w:marTop w:val="0"/>
      <w:marBottom w:val="0"/>
      <w:divBdr>
        <w:top w:val="none" w:sz="0" w:space="0" w:color="auto"/>
        <w:left w:val="none" w:sz="0" w:space="0" w:color="auto"/>
        <w:bottom w:val="none" w:sz="0" w:space="0" w:color="auto"/>
        <w:right w:val="none" w:sz="0" w:space="0" w:color="auto"/>
      </w:divBdr>
    </w:div>
    <w:div w:id="1380738785">
      <w:bodyDiv w:val="1"/>
      <w:marLeft w:val="0"/>
      <w:marRight w:val="0"/>
      <w:marTop w:val="0"/>
      <w:marBottom w:val="0"/>
      <w:divBdr>
        <w:top w:val="none" w:sz="0" w:space="0" w:color="auto"/>
        <w:left w:val="none" w:sz="0" w:space="0" w:color="auto"/>
        <w:bottom w:val="none" w:sz="0" w:space="0" w:color="auto"/>
        <w:right w:val="none" w:sz="0" w:space="0" w:color="auto"/>
      </w:divBdr>
    </w:div>
    <w:div w:id="1380979711">
      <w:bodyDiv w:val="1"/>
      <w:marLeft w:val="0"/>
      <w:marRight w:val="0"/>
      <w:marTop w:val="0"/>
      <w:marBottom w:val="0"/>
      <w:divBdr>
        <w:top w:val="none" w:sz="0" w:space="0" w:color="auto"/>
        <w:left w:val="none" w:sz="0" w:space="0" w:color="auto"/>
        <w:bottom w:val="none" w:sz="0" w:space="0" w:color="auto"/>
        <w:right w:val="none" w:sz="0" w:space="0" w:color="auto"/>
      </w:divBdr>
    </w:div>
    <w:div w:id="1384669159">
      <w:bodyDiv w:val="1"/>
      <w:marLeft w:val="0"/>
      <w:marRight w:val="0"/>
      <w:marTop w:val="0"/>
      <w:marBottom w:val="0"/>
      <w:divBdr>
        <w:top w:val="none" w:sz="0" w:space="0" w:color="auto"/>
        <w:left w:val="none" w:sz="0" w:space="0" w:color="auto"/>
        <w:bottom w:val="none" w:sz="0" w:space="0" w:color="auto"/>
        <w:right w:val="none" w:sz="0" w:space="0" w:color="auto"/>
      </w:divBdr>
    </w:div>
    <w:div w:id="1386299016">
      <w:bodyDiv w:val="1"/>
      <w:marLeft w:val="0"/>
      <w:marRight w:val="0"/>
      <w:marTop w:val="0"/>
      <w:marBottom w:val="0"/>
      <w:divBdr>
        <w:top w:val="none" w:sz="0" w:space="0" w:color="auto"/>
        <w:left w:val="none" w:sz="0" w:space="0" w:color="auto"/>
        <w:bottom w:val="none" w:sz="0" w:space="0" w:color="auto"/>
        <w:right w:val="none" w:sz="0" w:space="0" w:color="auto"/>
      </w:divBdr>
    </w:div>
    <w:div w:id="1388147139">
      <w:bodyDiv w:val="1"/>
      <w:marLeft w:val="0"/>
      <w:marRight w:val="0"/>
      <w:marTop w:val="0"/>
      <w:marBottom w:val="0"/>
      <w:divBdr>
        <w:top w:val="none" w:sz="0" w:space="0" w:color="auto"/>
        <w:left w:val="none" w:sz="0" w:space="0" w:color="auto"/>
        <w:bottom w:val="none" w:sz="0" w:space="0" w:color="auto"/>
        <w:right w:val="none" w:sz="0" w:space="0" w:color="auto"/>
      </w:divBdr>
    </w:div>
    <w:div w:id="1390153638">
      <w:bodyDiv w:val="1"/>
      <w:marLeft w:val="0"/>
      <w:marRight w:val="0"/>
      <w:marTop w:val="0"/>
      <w:marBottom w:val="0"/>
      <w:divBdr>
        <w:top w:val="none" w:sz="0" w:space="0" w:color="auto"/>
        <w:left w:val="none" w:sz="0" w:space="0" w:color="auto"/>
        <w:bottom w:val="none" w:sz="0" w:space="0" w:color="auto"/>
        <w:right w:val="none" w:sz="0" w:space="0" w:color="auto"/>
      </w:divBdr>
    </w:div>
    <w:div w:id="1393773794">
      <w:bodyDiv w:val="1"/>
      <w:marLeft w:val="0"/>
      <w:marRight w:val="0"/>
      <w:marTop w:val="0"/>
      <w:marBottom w:val="0"/>
      <w:divBdr>
        <w:top w:val="none" w:sz="0" w:space="0" w:color="auto"/>
        <w:left w:val="none" w:sz="0" w:space="0" w:color="auto"/>
        <w:bottom w:val="none" w:sz="0" w:space="0" w:color="auto"/>
        <w:right w:val="none" w:sz="0" w:space="0" w:color="auto"/>
      </w:divBdr>
    </w:div>
    <w:div w:id="1395349394">
      <w:bodyDiv w:val="1"/>
      <w:marLeft w:val="0"/>
      <w:marRight w:val="0"/>
      <w:marTop w:val="0"/>
      <w:marBottom w:val="0"/>
      <w:divBdr>
        <w:top w:val="none" w:sz="0" w:space="0" w:color="auto"/>
        <w:left w:val="none" w:sz="0" w:space="0" w:color="auto"/>
        <w:bottom w:val="none" w:sz="0" w:space="0" w:color="auto"/>
        <w:right w:val="none" w:sz="0" w:space="0" w:color="auto"/>
      </w:divBdr>
    </w:div>
    <w:div w:id="1397126723">
      <w:bodyDiv w:val="1"/>
      <w:marLeft w:val="0"/>
      <w:marRight w:val="0"/>
      <w:marTop w:val="0"/>
      <w:marBottom w:val="0"/>
      <w:divBdr>
        <w:top w:val="none" w:sz="0" w:space="0" w:color="auto"/>
        <w:left w:val="none" w:sz="0" w:space="0" w:color="auto"/>
        <w:bottom w:val="none" w:sz="0" w:space="0" w:color="auto"/>
        <w:right w:val="none" w:sz="0" w:space="0" w:color="auto"/>
      </w:divBdr>
    </w:div>
    <w:div w:id="1403137657">
      <w:bodyDiv w:val="1"/>
      <w:marLeft w:val="0"/>
      <w:marRight w:val="0"/>
      <w:marTop w:val="0"/>
      <w:marBottom w:val="0"/>
      <w:divBdr>
        <w:top w:val="none" w:sz="0" w:space="0" w:color="auto"/>
        <w:left w:val="none" w:sz="0" w:space="0" w:color="auto"/>
        <w:bottom w:val="none" w:sz="0" w:space="0" w:color="auto"/>
        <w:right w:val="none" w:sz="0" w:space="0" w:color="auto"/>
      </w:divBdr>
    </w:div>
    <w:div w:id="1404521101">
      <w:bodyDiv w:val="1"/>
      <w:marLeft w:val="0"/>
      <w:marRight w:val="0"/>
      <w:marTop w:val="0"/>
      <w:marBottom w:val="0"/>
      <w:divBdr>
        <w:top w:val="none" w:sz="0" w:space="0" w:color="auto"/>
        <w:left w:val="none" w:sz="0" w:space="0" w:color="auto"/>
        <w:bottom w:val="none" w:sz="0" w:space="0" w:color="auto"/>
        <w:right w:val="none" w:sz="0" w:space="0" w:color="auto"/>
      </w:divBdr>
    </w:div>
    <w:div w:id="1406803582">
      <w:bodyDiv w:val="1"/>
      <w:marLeft w:val="0"/>
      <w:marRight w:val="0"/>
      <w:marTop w:val="0"/>
      <w:marBottom w:val="0"/>
      <w:divBdr>
        <w:top w:val="none" w:sz="0" w:space="0" w:color="auto"/>
        <w:left w:val="none" w:sz="0" w:space="0" w:color="auto"/>
        <w:bottom w:val="none" w:sz="0" w:space="0" w:color="auto"/>
        <w:right w:val="none" w:sz="0" w:space="0" w:color="auto"/>
      </w:divBdr>
    </w:div>
    <w:div w:id="1408645905">
      <w:bodyDiv w:val="1"/>
      <w:marLeft w:val="0"/>
      <w:marRight w:val="0"/>
      <w:marTop w:val="0"/>
      <w:marBottom w:val="0"/>
      <w:divBdr>
        <w:top w:val="none" w:sz="0" w:space="0" w:color="auto"/>
        <w:left w:val="none" w:sz="0" w:space="0" w:color="auto"/>
        <w:bottom w:val="none" w:sz="0" w:space="0" w:color="auto"/>
        <w:right w:val="none" w:sz="0" w:space="0" w:color="auto"/>
      </w:divBdr>
    </w:div>
    <w:div w:id="1413621904">
      <w:bodyDiv w:val="1"/>
      <w:marLeft w:val="0"/>
      <w:marRight w:val="0"/>
      <w:marTop w:val="0"/>
      <w:marBottom w:val="0"/>
      <w:divBdr>
        <w:top w:val="none" w:sz="0" w:space="0" w:color="auto"/>
        <w:left w:val="none" w:sz="0" w:space="0" w:color="auto"/>
        <w:bottom w:val="none" w:sz="0" w:space="0" w:color="auto"/>
        <w:right w:val="none" w:sz="0" w:space="0" w:color="auto"/>
      </w:divBdr>
    </w:div>
    <w:div w:id="1414624333">
      <w:bodyDiv w:val="1"/>
      <w:marLeft w:val="0"/>
      <w:marRight w:val="0"/>
      <w:marTop w:val="0"/>
      <w:marBottom w:val="0"/>
      <w:divBdr>
        <w:top w:val="none" w:sz="0" w:space="0" w:color="auto"/>
        <w:left w:val="none" w:sz="0" w:space="0" w:color="auto"/>
        <w:bottom w:val="none" w:sz="0" w:space="0" w:color="auto"/>
        <w:right w:val="none" w:sz="0" w:space="0" w:color="auto"/>
      </w:divBdr>
    </w:div>
    <w:div w:id="1414858102">
      <w:bodyDiv w:val="1"/>
      <w:marLeft w:val="0"/>
      <w:marRight w:val="0"/>
      <w:marTop w:val="0"/>
      <w:marBottom w:val="0"/>
      <w:divBdr>
        <w:top w:val="none" w:sz="0" w:space="0" w:color="auto"/>
        <w:left w:val="none" w:sz="0" w:space="0" w:color="auto"/>
        <w:bottom w:val="none" w:sz="0" w:space="0" w:color="auto"/>
        <w:right w:val="none" w:sz="0" w:space="0" w:color="auto"/>
      </w:divBdr>
    </w:div>
    <w:div w:id="1415977634">
      <w:bodyDiv w:val="1"/>
      <w:marLeft w:val="0"/>
      <w:marRight w:val="0"/>
      <w:marTop w:val="0"/>
      <w:marBottom w:val="0"/>
      <w:divBdr>
        <w:top w:val="none" w:sz="0" w:space="0" w:color="auto"/>
        <w:left w:val="none" w:sz="0" w:space="0" w:color="auto"/>
        <w:bottom w:val="none" w:sz="0" w:space="0" w:color="auto"/>
        <w:right w:val="none" w:sz="0" w:space="0" w:color="auto"/>
      </w:divBdr>
    </w:div>
    <w:div w:id="1417245437">
      <w:bodyDiv w:val="1"/>
      <w:marLeft w:val="0"/>
      <w:marRight w:val="0"/>
      <w:marTop w:val="0"/>
      <w:marBottom w:val="0"/>
      <w:divBdr>
        <w:top w:val="none" w:sz="0" w:space="0" w:color="auto"/>
        <w:left w:val="none" w:sz="0" w:space="0" w:color="auto"/>
        <w:bottom w:val="none" w:sz="0" w:space="0" w:color="auto"/>
        <w:right w:val="none" w:sz="0" w:space="0" w:color="auto"/>
      </w:divBdr>
    </w:div>
    <w:div w:id="1417899930">
      <w:bodyDiv w:val="1"/>
      <w:marLeft w:val="0"/>
      <w:marRight w:val="0"/>
      <w:marTop w:val="0"/>
      <w:marBottom w:val="0"/>
      <w:divBdr>
        <w:top w:val="none" w:sz="0" w:space="0" w:color="auto"/>
        <w:left w:val="none" w:sz="0" w:space="0" w:color="auto"/>
        <w:bottom w:val="none" w:sz="0" w:space="0" w:color="auto"/>
        <w:right w:val="none" w:sz="0" w:space="0" w:color="auto"/>
      </w:divBdr>
    </w:div>
    <w:div w:id="1422990631">
      <w:bodyDiv w:val="1"/>
      <w:marLeft w:val="0"/>
      <w:marRight w:val="0"/>
      <w:marTop w:val="0"/>
      <w:marBottom w:val="0"/>
      <w:divBdr>
        <w:top w:val="none" w:sz="0" w:space="0" w:color="auto"/>
        <w:left w:val="none" w:sz="0" w:space="0" w:color="auto"/>
        <w:bottom w:val="none" w:sz="0" w:space="0" w:color="auto"/>
        <w:right w:val="none" w:sz="0" w:space="0" w:color="auto"/>
      </w:divBdr>
    </w:div>
    <w:div w:id="1423841464">
      <w:bodyDiv w:val="1"/>
      <w:marLeft w:val="0"/>
      <w:marRight w:val="0"/>
      <w:marTop w:val="0"/>
      <w:marBottom w:val="0"/>
      <w:divBdr>
        <w:top w:val="none" w:sz="0" w:space="0" w:color="auto"/>
        <w:left w:val="none" w:sz="0" w:space="0" w:color="auto"/>
        <w:bottom w:val="none" w:sz="0" w:space="0" w:color="auto"/>
        <w:right w:val="none" w:sz="0" w:space="0" w:color="auto"/>
      </w:divBdr>
    </w:div>
    <w:div w:id="1424455448">
      <w:bodyDiv w:val="1"/>
      <w:marLeft w:val="0"/>
      <w:marRight w:val="0"/>
      <w:marTop w:val="0"/>
      <w:marBottom w:val="0"/>
      <w:divBdr>
        <w:top w:val="none" w:sz="0" w:space="0" w:color="auto"/>
        <w:left w:val="none" w:sz="0" w:space="0" w:color="auto"/>
        <w:bottom w:val="none" w:sz="0" w:space="0" w:color="auto"/>
        <w:right w:val="none" w:sz="0" w:space="0" w:color="auto"/>
      </w:divBdr>
    </w:div>
    <w:div w:id="1425150756">
      <w:bodyDiv w:val="1"/>
      <w:marLeft w:val="0"/>
      <w:marRight w:val="0"/>
      <w:marTop w:val="0"/>
      <w:marBottom w:val="0"/>
      <w:divBdr>
        <w:top w:val="none" w:sz="0" w:space="0" w:color="auto"/>
        <w:left w:val="none" w:sz="0" w:space="0" w:color="auto"/>
        <w:bottom w:val="none" w:sz="0" w:space="0" w:color="auto"/>
        <w:right w:val="none" w:sz="0" w:space="0" w:color="auto"/>
      </w:divBdr>
    </w:div>
    <w:div w:id="1425420317">
      <w:bodyDiv w:val="1"/>
      <w:marLeft w:val="0"/>
      <w:marRight w:val="0"/>
      <w:marTop w:val="0"/>
      <w:marBottom w:val="0"/>
      <w:divBdr>
        <w:top w:val="none" w:sz="0" w:space="0" w:color="auto"/>
        <w:left w:val="none" w:sz="0" w:space="0" w:color="auto"/>
        <w:bottom w:val="none" w:sz="0" w:space="0" w:color="auto"/>
        <w:right w:val="none" w:sz="0" w:space="0" w:color="auto"/>
      </w:divBdr>
    </w:div>
    <w:div w:id="1427770700">
      <w:bodyDiv w:val="1"/>
      <w:marLeft w:val="0"/>
      <w:marRight w:val="0"/>
      <w:marTop w:val="0"/>
      <w:marBottom w:val="0"/>
      <w:divBdr>
        <w:top w:val="none" w:sz="0" w:space="0" w:color="auto"/>
        <w:left w:val="none" w:sz="0" w:space="0" w:color="auto"/>
        <w:bottom w:val="none" w:sz="0" w:space="0" w:color="auto"/>
        <w:right w:val="none" w:sz="0" w:space="0" w:color="auto"/>
      </w:divBdr>
    </w:div>
    <w:div w:id="1434595835">
      <w:bodyDiv w:val="1"/>
      <w:marLeft w:val="0"/>
      <w:marRight w:val="0"/>
      <w:marTop w:val="0"/>
      <w:marBottom w:val="0"/>
      <w:divBdr>
        <w:top w:val="none" w:sz="0" w:space="0" w:color="auto"/>
        <w:left w:val="none" w:sz="0" w:space="0" w:color="auto"/>
        <w:bottom w:val="none" w:sz="0" w:space="0" w:color="auto"/>
        <w:right w:val="none" w:sz="0" w:space="0" w:color="auto"/>
      </w:divBdr>
    </w:div>
    <w:div w:id="1436250489">
      <w:bodyDiv w:val="1"/>
      <w:marLeft w:val="0"/>
      <w:marRight w:val="0"/>
      <w:marTop w:val="0"/>
      <w:marBottom w:val="0"/>
      <w:divBdr>
        <w:top w:val="none" w:sz="0" w:space="0" w:color="auto"/>
        <w:left w:val="none" w:sz="0" w:space="0" w:color="auto"/>
        <w:bottom w:val="none" w:sz="0" w:space="0" w:color="auto"/>
        <w:right w:val="none" w:sz="0" w:space="0" w:color="auto"/>
      </w:divBdr>
    </w:div>
    <w:div w:id="1437601711">
      <w:bodyDiv w:val="1"/>
      <w:marLeft w:val="0"/>
      <w:marRight w:val="0"/>
      <w:marTop w:val="0"/>
      <w:marBottom w:val="0"/>
      <w:divBdr>
        <w:top w:val="none" w:sz="0" w:space="0" w:color="auto"/>
        <w:left w:val="none" w:sz="0" w:space="0" w:color="auto"/>
        <w:bottom w:val="none" w:sz="0" w:space="0" w:color="auto"/>
        <w:right w:val="none" w:sz="0" w:space="0" w:color="auto"/>
      </w:divBdr>
    </w:div>
    <w:div w:id="1439376157">
      <w:bodyDiv w:val="1"/>
      <w:marLeft w:val="0"/>
      <w:marRight w:val="0"/>
      <w:marTop w:val="0"/>
      <w:marBottom w:val="0"/>
      <w:divBdr>
        <w:top w:val="none" w:sz="0" w:space="0" w:color="auto"/>
        <w:left w:val="none" w:sz="0" w:space="0" w:color="auto"/>
        <w:bottom w:val="none" w:sz="0" w:space="0" w:color="auto"/>
        <w:right w:val="none" w:sz="0" w:space="0" w:color="auto"/>
      </w:divBdr>
    </w:div>
    <w:div w:id="1441492153">
      <w:bodyDiv w:val="1"/>
      <w:marLeft w:val="0"/>
      <w:marRight w:val="0"/>
      <w:marTop w:val="0"/>
      <w:marBottom w:val="0"/>
      <w:divBdr>
        <w:top w:val="none" w:sz="0" w:space="0" w:color="auto"/>
        <w:left w:val="none" w:sz="0" w:space="0" w:color="auto"/>
        <w:bottom w:val="none" w:sz="0" w:space="0" w:color="auto"/>
        <w:right w:val="none" w:sz="0" w:space="0" w:color="auto"/>
      </w:divBdr>
    </w:div>
    <w:div w:id="1448617777">
      <w:bodyDiv w:val="1"/>
      <w:marLeft w:val="0"/>
      <w:marRight w:val="0"/>
      <w:marTop w:val="0"/>
      <w:marBottom w:val="0"/>
      <w:divBdr>
        <w:top w:val="none" w:sz="0" w:space="0" w:color="auto"/>
        <w:left w:val="none" w:sz="0" w:space="0" w:color="auto"/>
        <w:bottom w:val="none" w:sz="0" w:space="0" w:color="auto"/>
        <w:right w:val="none" w:sz="0" w:space="0" w:color="auto"/>
      </w:divBdr>
    </w:div>
    <w:div w:id="1448885383">
      <w:bodyDiv w:val="1"/>
      <w:marLeft w:val="0"/>
      <w:marRight w:val="0"/>
      <w:marTop w:val="0"/>
      <w:marBottom w:val="0"/>
      <w:divBdr>
        <w:top w:val="none" w:sz="0" w:space="0" w:color="auto"/>
        <w:left w:val="none" w:sz="0" w:space="0" w:color="auto"/>
        <w:bottom w:val="none" w:sz="0" w:space="0" w:color="auto"/>
        <w:right w:val="none" w:sz="0" w:space="0" w:color="auto"/>
      </w:divBdr>
    </w:div>
    <w:div w:id="1449426039">
      <w:bodyDiv w:val="1"/>
      <w:marLeft w:val="0"/>
      <w:marRight w:val="0"/>
      <w:marTop w:val="0"/>
      <w:marBottom w:val="0"/>
      <w:divBdr>
        <w:top w:val="none" w:sz="0" w:space="0" w:color="auto"/>
        <w:left w:val="none" w:sz="0" w:space="0" w:color="auto"/>
        <w:bottom w:val="none" w:sz="0" w:space="0" w:color="auto"/>
        <w:right w:val="none" w:sz="0" w:space="0" w:color="auto"/>
      </w:divBdr>
    </w:div>
    <w:div w:id="1451627049">
      <w:bodyDiv w:val="1"/>
      <w:marLeft w:val="0"/>
      <w:marRight w:val="0"/>
      <w:marTop w:val="0"/>
      <w:marBottom w:val="0"/>
      <w:divBdr>
        <w:top w:val="none" w:sz="0" w:space="0" w:color="auto"/>
        <w:left w:val="none" w:sz="0" w:space="0" w:color="auto"/>
        <w:bottom w:val="none" w:sz="0" w:space="0" w:color="auto"/>
        <w:right w:val="none" w:sz="0" w:space="0" w:color="auto"/>
      </w:divBdr>
    </w:div>
    <w:div w:id="1452162983">
      <w:bodyDiv w:val="1"/>
      <w:marLeft w:val="0"/>
      <w:marRight w:val="0"/>
      <w:marTop w:val="0"/>
      <w:marBottom w:val="0"/>
      <w:divBdr>
        <w:top w:val="none" w:sz="0" w:space="0" w:color="auto"/>
        <w:left w:val="none" w:sz="0" w:space="0" w:color="auto"/>
        <w:bottom w:val="none" w:sz="0" w:space="0" w:color="auto"/>
        <w:right w:val="none" w:sz="0" w:space="0" w:color="auto"/>
      </w:divBdr>
    </w:div>
    <w:div w:id="1456870036">
      <w:bodyDiv w:val="1"/>
      <w:marLeft w:val="0"/>
      <w:marRight w:val="0"/>
      <w:marTop w:val="0"/>
      <w:marBottom w:val="0"/>
      <w:divBdr>
        <w:top w:val="none" w:sz="0" w:space="0" w:color="auto"/>
        <w:left w:val="none" w:sz="0" w:space="0" w:color="auto"/>
        <w:bottom w:val="none" w:sz="0" w:space="0" w:color="auto"/>
        <w:right w:val="none" w:sz="0" w:space="0" w:color="auto"/>
      </w:divBdr>
    </w:div>
    <w:div w:id="1457411639">
      <w:bodyDiv w:val="1"/>
      <w:marLeft w:val="0"/>
      <w:marRight w:val="0"/>
      <w:marTop w:val="0"/>
      <w:marBottom w:val="0"/>
      <w:divBdr>
        <w:top w:val="none" w:sz="0" w:space="0" w:color="auto"/>
        <w:left w:val="none" w:sz="0" w:space="0" w:color="auto"/>
        <w:bottom w:val="none" w:sz="0" w:space="0" w:color="auto"/>
        <w:right w:val="none" w:sz="0" w:space="0" w:color="auto"/>
      </w:divBdr>
    </w:div>
    <w:div w:id="1459108548">
      <w:bodyDiv w:val="1"/>
      <w:marLeft w:val="0"/>
      <w:marRight w:val="0"/>
      <w:marTop w:val="0"/>
      <w:marBottom w:val="0"/>
      <w:divBdr>
        <w:top w:val="none" w:sz="0" w:space="0" w:color="auto"/>
        <w:left w:val="none" w:sz="0" w:space="0" w:color="auto"/>
        <w:bottom w:val="none" w:sz="0" w:space="0" w:color="auto"/>
        <w:right w:val="none" w:sz="0" w:space="0" w:color="auto"/>
      </w:divBdr>
    </w:div>
    <w:div w:id="1463378284">
      <w:bodyDiv w:val="1"/>
      <w:marLeft w:val="0"/>
      <w:marRight w:val="0"/>
      <w:marTop w:val="0"/>
      <w:marBottom w:val="0"/>
      <w:divBdr>
        <w:top w:val="none" w:sz="0" w:space="0" w:color="auto"/>
        <w:left w:val="none" w:sz="0" w:space="0" w:color="auto"/>
        <w:bottom w:val="none" w:sz="0" w:space="0" w:color="auto"/>
        <w:right w:val="none" w:sz="0" w:space="0" w:color="auto"/>
      </w:divBdr>
    </w:div>
    <w:div w:id="1463573606">
      <w:bodyDiv w:val="1"/>
      <w:marLeft w:val="0"/>
      <w:marRight w:val="0"/>
      <w:marTop w:val="0"/>
      <w:marBottom w:val="0"/>
      <w:divBdr>
        <w:top w:val="none" w:sz="0" w:space="0" w:color="auto"/>
        <w:left w:val="none" w:sz="0" w:space="0" w:color="auto"/>
        <w:bottom w:val="none" w:sz="0" w:space="0" w:color="auto"/>
        <w:right w:val="none" w:sz="0" w:space="0" w:color="auto"/>
      </w:divBdr>
    </w:div>
    <w:div w:id="1465197370">
      <w:bodyDiv w:val="1"/>
      <w:marLeft w:val="0"/>
      <w:marRight w:val="0"/>
      <w:marTop w:val="0"/>
      <w:marBottom w:val="0"/>
      <w:divBdr>
        <w:top w:val="none" w:sz="0" w:space="0" w:color="auto"/>
        <w:left w:val="none" w:sz="0" w:space="0" w:color="auto"/>
        <w:bottom w:val="none" w:sz="0" w:space="0" w:color="auto"/>
        <w:right w:val="none" w:sz="0" w:space="0" w:color="auto"/>
      </w:divBdr>
    </w:div>
    <w:div w:id="1467896417">
      <w:bodyDiv w:val="1"/>
      <w:marLeft w:val="0"/>
      <w:marRight w:val="0"/>
      <w:marTop w:val="0"/>
      <w:marBottom w:val="0"/>
      <w:divBdr>
        <w:top w:val="none" w:sz="0" w:space="0" w:color="auto"/>
        <w:left w:val="none" w:sz="0" w:space="0" w:color="auto"/>
        <w:bottom w:val="none" w:sz="0" w:space="0" w:color="auto"/>
        <w:right w:val="none" w:sz="0" w:space="0" w:color="auto"/>
      </w:divBdr>
    </w:div>
    <w:div w:id="1471052299">
      <w:bodyDiv w:val="1"/>
      <w:marLeft w:val="0"/>
      <w:marRight w:val="0"/>
      <w:marTop w:val="0"/>
      <w:marBottom w:val="0"/>
      <w:divBdr>
        <w:top w:val="none" w:sz="0" w:space="0" w:color="auto"/>
        <w:left w:val="none" w:sz="0" w:space="0" w:color="auto"/>
        <w:bottom w:val="none" w:sz="0" w:space="0" w:color="auto"/>
        <w:right w:val="none" w:sz="0" w:space="0" w:color="auto"/>
      </w:divBdr>
    </w:div>
    <w:div w:id="1471627996">
      <w:bodyDiv w:val="1"/>
      <w:marLeft w:val="0"/>
      <w:marRight w:val="0"/>
      <w:marTop w:val="0"/>
      <w:marBottom w:val="0"/>
      <w:divBdr>
        <w:top w:val="none" w:sz="0" w:space="0" w:color="auto"/>
        <w:left w:val="none" w:sz="0" w:space="0" w:color="auto"/>
        <w:bottom w:val="none" w:sz="0" w:space="0" w:color="auto"/>
        <w:right w:val="none" w:sz="0" w:space="0" w:color="auto"/>
      </w:divBdr>
    </w:div>
    <w:div w:id="1472017897">
      <w:bodyDiv w:val="1"/>
      <w:marLeft w:val="0"/>
      <w:marRight w:val="0"/>
      <w:marTop w:val="0"/>
      <w:marBottom w:val="0"/>
      <w:divBdr>
        <w:top w:val="none" w:sz="0" w:space="0" w:color="auto"/>
        <w:left w:val="none" w:sz="0" w:space="0" w:color="auto"/>
        <w:bottom w:val="none" w:sz="0" w:space="0" w:color="auto"/>
        <w:right w:val="none" w:sz="0" w:space="0" w:color="auto"/>
      </w:divBdr>
    </w:div>
    <w:div w:id="1475877601">
      <w:bodyDiv w:val="1"/>
      <w:marLeft w:val="0"/>
      <w:marRight w:val="0"/>
      <w:marTop w:val="0"/>
      <w:marBottom w:val="0"/>
      <w:divBdr>
        <w:top w:val="none" w:sz="0" w:space="0" w:color="auto"/>
        <w:left w:val="none" w:sz="0" w:space="0" w:color="auto"/>
        <w:bottom w:val="none" w:sz="0" w:space="0" w:color="auto"/>
        <w:right w:val="none" w:sz="0" w:space="0" w:color="auto"/>
      </w:divBdr>
    </w:div>
    <w:div w:id="1477530593">
      <w:bodyDiv w:val="1"/>
      <w:marLeft w:val="0"/>
      <w:marRight w:val="0"/>
      <w:marTop w:val="0"/>
      <w:marBottom w:val="0"/>
      <w:divBdr>
        <w:top w:val="none" w:sz="0" w:space="0" w:color="auto"/>
        <w:left w:val="none" w:sz="0" w:space="0" w:color="auto"/>
        <w:bottom w:val="none" w:sz="0" w:space="0" w:color="auto"/>
        <w:right w:val="none" w:sz="0" w:space="0" w:color="auto"/>
      </w:divBdr>
    </w:div>
    <w:div w:id="1481118036">
      <w:bodyDiv w:val="1"/>
      <w:marLeft w:val="0"/>
      <w:marRight w:val="0"/>
      <w:marTop w:val="0"/>
      <w:marBottom w:val="0"/>
      <w:divBdr>
        <w:top w:val="none" w:sz="0" w:space="0" w:color="auto"/>
        <w:left w:val="none" w:sz="0" w:space="0" w:color="auto"/>
        <w:bottom w:val="none" w:sz="0" w:space="0" w:color="auto"/>
        <w:right w:val="none" w:sz="0" w:space="0" w:color="auto"/>
      </w:divBdr>
    </w:div>
    <w:div w:id="1482388225">
      <w:bodyDiv w:val="1"/>
      <w:marLeft w:val="0"/>
      <w:marRight w:val="0"/>
      <w:marTop w:val="0"/>
      <w:marBottom w:val="0"/>
      <w:divBdr>
        <w:top w:val="none" w:sz="0" w:space="0" w:color="auto"/>
        <w:left w:val="none" w:sz="0" w:space="0" w:color="auto"/>
        <w:bottom w:val="none" w:sz="0" w:space="0" w:color="auto"/>
        <w:right w:val="none" w:sz="0" w:space="0" w:color="auto"/>
      </w:divBdr>
    </w:div>
    <w:div w:id="1484079522">
      <w:bodyDiv w:val="1"/>
      <w:marLeft w:val="0"/>
      <w:marRight w:val="0"/>
      <w:marTop w:val="0"/>
      <w:marBottom w:val="0"/>
      <w:divBdr>
        <w:top w:val="none" w:sz="0" w:space="0" w:color="auto"/>
        <w:left w:val="none" w:sz="0" w:space="0" w:color="auto"/>
        <w:bottom w:val="none" w:sz="0" w:space="0" w:color="auto"/>
        <w:right w:val="none" w:sz="0" w:space="0" w:color="auto"/>
      </w:divBdr>
    </w:div>
    <w:div w:id="1484195550">
      <w:bodyDiv w:val="1"/>
      <w:marLeft w:val="0"/>
      <w:marRight w:val="0"/>
      <w:marTop w:val="0"/>
      <w:marBottom w:val="0"/>
      <w:divBdr>
        <w:top w:val="none" w:sz="0" w:space="0" w:color="auto"/>
        <w:left w:val="none" w:sz="0" w:space="0" w:color="auto"/>
        <w:bottom w:val="none" w:sz="0" w:space="0" w:color="auto"/>
        <w:right w:val="none" w:sz="0" w:space="0" w:color="auto"/>
      </w:divBdr>
    </w:div>
    <w:div w:id="1485007206">
      <w:bodyDiv w:val="1"/>
      <w:marLeft w:val="0"/>
      <w:marRight w:val="0"/>
      <w:marTop w:val="0"/>
      <w:marBottom w:val="0"/>
      <w:divBdr>
        <w:top w:val="none" w:sz="0" w:space="0" w:color="auto"/>
        <w:left w:val="none" w:sz="0" w:space="0" w:color="auto"/>
        <w:bottom w:val="none" w:sz="0" w:space="0" w:color="auto"/>
        <w:right w:val="none" w:sz="0" w:space="0" w:color="auto"/>
      </w:divBdr>
    </w:div>
    <w:div w:id="1486622870">
      <w:bodyDiv w:val="1"/>
      <w:marLeft w:val="0"/>
      <w:marRight w:val="0"/>
      <w:marTop w:val="0"/>
      <w:marBottom w:val="0"/>
      <w:divBdr>
        <w:top w:val="none" w:sz="0" w:space="0" w:color="auto"/>
        <w:left w:val="none" w:sz="0" w:space="0" w:color="auto"/>
        <w:bottom w:val="none" w:sz="0" w:space="0" w:color="auto"/>
        <w:right w:val="none" w:sz="0" w:space="0" w:color="auto"/>
      </w:divBdr>
    </w:div>
    <w:div w:id="1488744430">
      <w:bodyDiv w:val="1"/>
      <w:marLeft w:val="0"/>
      <w:marRight w:val="0"/>
      <w:marTop w:val="0"/>
      <w:marBottom w:val="0"/>
      <w:divBdr>
        <w:top w:val="none" w:sz="0" w:space="0" w:color="auto"/>
        <w:left w:val="none" w:sz="0" w:space="0" w:color="auto"/>
        <w:bottom w:val="none" w:sz="0" w:space="0" w:color="auto"/>
        <w:right w:val="none" w:sz="0" w:space="0" w:color="auto"/>
      </w:divBdr>
    </w:div>
    <w:div w:id="1491747807">
      <w:bodyDiv w:val="1"/>
      <w:marLeft w:val="0"/>
      <w:marRight w:val="0"/>
      <w:marTop w:val="0"/>
      <w:marBottom w:val="0"/>
      <w:divBdr>
        <w:top w:val="none" w:sz="0" w:space="0" w:color="auto"/>
        <w:left w:val="none" w:sz="0" w:space="0" w:color="auto"/>
        <w:bottom w:val="none" w:sz="0" w:space="0" w:color="auto"/>
        <w:right w:val="none" w:sz="0" w:space="0" w:color="auto"/>
      </w:divBdr>
    </w:div>
    <w:div w:id="1495680119">
      <w:bodyDiv w:val="1"/>
      <w:marLeft w:val="0"/>
      <w:marRight w:val="0"/>
      <w:marTop w:val="0"/>
      <w:marBottom w:val="0"/>
      <w:divBdr>
        <w:top w:val="none" w:sz="0" w:space="0" w:color="auto"/>
        <w:left w:val="none" w:sz="0" w:space="0" w:color="auto"/>
        <w:bottom w:val="none" w:sz="0" w:space="0" w:color="auto"/>
        <w:right w:val="none" w:sz="0" w:space="0" w:color="auto"/>
      </w:divBdr>
    </w:div>
    <w:div w:id="1500464707">
      <w:bodyDiv w:val="1"/>
      <w:marLeft w:val="0"/>
      <w:marRight w:val="0"/>
      <w:marTop w:val="0"/>
      <w:marBottom w:val="0"/>
      <w:divBdr>
        <w:top w:val="none" w:sz="0" w:space="0" w:color="auto"/>
        <w:left w:val="none" w:sz="0" w:space="0" w:color="auto"/>
        <w:bottom w:val="none" w:sz="0" w:space="0" w:color="auto"/>
        <w:right w:val="none" w:sz="0" w:space="0" w:color="auto"/>
      </w:divBdr>
    </w:div>
    <w:div w:id="1500659734">
      <w:bodyDiv w:val="1"/>
      <w:marLeft w:val="0"/>
      <w:marRight w:val="0"/>
      <w:marTop w:val="0"/>
      <w:marBottom w:val="0"/>
      <w:divBdr>
        <w:top w:val="none" w:sz="0" w:space="0" w:color="auto"/>
        <w:left w:val="none" w:sz="0" w:space="0" w:color="auto"/>
        <w:bottom w:val="none" w:sz="0" w:space="0" w:color="auto"/>
        <w:right w:val="none" w:sz="0" w:space="0" w:color="auto"/>
      </w:divBdr>
    </w:div>
    <w:div w:id="1502889753">
      <w:bodyDiv w:val="1"/>
      <w:marLeft w:val="0"/>
      <w:marRight w:val="0"/>
      <w:marTop w:val="0"/>
      <w:marBottom w:val="0"/>
      <w:divBdr>
        <w:top w:val="none" w:sz="0" w:space="0" w:color="auto"/>
        <w:left w:val="none" w:sz="0" w:space="0" w:color="auto"/>
        <w:bottom w:val="none" w:sz="0" w:space="0" w:color="auto"/>
        <w:right w:val="none" w:sz="0" w:space="0" w:color="auto"/>
      </w:divBdr>
    </w:div>
    <w:div w:id="1504125740">
      <w:bodyDiv w:val="1"/>
      <w:marLeft w:val="0"/>
      <w:marRight w:val="0"/>
      <w:marTop w:val="0"/>
      <w:marBottom w:val="0"/>
      <w:divBdr>
        <w:top w:val="none" w:sz="0" w:space="0" w:color="auto"/>
        <w:left w:val="none" w:sz="0" w:space="0" w:color="auto"/>
        <w:bottom w:val="none" w:sz="0" w:space="0" w:color="auto"/>
        <w:right w:val="none" w:sz="0" w:space="0" w:color="auto"/>
      </w:divBdr>
    </w:div>
    <w:div w:id="1505170194">
      <w:bodyDiv w:val="1"/>
      <w:marLeft w:val="0"/>
      <w:marRight w:val="0"/>
      <w:marTop w:val="0"/>
      <w:marBottom w:val="0"/>
      <w:divBdr>
        <w:top w:val="none" w:sz="0" w:space="0" w:color="auto"/>
        <w:left w:val="none" w:sz="0" w:space="0" w:color="auto"/>
        <w:bottom w:val="none" w:sz="0" w:space="0" w:color="auto"/>
        <w:right w:val="none" w:sz="0" w:space="0" w:color="auto"/>
      </w:divBdr>
    </w:div>
    <w:div w:id="1505974136">
      <w:bodyDiv w:val="1"/>
      <w:marLeft w:val="0"/>
      <w:marRight w:val="0"/>
      <w:marTop w:val="0"/>
      <w:marBottom w:val="0"/>
      <w:divBdr>
        <w:top w:val="none" w:sz="0" w:space="0" w:color="auto"/>
        <w:left w:val="none" w:sz="0" w:space="0" w:color="auto"/>
        <w:bottom w:val="none" w:sz="0" w:space="0" w:color="auto"/>
        <w:right w:val="none" w:sz="0" w:space="0" w:color="auto"/>
      </w:divBdr>
    </w:div>
    <w:div w:id="1507355012">
      <w:bodyDiv w:val="1"/>
      <w:marLeft w:val="0"/>
      <w:marRight w:val="0"/>
      <w:marTop w:val="0"/>
      <w:marBottom w:val="0"/>
      <w:divBdr>
        <w:top w:val="none" w:sz="0" w:space="0" w:color="auto"/>
        <w:left w:val="none" w:sz="0" w:space="0" w:color="auto"/>
        <w:bottom w:val="none" w:sz="0" w:space="0" w:color="auto"/>
        <w:right w:val="none" w:sz="0" w:space="0" w:color="auto"/>
      </w:divBdr>
    </w:div>
    <w:div w:id="1507360417">
      <w:bodyDiv w:val="1"/>
      <w:marLeft w:val="0"/>
      <w:marRight w:val="0"/>
      <w:marTop w:val="0"/>
      <w:marBottom w:val="0"/>
      <w:divBdr>
        <w:top w:val="none" w:sz="0" w:space="0" w:color="auto"/>
        <w:left w:val="none" w:sz="0" w:space="0" w:color="auto"/>
        <w:bottom w:val="none" w:sz="0" w:space="0" w:color="auto"/>
        <w:right w:val="none" w:sz="0" w:space="0" w:color="auto"/>
      </w:divBdr>
    </w:div>
    <w:div w:id="1510606633">
      <w:bodyDiv w:val="1"/>
      <w:marLeft w:val="0"/>
      <w:marRight w:val="0"/>
      <w:marTop w:val="0"/>
      <w:marBottom w:val="0"/>
      <w:divBdr>
        <w:top w:val="none" w:sz="0" w:space="0" w:color="auto"/>
        <w:left w:val="none" w:sz="0" w:space="0" w:color="auto"/>
        <w:bottom w:val="none" w:sz="0" w:space="0" w:color="auto"/>
        <w:right w:val="none" w:sz="0" w:space="0" w:color="auto"/>
      </w:divBdr>
    </w:div>
    <w:div w:id="1513837147">
      <w:bodyDiv w:val="1"/>
      <w:marLeft w:val="0"/>
      <w:marRight w:val="0"/>
      <w:marTop w:val="0"/>
      <w:marBottom w:val="0"/>
      <w:divBdr>
        <w:top w:val="none" w:sz="0" w:space="0" w:color="auto"/>
        <w:left w:val="none" w:sz="0" w:space="0" w:color="auto"/>
        <w:bottom w:val="none" w:sz="0" w:space="0" w:color="auto"/>
        <w:right w:val="none" w:sz="0" w:space="0" w:color="auto"/>
      </w:divBdr>
    </w:div>
    <w:div w:id="1516118453">
      <w:bodyDiv w:val="1"/>
      <w:marLeft w:val="0"/>
      <w:marRight w:val="0"/>
      <w:marTop w:val="0"/>
      <w:marBottom w:val="0"/>
      <w:divBdr>
        <w:top w:val="none" w:sz="0" w:space="0" w:color="auto"/>
        <w:left w:val="none" w:sz="0" w:space="0" w:color="auto"/>
        <w:bottom w:val="none" w:sz="0" w:space="0" w:color="auto"/>
        <w:right w:val="none" w:sz="0" w:space="0" w:color="auto"/>
      </w:divBdr>
    </w:div>
    <w:div w:id="1520240401">
      <w:bodyDiv w:val="1"/>
      <w:marLeft w:val="0"/>
      <w:marRight w:val="0"/>
      <w:marTop w:val="0"/>
      <w:marBottom w:val="0"/>
      <w:divBdr>
        <w:top w:val="none" w:sz="0" w:space="0" w:color="auto"/>
        <w:left w:val="none" w:sz="0" w:space="0" w:color="auto"/>
        <w:bottom w:val="none" w:sz="0" w:space="0" w:color="auto"/>
        <w:right w:val="none" w:sz="0" w:space="0" w:color="auto"/>
      </w:divBdr>
    </w:div>
    <w:div w:id="1523132163">
      <w:bodyDiv w:val="1"/>
      <w:marLeft w:val="0"/>
      <w:marRight w:val="0"/>
      <w:marTop w:val="0"/>
      <w:marBottom w:val="0"/>
      <w:divBdr>
        <w:top w:val="none" w:sz="0" w:space="0" w:color="auto"/>
        <w:left w:val="none" w:sz="0" w:space="0" w:color="auto"/>
        <w:bottom w:val="none" w:sz="0" w:space="0" w:color="auto"/>
        <w:right w:val="none" w:sz="0" w:space="0" w:color="auto"/>
      </w:divBdr>
    </w:div>
    <w:div w:id="1524637348">
      <w:bodyDiv w:val="1"/>
      <w:marLeft w:val="0"/>
      <w:marRight w:val="0"/>
      <w:marTop w:val="0"/>
      <w:marBottom w:val="0"/>
      <w:divBdr>
        <w:top w:val="none" w:sz="0" w:space="0" w:color="auto"/>
        <w:left w:val="none" w:sz="0" w:space="0" w:color="auto"/>
        <w:bottom w:val="none" w:sz="0" w:space="0" w:color="auto"/>
        <w:right w:val="none" w:sz="0" w:space="0" w:color="auto"/>
      </w:divBdr>
    </w:div>
    <w:div w:id="1525292529">
      <w:bodyDiv w:val="1"/>
      <w:marLeft w:val="0"/>
      <w:marRight w:val="0"/>
      <w:marTop w:val="0"/>
      <w:marBottom w:val="0"/>
      <w:divBdr>
        <w:top w:val="none" w:sz="0" w:space="0" w:color="auto"/>
        <w:left w:val="none" w:sz="0" w:space="0" w:color="auto"/>
        <w:bottom w:val="none" w:sz="0" w:space="0" w:color="auto"/>
        <w:right w:val="none" w:sz="0" w:space="0" w:color="auto"/>
      </w:divBdr>
    </w:div>
    <w:div w:id="1526207273">
      <w:bodyDiv w:val="1"/>
      <w:marLeft w:val="0"/>
      <w:marRight w:val="0"/>
      <w:marTop w:val="0"/>
      <w:marBottom w:val="0"/>
      <w:divBdr>
        <w:top w:val="none" w:sz="0" w:space="0" w:color="auto"/>
        <w:left w:val="none" w:sz="0" w:space="0" w:color="auto"/>
        <w:bottom w:val="none" w:sz="0" w:space="0" w:color="auto"/>
        <w:right w:val="none" w:sz="0" w:space="0" w:color="auto"/>
      </w:divBdr>
    </w:div>
    <w:div w:id="1527207301">
      <w:bodyDiv w:val="1"/>
      <w:marLeft w:val="0"/>
      <w:marRight w:val="0"/>
      <w:marTop w:val="0"/>
      <w:marBottom w:val="0"/>
      <w:divBdr>
        <w:top w:val="none" w:sz="0" w:space="0" w:color="auto"/>
        <w:left w:val="none" w:sz="0" w:space="0" w:color="auto"/>
        <w:bottom w:val="none" w:sz="0" w:space="0" w:color="auto"/>
        <w:right w:val="none" w:sz="0" w:space="0" w:color="auto"/>
      </w:divBdr>
    </w:div>
    <w:div w:id="1527645030">
      <w:bodyDiv w:val="1"/>
      <w:marLeft w:val="0"/>
      <w:marRight w:val="0"/>
      <w:marTop w:val="0"/>
      <w:marBottom w:val="0"/>
      <w:divBdr>
        <w:top w:val="none" w:sz="0" w:space="0" w:color="auto"/>
        <w:left w:val="none" w:sz="0" w:space="0" w:color="auto"/>
        <w:bottom w:val="none" w:sz="0" w:space="0" w:color="auto"/>
        <w:right w:val="none" w:sz="0" w:space="0" w:color="auto"/>
      </w:divBdr>
    </w:div>
    <w:div w:id="1528178532">
      <w:bodyDiv w:val="1"/>
      <w:marLeft w:val="0"/>
      <w:marRight w:val="0"/>
      <w:marTop w:val="0"/>
      <w:marBottom w:val="0"/>
      <w:divBdr>
        <w:top w:val="none" w:sz="0" w:space="0" w:color="auto"/>
        <w:left w:val="none" w:sz="0" w:space="0" w:color="auto"/>
        <w:bottom w:val="none" w:sz="0" w:space="0" w:color="auto"/>
        <w:right w:val="none" w:sz="0" w:space="0" w:color="auto"/>
      </w:divBdr>
    </w:div>
    <w:div w:id="1530221606">
      <w:bodyDiv w:val="1"/>
      <w:marLeft w:val="0"/>
      <w:marRight w:val="0"/>
      <w:marTop w:val="0"/>
      <w:marBottom w:val="0"/>
      <w:divBdr>
        <w:top w:val="none" w:sz="0" w:space="0" w:color="auto"/>
        <w:left w:val="none" w:sz="0" w:space="0" w:color="auto"/>
        <w:bottom w:val="none" w:sz="0" w:space="0" w:color="auto"/>
        <w:right w:val="none" w:sz="0" w:space="0" w:color="auto"/>
      </w:divBdr>
    </w:div>
    <w:div w:id="1530297021">
      <w:bodyDiv w:val="1"/>
      <w:marLeft w:val="0"/>
      <w:marRight w:val="0"/>
      <w:marTop w:val="0"/>
      <w:marBottom w:val="0"/>
      <w:divBdr>
        <w:top w:val="none" w:sz="0" w:space="0" w:color="auto"/>
        <w:left w:val="none" w:sz="0" w:space="0" w:color="auto"/>
        <w:bottom w:val="none" w:sz="0" w:space="0" w:color="auto"/>
        <w:right w:val="none" w:sz="0" w:space="0" w:color="auto"/>
      </w:divBdr>
    </w:div>
    <w:div w:id="1532182231">
      <w:bodyDiv w:val="1"/>
      <w:marLeft w:val="0"/>
      <w:marRight w:val="0"/>
      <w:marTop w:val="0"/>
      <w:marBottom w:val="0"/>
      <w:divBdr>
        <w:top w:val="none" w:sz="0" w:space="0" w:color="auto"/>
        <w:left w:val="none" w:sz="0" w:space="0" w:color="auto"/>
        <w:bottom w:val="none" w:sz="0" w:space="0" w:color="auto"/>
        <w:right w:val="none" w:sz="0" w:space="0" w:color="auto"/>
      </w:divBdr>
    </w:div>
    <w:div w:id="1535845057">
      <w:bodyDiv w:val="1"/>
      <w:marLeft w:val="0"/>
      <w:marRight w:val="0"/>
      <w:marTop w:val="0"/>
      <w:marBottom w:val="0"/>
      <w:divBdr>
        <w:top w:val="none" w:sz="0" w:space="0" w:color="auto"/>
        <w:left w:val="none" w:sz="0" w:space="0" w:color="auto"/>
        <w:bottom w:val="none" w:sz="0" w:space="0" w:color="auto"/>
        <w:right w:val="none" w:sz="0" w:space="0" w:color="auto"/>
      </w:divBdr>
    </w:div>
    <w:div w:id="1535848211">
      <w:bodyDiv w:val="1"/>
      <w:marLeft w:val="0"/>
      <w:marRight w:val="0"/>
      <w:marTop w:val="0"/>
      <w:marBottom w:val="0"/>
      <w:divBdr>
        <w:top w:val="none" w:sz="0" w:space="0" w:color="auto"/>
        <w:left w:val="none" w:sz="0" w:space="0" w:color="auto"/>
        <w:bottom w:val="none" w:sz="0" w:space="0" w:color="auto"/>
        <w:right w:val="none" w:sz="0" w:space="0" w:color="auto"/>
      </w:divBdr>
    </w:div>
    <w:div w:id="1539196138">
      <w:bodyDiv w:val="1"/>
      <w:marLeft w:val="0"/>
      <w:marRight w:val="0"/>
      <w:marTop w:val="0"/>
      <w:marBottom w:val="0"/>
      <w:divBdr>
        <w:top w:val="none" w:sz="0" w:space="0" w:color="auto"/>
        <w:left w:val="none" w:sz="0" w:space="0" w:color="auto"/>
        <w:bottom w:val="none" w:sz="0" w:space="0" w:color="auto"/>
        <w:right w:val="none" w:sz="0" w:space="0" w:color="auto"/>
      </w:divBdr>
    </w:div>
    <w:div w:id="1539318431">
      <w:bodyDiv w:val="1"/>
      <w:marLeft w:val="0"/>
      <w:marRight w:val="0"/>
      <w:marTop w:val="0"/>
      <w:marBottom w:val="0"/>
      <w:divBdr>
        <w:top w:val="none" w:sz="0" w:space="0" w:color="auto"/>
        <w:left w:val="none" w:sz="0" w:space="0" w:color="auto"/>
        <w:bottom w:val="none" w:sz="0" w:space="0" w:color="auto"/>
        <w:right w:val="none" w:sz="0" w:space="0" w:color="auto"/>
      </w:divBdr>
    </w:div>
    <w:div w:id="1541280852">
      <w:bodyDiv w:val="1"/>
      <w:marLeft w:val="0"/>
      <w:marRight w:val="0"/>
      <w:marTop w:val="0"/>
      <w:marBottom w:val="0"/>
      <w:divBdr>
        <w:top w:val="none" w:sz="0" w:space="0" w:color="auto"/>
        <w:left w:val="none" w:sz="0" w:space="0" w:color="auto"/>
        <w:bottom w:val="none" w:sz="0" w:space="0" w:color="auto"/>
        <w:right w:val="none" w:sz="0" w:space="0" w:color="auto"/>
      </w:divBdr>
    </w:div>
    <w:div w:id="1550530209">
      <w:bodyDiv w:val="1"/>
      <w:marLeft w:val="0"/>
      <w:marRight w:val="0"/>
      <w:marTop w:val="0"/>
      <w:marBottom w:val="0"/>
      <w:divBdr>
        <w:top w:val="none" w:sz="0" w:space="0" w:color="auto"/>
        <w:left w:val="none" w:sz="0" w:space="0" w:color="auto"/>
        <w:bottom w:val="none" w:sz="0" w:space="0" w:color="auto"/>
        <w:right w:val="none" w:sz="0" w:space="0" w:color="auto"/>
      </w:divBdr>
    </w:div>
    <w:div w:id="1550872749">
      <w:bodyDiv w:val="1"/>
      <w:marLeft w:val="0"/>
      <w:marRight w:val="0"/>
      <w:marTop w:val="0"/>
      <w:marBottom w:val="0"/>
      <w:divBdr>
        <w:top w:val="none" w:sz="0" w:space="0" w:color="auto"/>
        <w:left w:val="none" w:sz="0" w:space="0" w:color="auto"/>
        <w:bottom w:val="none" w:sz="0" w:space="0" w:color="auto"/>
        <w:right w:val="none" w:sz="0" w:space="0" w:color="auto"/>
      </w:divBdr>
    </w:div>
    <w:div w:id="1553885588">
      <w:bodyDiv w:val="1"/>
      <w:marLeft w:val="0"/>
      <w:marRight w:val="0"/>
      <w:marTop w:val="0"/>
      <w:marBottom w:val="0"/>
      <w:divBdr>
        <w:top w:val="none" w:sz="0" w:space="0" w:color="auto"/>
        <w:left w:val="none" w:sz="0" w:space="0" w:color="auto"/>
        <w:bottom w:val="none" w:sz="0" w:space="0" w:color="auto"/>
        <w:right w:val="none" w:sz="0" w:space="0" w:color="auto"/>
      </w:divBdr>
    </w:div>
    <w:div w:id="1554543630">
      <w:bodyDiv w:val="1"/>
      <w:marLeft w:val="0"/>
      <w:marRight w:val="0"/>
      <w:marTop w:val="0"/>
      <w:marBottom w:val="0"/>
      <w:divBdr>
        <w:top w:val="none" w:sz="0" w:space="0" w:color="auto"/>
        <w:left w:val="none" w:sz="0" w:space="0" w:color="auto"/>
        <w:bottom w:val="none" w:sz="0" w:space="0" w:color="auto"/>
        <w:right w:val="none" w:sz="0" w:space="0" w:color="auto"/>
      </w:divBdr>
    </w:div>
    <w:div w:id="1556769922">
      <w:bodyDiv w:val="1"/>
      <w:marLeft w:val="0"/>
      <w:marRight w:val="0"/>
      <w:marTop w:val="0"/>
      <w:marBottom w:val="0"/>
      <w:divBdr>
        <w:top w:val="none" w:sz="0" w:space="0" w:color="auto"/>
        <w:left w:val="none" w:sz="0" w:space="0" w:color="auto"/>
        <w:bottom w:val="none" w:sz="0" w:space="0" w:color="auto"/>
        <w:right w:val="none" w:sz="0" w:space="0" w:color="auto"/>
      </w:divBdr>
    </w:div>
    <w:div w:id="1558272684">
      <w:bodyDiv w:val="1"/>
      <w:marLeft w:val="0"/>
      <w:marRight w:val="0"/>
      <w:marTop w:val="0"/>
      <w:marBottom w:val="0"/>
      <w:divBdr>
        <w:top w:val="none" w:sz="0" w:space="0" w:color="auto"/>
        <w:left w:val="none" w:sz="0" w:space="0" w:color="auto"/>
        <w:bottom w:val="none" w:sz="0" w:space="0" w:color="auto"/>
        <w:right w:val="none" w:sz="0" w:space="0" w:color="auto"/>
      </w:divBdr>
    </w:div>
    <w:div w:id="1561019354">
      <w:bodyDiv w:val="1"/>
      <w:marLeft w:val="0"/>
      <w:marRight w:val="0"/>
      <w:marTop w:val="0"/>
      <w:marBottom w:val="0"/>
      <w:divBdr>
        <w:top w:val="none" w:sz="0" w:space="0" w:color="auto"/>
        <w:left w:val="none" w:sz="0" w:space="0" w:color="auto"/>
        <w:bottom w:val="none" w:sz="0" w:space="0" w:color="auto"/>
        <w:right w:val="none" w:sz="0" w:space="0" w:color="auto"/>
      </w:divBdr>
    </w:div>
    <w:div w:id="1562713015">
      <w:bodyDiv w:val="1"/>
      <w:marLeft w:val="0"/>
      <w:marRight w:val="0"/>
      <w:marTop w:val="0"/>
      <w:marBottom w:val="0"/>
      <w:divBdr>
        <w:top w:val="none" w:sz="0" w:space="0" w:color="auto"/>
        <w:left w:val="none" w:sz="0" w:space="0" w:color="auto"/>
        <w:bottom w:val="none" w:sz="0" w:space="0" w:color="auto"/>
        <w:right w:val="none" w:sz="0" w:space="0" w:color="auto"/>
      </w:divBdr>
    </w:div>
    <w:div w:id="1563324050">
      <w:bodyDiv w:val="1"/>
      <w:marLeft w:val="0"/>
      <w:marRight w:val="0"/>
      <w:marTop w:val="0"/>
      <w:marBottom w:val="0"/>
      <w:divBdr>
        <w:top w:val="none" w:sz="0" w:space="0" w:color="auto"/>
        <w:left w:val="none" w:sz="0" w:space="0" w:color="auto"/>
        <w:bottom w:val="none" w:sz="0" w:space="0" w:color="auto"/>
        <w:right w:val="none" w:sz="0" w:space="0" w:color="auto"/>
      </w:divBdr>
    </w:div>
    <w:div w:id="1564675099">
      <w:bodyDiv w:val="1"/>
      <w:marLeft w:val="0"/>
      <w:marRight w:val="0"/>
      <w:marTop w:val="0"/>
      <w:marBottom w:val="0"/>
      <w:divBdr>
        <w:top w:val="none" w:sz="0" w:space="0" w:color="auto"/>
        <w:left w:val="none" w:sz="0" w:space="0" w:color="auto"/>
        <w:bottom w:val="none" w:sz="0" w:space="0" w:color="auto"/>
        <w:right w:val="none" w:sz="0" w:space="0" w:color="auto"/>
      </w:divBdr>
    </w:div>
    <w:div w:id="1565070625">
      <w:bodyDiv w:val="1"/>
      <w:marLeft w:val="0"/>
      <w:marRight w:val="0"/>
      <w:marTop w:val="0"/>
      <w:marBottom w:val="0"/>
      <w:divBdr>
        <w:top w:val="none" w:sz="0" w:space="0" w:color="auto"/>
        <w:left w:val="none" w:sz="0" w:space="0" w:color="auto"/>
        <w:bottom w:val="none" w:sz="0" w:space="0" w:color="auto"/>
        <w:right w:val="none" w:sz="0" w:space="0" w:color="auto"/>
      </w:divBdr>
    </w:div>
    <w:div w:id="1566601933">
      <w:bodyDiv w:val="1"/>
      <w:marLeft w:val="0"/>
      <w:marRight w:val="0"/>
      <w:marTop w:val="0"/>
      <w:marBottom w:val="0"/>
      <w:divBdr>
        <w:top w:val="none" w:sz="0" w:space="0" w:color="auto"/>
        <w:left w:val="none" w:sz="0" w:space="0" w:color="auto"/>
        <w:bottom w:val="none" w:sz="0" w:space="0" w:color="auto"/>
        <w:right w:val="none" w:sz="0" w:space="0" w:color="auto"/>
      </w:divBdr>
    </w:div>
    <w:div w:id="1566842749">
      <w:bodyDiv w:val="1"/>
      <w:marLeft w:val="0"/>
      <w:marRight w:val="0"/>
      <w:marTop w:val="0"/>
      <w:marBottom w:val="0"/>
      <w:divBdr>
        <w:top w:val="none" w:sz="0" w:space="0" w:color="auto"/>
        <w:left w:val="none" w:sz="0" w:space="0" w:color="auto"/>
        <w:bottom w:val="none" w:sz="0" w:space="0" w:color="auto"/>
        <w:right w:val="none" w:sz="0" w:space="0" w:color="auto"/>
      </w:divBdr>
    </w:div>
    <w:div w:id="1567031757">
      <w:bodyDiv w:val="1"/>
      <w:marLeft w:val="0"/>
      <w:marRight w:val="0"/>
      <w:marTop w:val="0"/>
      <w:marBottom w:val="0"/>
      <w:divBdr>
        <w:top w:val="none" w:sz="0" w:space="0" w:color="auto"/>
        <w:left w:val="none" w:sz="0" w:space="0" w:color="auto"/>
        <w:bottom w:val="none" w:sz="0" w:space="0" w:color="auto"/>
        <w:right w:val="none" w:sz="0" w:space="0" w:color="auto"/>
      </w:divBdr>
    </w:div>
    <w:div w:id="1568301572">
      <w:bodyDiv w:val="1"/>
      <w:marLeft w:val="0"/>
      <w:marRight w:val="0"/>
      <w:marTop w:val="0"/>
      <w:marBottom w:val="0"/>
      <w:divBdr>
        <w:top w:val="none" w:sz="0" w:space="0" w:color="auto"/>
        <w:left w:val="none" w:sz="0" w:space="0" w:color="auto"/>
        <w:bottom w:val="none" w:sz="0" w:space="0" w:color="auto"/>
        <w:right w:val="none" w:sz="0" w:space="0" w:color="auto"/>
      </w:divBdr>
    </w:div>
    <w:div w:id="1568567016">
      <w:bodyDiv w:val="1"/>
      <w:marLeft w:val="0"/>
      <w:marRight w:val="0"/>
      <w:marTop w:val="0"/>
      <w:marBottom w:val="0"/>
      <w:divBdr>
        <w:top w:val="none" w:sz="0" w:space="0" w:color="auto"/>
        <w:left w:val="none" w:sz="0" w:space="0" w:color="auto"/>
        <w:bottom w:val="none" w:sz="0" w:space="0" w:color="auto"/>
        <w:right w:val="none" w:sz="0" w:space="0" w:color="auto"/>
      </w:divBdr>
    </w:div>
    <w:div w:id="1569802757">
      <w:bodyDiv w:val="1"/>
      <w:marLeft w:val="0"/>
      <w:marRight w:val="0"/>
      <w:marTop w:val="0"/>
      <w:marBottom w:val="0"/>
      <w:divBdr>
        <w:top w:val="none" w:sz="0" w:space="0" w:color="auto"/>
        <w:left w:val="none" w:sz="0" w:space="0" w:color="auto"/>
        <w:bottom w:val="none" w:sz="0" w:space="0" w:color="auto"/>
        <w:right w:val="none" w:sz="0" w:space="0" w:color="auto"/>
      </w:divBdr>
    </w:div>
    <w:div w:id="1573661786">
      <w:bodyDiv w:val="1"/>
      <w:marLeft w:val="0"/>
      <w:marRight w:val="0"/>
      <w:marTop w:val="0"/>
      <w:marBottom w:val="0"/>
      <w:divBdr>
        <w:top w:val="none" w:sz="0" w:space="0" w:color="auto"/>
        <w:left w:val="none" w:sz="0" w:space="0" w:color="auto"/>
        <w:bottom w:val="none" w:sz="0" w:space="0" w:color="auto"/>
        <w:right w:val="none" w:sz="0" w:space="0" w:color="auto"/>
      </w:divBdr>
    </w:div>
    <w:div w:id="1576010108">
      <w:bodyDiv w:val="1"/>
      <w:marLeft w:val="0"/>
      <w:marRight w:val="0"/>
      <w:marTop w:val="0"/>
      <w:marBottom w:val="0"/>
      <w:divBdr>
        <w:top w:val="none" w:sz="0" w:space="0" w:color="auto"/>
        <w:left w:val="none" w:sz="0" w:space="0" w:color="auto"/>
        <w:bottom w:val="none" w:sz="0" w:space="0" w:color="auto"/>
        <w:right w:val="none" w:sz="0" w:space="0" w:color="auto"/>
      </w:divBdr>
    </w:div>
    <w:div w:id="1580869330">
      <w:bodyDiv w:val="1"/>
      <w:marLeft w:val="0"/>
      <w:marRight w:val="0"/>
      <w:marTop w:val="0"/>
      <w:marBottom w:val="0"/>
      <w:divBdr>
        <w:top w:val="none" w:sz="0" w:space="0" w:color="auto"/>
        <w:left w:val="none" w:sz="0" w:space="0" w:color="auto"/>
        <w:bottom w:val="none" w:sz="0" w:space="0" w:color="auto"/>
        <w:right w:val="none" w:sz="0" w:space="0" w:color="auto"/>
      </w:divBdr>
    </w:div>
    <w:div w:id="1582183426">
      <w:bodyDiv w:val="1"/>
      <w:marLeft w:val="0"/>
      <w:marRight w:val="0"/>
      <w:marTop w:val="0"/>
      <w:marBottom w:val="0"/>
      <w:divBdr>
        <w:top w:val="none" w:sz="0" w:space="0" w:color="auto"/>
        <w:left w:val="none" w:sz="0" w:space="0" w:color="auto"/>
        <w:bottom w:val="none" w:sz="0" w:space="0" w:color="auto"/>
        <w:right w:val="none" w:sz="0" w:space="0" w:color="auto"/>
      </w:divBdr>
    </w:div>
    <w:div w:id="1591768934">
      <w:bodyDiv w:val="1"/>
      <w:marLeft w:val="0"/>
      <w:marRight w:val="0"/>
      <w:marTop w:val="0"/>
      <w:marBottom w:val="0"/>
      <w:divBdr>
        <w:top w:val="none" w:sz="0" w:space="0" w:color="auto"/>
        <w:left w:val="none" w:sz="0" w:space="0" w:color="auto"/>
        <w:bottom w:val="none" w:sz="0" w:space="0" w:color="auto"/>
        <w:right w:val="none" w:sz="0" w:space="0" w:color="auto"/>
      </w:divBdr>
    </w:div>
    <w:div w:id="1593273721">
      <w:bodyDiv w:val="1"/>
      <w:marLeft w:val="0"/>
      <w:marRight w:val="0"/>
      <w:marTop w:val="0"/>
      <w:marBottom w:val="0"/>
      <w:divBdr>
        <w:top w:val="none" w:sz="0" w:space="0" w:color="auto"/>
        <w:left w:val="none" w:sz="0" w:space="0" w:color="auto"/>
        <w:bottom w:val="none" w:sz="0" w:space="0" w:color="auto"/>
        <w:right w:val="none" w:sz="0" w:space="0" w:color="auto"/>
      </w:divBdr>
    </w:div>
    <w:div w:id="1594507882">
      <w:bodyDiv w:val="1"/>
      <w:marLeft w:val="0"/>
      <w:marRight w:val="0"/>
      <w:marTop w:val="0"/>
      <w:marBottom w:val="0"/>
      <w:divBdr>
        <w:top w:val="none" w:sz="0" w:space="0" w:color="auto"/>
        <w:left w:val="none" w:sz="0" w:space="0" w:color="auto"/>
        <w:bottom w:val="none" w:sz="0" w:space="0" w:color="auto"/>
        <w:right w:val="none" w:sz="0" w:space="0" w:color="auto"/>
      </w:divBdr>
    </w:div>
    <w:div w:id="1595280611">
      <w:bodyDiv w:val="1"/>
      <w:marLeft w:val="0"/>
      <w:marRight w:val="0"/>
      <w:marTop w:val="0"/>
      <w:marBottom w:val="0"/>
      <w:divBdr>
        <w:top w:val="none" w:sz="0" w:space="0" w:color="auto"/>
        <w:left w:val="none" w:sz="0" w:space="0" w:color="auto"/>
        <w:bottom w:val="none" w:sz="0" w:space="0" w:color="auto"/>
        <w:right w:val="none" w:sz="0" w:space="0" w:color="auto"/>
      </w:divBdr>
    </w:div>
    <w:div w:id="1596017270">
      <w:bodyDiv w:val="1"/>
      <w:marLeft w:val="0"/>
      <w:marRight w:val="0"/>
      <w:marTop w:val="0"/>
      <w:marBottom w:val="0"/>
      <w:divBdr>
        <w:top w:val="none" w:sz="0" w:space="0" w:color="auto"/>
        <w:left w:val="none" w:sz="0" w:space="0" w:color="auto"/>
        <w:bottom w:val="none" w:sz="0" w:space="0" w:color="auto"/>
        <w:right w:val="none" w:sz="0" w:space="0" w:color="auto"/>
      </w:divBdr>
    </w:div>
    <w:div w:id="1597253874">
      <w:bodyDiv w:val="1"/>
      <w:marLeft w:val="0"/>
      <w:marRight w:val="0"/>
      <w:marTop w:val="0"/>
      <w:marBottom w:val="0"/>
      <w:divBdr>
        <w:top w:val="none" w:sz="0" w:space="0" w:color="auto"/>
        <w:left w:val="none" w:sz="0" w:space="0" w:color="auto"/>
        <w:bottom w:val="none" w:sz="0" w:space="0" w:color="auto"/>
        <w:right w:val="none" w:sz="0" w:space="0" w:color="auto"/>
      </w:divBdr>
    </w:div>
    <w:div w:id="1598441713">
      <w:bodyDiv w:val="1"/>
      <w:marLeft w:val="0"/>
      <w:marRight w:val="0"/>
      <w:marTop w:val="0"/>
      <w:marBottom w:val="0"/>
      <w:divBdr>
        <w:top w:val="none" w:sz="0" w:space="0" w:color="auto"/>
        <w:left w:val="none" w:sz="0" w:space="0" w:color="auto"/>
        <w:bottom w:val="none" w:sz="0" w:space="0" w:color="auto"/>
        <w:right w:val="none" w:sz="0" w:space="0" w:color="auto"/>
      </w:divBdr>
    </w:div>
    <w:div w:id="1600018878">
      <w:bodyDiv w:val="1"/>
      <w:marLeft w:val="0"/>
      <w:marRight w:val="0"/>
      <w:marTop w:val="0"/>
      <w:marBottom w:val="0"/>
      <w:divBdr>
        <w:top w:val="none" w:sz="0" w:space="0" w:color="auto"/>
        <w:left w:val="none" w:sz="0" w:space="0" w:color="auto"/>
        <w:bottom w:val="none" w:sz="0" w:space="0" w:color="auto"/>
        <w:right w:val="none" w:sz="0" w:space="0" w:color="auto"/>
      </w:divBdr>
    </w:div>
    <w:div w:id="1601375472">
      <w:bodyDiv w:val="1"/>
      <w:marLeft w:val="0"/>
      <w:marRight w:val="0"/>
      <w:marTop w:val="0"/>
      <w:marBottom w:val="0"/>
      <w:divBdr>
        <w:top w:val="none" w:sz="0" w:space="0" w:color="auto"/>
        <w:left w:val="none" w:sz="0" w:space="0" w:color="auto"/>
        <w:bottom w:val="none" w:sz="0" w:space="0" w:color="auto"/>
        <w:right w:val="none" w:sz="0" w:space="0" w:color="auto"/>
      </w:divBdr>
    </w:div>
    <w:div w:id="1604604640">
      <w:bodyDiv w:val="1"/>
      <w:marLeft w:val="0"/>
      <w:marRight w:val="0"/>
      <w:marTop w:val="0"/>
      <w:marBottom w:val="0"/>
      <w:divBdr>
        <w:top w:val="none" w:sz="0" w:space="0" w:color="auto"/>
        <w:left w:val="none" w:sz="0" w:space="0" w:color="auto"/>
        <w:bottom w:val="none" w:sz="0" w:space="0" w:color="auto"/>
        <w:right w:val="none" w:sz="0" w:space="0" w:color="auto"/>
      </w:divBdr>
    </w:div>
    <w:div w:id="1607541642">
      <w:bodyDiv w:val="1"/>
      <w:marLeft w:val="0"/>
      <w:marRight w:val="0"/>
      <w:marTop w:val="0"/>
      <w:marBottom w:val="0"/>
      <w:divBdr>
        <w:top w:val="none" w:sz="0" w:space="0" w:color="auto"/>
        <w:left w:val="none" w:sz="0" w:space="0" w:color="auto"/>
        <w:bottom w:val="none" w:sz="0" w:space="0" w:color="auto"/>
        <w:right w:val="none" w:sz="0" w:space="0" w:color="auto"/>
      </w:divBdr>
    </w:div>
    <w:div w:id="1612780345">
      <w:bodyDiv w:val="1"/>
      <w:marLeft w:val="0"/>
      <w:marRight w:val="0"/>
      <w:marTop w:val="0"/>
      <w:marBottom w:val="0"/>
      <w:divBdr>
        <w:top w:val="none" w:sz="0" w:space="0" w:color="auto"/>
        <w:left w:val="none" w:sz="0" w:space="0" w:color="auto"/>
        <w:bottom w:val="none" w:sz="0" w:space="0" w:color="auto"/>
        <w:right w:val="none" w:sz="0" w:space="0" w:color="auto"/>
      </w:divBdr>
    </w:div>
    <w:div w:id="1616400438">
      <w:bodyDiv w:val="1"/>
      <w:marLeft w:val="0"/>
      <w:marRight w:val="0"/>
      <w:marTop w:val="0"/>
      <w:marBottom w:val="0"/>
      <w:divBdr>
        <w:top w:val="none" w:sz="0" w:space="0" w:color="auto"/>
        <w:left w:val="none" w:sz="0" w:space="0" w:color="auto"/>
        <w:bottom w:val="none" w:sz="0" w:space="0" w:color="auto"/>
        <w:right w:val="none" w:sz="0" w:space="0" w:color="auto"/>
      </w:divBdr>
    </w:div>
    <w:div w:id="1619069307">
      <w:bodyDiv w:val="1"/>
      <w:marLeft w:val="0"/>
      <w:marRight w:val="0"/>
      <w:marTop w:val="0"/>
      <w:marBottom w:val="0"/>
      <w:divBdr>
        <w:top w:val="none" w:sz="0" w:space="0" w:color="auto"/>
        <w:left w:val="none" w:sz="0" w:space="0" w:color="auto"/>
        <w:bottom w:val="none" w:sz="0" w:space="0" w:color="auto"/>
        <w:right w:val="none" w:sz="0" w:space="0" w:color="auto"/>
      </w:divBdr>
    </w:div>
    <w:div w:id="1621885684">
      <w:bodyDiv w:val="1"/>
      <w:marLeft w:val="0"/>
      <w:marRight w:val="0"/>
      <w:marTop w:val="0"/>
      <w:marBottom w:val="0"/>
      <w:divBdr>
        <w:top w:val="none" w:sz="0" w:space="0" w:color="auto"/>
        <w:left w:val="none" w:sz="0" w:space="0" w:color="auto"/>
        <w:bottom w:val="none" w:sz="0" w:space="0" w:color="auto"/>
        <w:right w:val="none" w:sz="0" w:space="0" w:color="auto"/>
      </w:divBdr>
    </w:div>
    <w:div w:id="1622376300">
      <w:bodyDiv w:val="1"/>
      <w:marLeft w:val="0"/>
      <w:marRight w:val="0"/>
      <w:marTop w:val="0"/>
      <w:marBottom w:val="0"/>
      <w:divBdr>
        <w:top w:val="none" w:sz="0" w:space="0" w:color="auto"/>
        <w:left w:val="none" w:sz="0" w:space="0" w:color="auto"/>
        <w:bottom w:val="none" w:sz="0" w:space="0" w:color="auto"/>
        <w:right w:val="none" w:sz="0" w:space="0" w:color="auto"/>
      </w:divBdr>
    </w:div>
    <w:div w:id="1624194593">
      <w:bodyDiv w:val="1"/>
      <w:marLeft w:val="0"/>
      <w:marRight w:val="0"/>
      <w:marTop w:val="0"/>
      <w:marBottom w:val="0"/>
      <w:divBdr>
        <w:top w:val="none" w:sz="0" w:space="0" w:color="auto"/>
        <w:left w:val="none" w:sz="0" w:space="0" w:color="auto"/>
        <w:bottom w:val="none" w:sz="0" w:space="0" w:color="auto"/>
        <w:right w:val="none" w:sz="0" w:space="0" w:color="auto"/>
      </w:divBdr>
    </w:div>
    <w:div w:id="1629356165">
      <w:bodyDiv w:val="1"/>
      <w:marLeft w:val="0"/>
      <w:marRight w:val="0"/>
      <w:marTop w:val="0"/>
      <w:marBottom w:val="0"/>
      <w:divBdr>
        <w:top w:val="none" w:sz="0" w:space="0" w:color="auto"/>
        <w:left w:val="none" w:sz="0" w:space="0" w:color="auto"/>
        <w:bottom w:val="none" w:sz="0" w:space="0" w:color="auto"/>
        <w:right w:val="none" w:sz="0" w:space="0" w:color="auto"/>
      </w:divBdr>
    </w:div>
    <w:div w:id="1630352849">
      <w:bodyDiv w:val="1"/>
      <w:marLeft w:val="0"/>
      <w:marRight w:val="0"/>
      <w:marTop w:val="0"/>
      <w:marBottom w:val="0"/>
      <w:divBdr>
        <w:top w:val="none" w:sz="0" w:space="0" w:color="auto"/>
        <w:left w:val="none" w:sz="0" w:space="0" w:color="auto"/>
        <w:bottom w:val="none" w:sz="0" w:space="0" w:color="auto"/>
        <w:right w:val="none" w:sz="0" w:space="0" w:color="auto"/>
      </w:divBdr>
    </w:div>
    <w:div w:id="1634166717">
      <w:bodyDiv w:val="1"/>
      <w:marLeft w:val="0"/>
      <w:marRight w:val="0"/>
      <w:marTop w:val="0"/>
      <w:marBottom w:val="0"/>
      <w:divBdr>
        <w:top w:val="none" w:sz="0" w:space="0" w:color="auto"/>
        <w:left w:val="none" w:sz="0" w:space="0" w:color="auto"/>
        <w:bottom w:val="none" w:sz="0" w:space="0" w:color="auto"/>
        <w:right w:val="none" w:sz="0" w:space="0" w:color="auto"/>
      </w:divBdr>
    </w:div>
    <w:div w:id="1640571697">
      <w:bodyDiv w:val="1"/>
      <w:marLeft w:val="0"/>
      <w:marRight w:val="0"/>
      <w:marTop w:val="0"/>
      <w:marBottom w:val="0"/>
      <w:divBdr>
        <w:top w:val="none" w:sz="0" w:space="0" w:color="auto"/>
        <w:left w:val="none" w:sz="0" w:space="0" w:color="auto"/>
        <w:bottom w:val="none" w:sz="0" w:space="0" w:color="auto"/>
        <w:right w:val="none" w:sz="0" w:space="0" w:color="auto"/>
      </w:divBdr>
    </w:div>
    <w:div w:id="1640961176">
      <w:bodyDiv w:val="1"/>
      <w:marLeft w:val="0"/>
      <w:marRight w:val="0"/>
      <w:marTop w:val="0"/>
      <w:marBottom w:val="0"/>
      <w:divBdr>
        <w:top w:val="none" w:sz="0" w:space="0" w:color="auto"/>
        <w:left w:val="none" w:sz="0" w:space="0" w:color="auto"/>
        <w:bottom w:val="none" w:sz="0" w:space="0" w:color="auto"/>
        <w:right w:val="none" w:sz="0" w:space="0" w:color="auto"/>
      </w:divBdr>
    </w:div>
    <w:div w:id="1642345441">
      <w:bodyDiv w:val="1"/>
      <w:marLeft w:val="0"/>
      <w:marRight w:val="0"/>
      <w:marTop w:val="0"/>
      <w:marBottom w:val="0"/>
      <w:divBdr>
        <w:top w:val="none" w:sz="0" w:space="0" w:color="auto"/>
        <w:left w:val="none" w:sz="0" w:space="0" w:color="auto"/>
        <w:bottom w:val="none" w:sz="0" w:space="0" w:color="auto"/>
        <w:right w:val="none" w:sz="0" w:space="0" w:color="auto"/>
      </w:divBdr>
    </w:div>
    <w:div w:id="1646274296">
      <w:bodyDiv w:val="1"/>
      <w:marLeft w:val="0"/>
      <w:marRight w:val="0"/>
      <w:marTop w:val="0"/>
      <w:marBottom w:val="0"/>
      <w:divBdr>
        <w:top w:val="none" w:sz="0" w:space="0" w:color="auto"/>
        <w:left w:val="none" w:sz="0" w:space="0" w:color="auto"/>
        <w:bottom w:val="none" w:sz="0" w:space="0" w:color="auto"/>
        <w:right w:val="none" w:sz="0" w:space="0" w:color="auto"/>
      </w:divBdr>
    </w:div>
    <w:div w:id="1646618161">
      <w:bodyDiv w:val="1"/>
      <w:marLeft w:val="0"/>
      <w:marRight w:val="0"/>
      <w:marTop w:val="0"/>
      <w:marBottom w:val="0"/>
      <w:divBdr>
        <w:top w:val="none" w:sz="0" w:space="0" w:color="auto"/>
        <w:left w:val="none" w:sz="0" w:space="0" w:color="auto"/>
        <w:bottom w:val="none" w:sz="0" w:space="0" w:color="auto"/>
        <w:right w:val="none" w:sz="0" w:space="0" w:color="auto"/>
      </w:divBdr>
    </w:div>
    <w:div w:id="1647970868">
      <w:bodyDiv w:val="1"/>
      <w:marLeft w:val="0"/>
      <w:marRight w:val="0"/>
      <w:marTop w:val="0"/>
      <w:marBottom w:val="0"/>
      <w:divBdr>
        <w:top w:val="none" w:sz="0" w:space="0" w:color="auto"/>
        <w:left w:val="none" w:sz="0" w:space="0" w:color="auto"/>
        <w:bottom w:val="none" w:sz="0" w:space="0" w:color="auto"/>
        <w:right w:val="none" w:sz="0" w:space="0" w:color="auto"/>
      </w:divBdr>
    </w:div>
    <w:div w:id="1650205093">
      <w:bodyDiv w:val="1"/>
      <w:marLeft w:val="0"/>
      <w:marRight w:val="0"/>
      <w:marTop w:val="0"/>
      <w:marBottom w:val="0"/>
      <w:divBdr>
        <w:top w:val="none" w:sz="0" w:space="0" w:color="auto"/>
        <w:left w:val="none" w:sz="0" w:space="0" w:color="auto"/>
        <w:bottom w:val="none" w:sz="0" w:space="0" w:color="auto"/>
        <w:right w:val="none" w:sz="0" w:space="0" w:color="auto"/>
      </w:divBdr>
    </w:div>
    <w:div w:id="1654137758">
      <w:bodyDiv w:val="1"/>
      <w:marLeft w:val="0"/>
      <w:marRight w:val="0"/>
      <w:marTop w:val="0"/>
      <w:marBottom w:val="0"/>
      <w:divBdr>
        <w:top w:val="none" w:sz="0" w:space="0" w:color="auto"/>
        <w:left w:val="none" w:sz="0" w:space="0" w:color="auto"/>
        <w:bottom w:val="none" w:sz="0" w:space="0" w:color="auto"/>
        <w:right w:val="none" w:sz="0" w:space="0" w:color="auto"/>
      </w:divBdr>
    </w:div>
    <w:div w:id="1656107924">
      <w:bodyDiv w:val="1"/>
      <w:marLeft w:val="0"/>
      <w:marRight w:val="0"/>
      <w:marTop w:val="0"/>
      <w:marBottom w:val="0"/>
      <w:divBdr>
        <w:top w:val="none" w:sz="0" w:space="0" w:color="auto"/>
        <w:left w:val="none" w:sz="0" w:space="0" w:color="auto"/>
        <w:bottom w:val="none" w:sz="0" w:space="0" w:color="auto"/>
        <w:right w:val="none" w:sz="0" w:space="0" w:color="auto"/>
      </w:divBdr>
    </w:div>
    <w:div w:id="1656300842">
      <w:bodyDiv w:val="1"/>
      <w:marLeft w:val="0"/>
      <w:marRight w:val="0"/>
      <w:marTop w:val="0"/>
      <w:marBottom w:val="0"/>
      <w:divBdr>
        <w:top w:val="none" w:sz="0" w:space="0" w:color="auto"/>
        <w:left w:val="none" w:sz="0" w:space="0" w:color="auto"/>
        <w:bottom w:val="none" w:sz="0" w:space="0" w:color="auto"/>
        <w:right w:val="none" w:sz="0" w:space="0" w:color="auto"/>
      </w:divBdr>
    </w:div>
    <w:div w:id="1659773829">
      <w:bodyDiv w:val="1"/>
      <w:marLeft w:val="0"/>
      <w:marRight w:val="0"/>
      <w:marTop w:val="0"/>
      <w:marBottom w:val="0"/>
      <w:divBdr>
        <w:top w:val="none" w:sz="0" w:space="0" w:color="auto"/>
        <w:left w:val="none" w:sz="0" w:space="0" w:color="auto"/>
        <w:bottom w:val="none" w:sz="0" w:space="0" w:color="auto"/>
        <w:right w:val="none" w:sz="0" w:space="0" w:color="auto"/>
      </w:divBdr>
    </w:div>
    <w:div w:id="1665667901">
      <w:bodyDiv w:val="1"/>
      <w:marLeft w:val="0"/>
      <w:marRight w:val="0"/>
      <w:marTop w:val="0"/>
      <w:marBottom w:val="0"/>
      <w:divBdr>
        <w:top w:val="none" w:sz="0" w:space="0" w:color="auto"/>
        <w:left w:val="none" w:sz="0" w:space="0" w:color="auto"/>
        <w:bottom w:val="none" w:sz="0" w:space="0" w:color="auto"/>
        <w:right w:val="none" w:sz="0" w:space="0" w:color="auto"/>
      </w:divBdr>
    </w:div>
    <w:div w:id="1670257097">
      <w:bodyDiv w:val="1"/>
      <w:marLeft w:val="0"/>
      <w:marRight w:val="0"/>
      <w:marTop w:val="0"/>
      <w:marBottom w:val="0"/>
      <w:divBdr>
        <w:top w:val="none" w:sz="0" w:space="0" w:color="auto"/>
        <w:left w:val="none" w:sz="0" w:space="0" w:color="auto"/>
        <w:bottom w:val="none" w:sz="0" w:space="0" w:color="auto"/>
        <w:right w:val="none" w:sz="0" w:space="0" w:color="auto"/>
      </w:divBdr>
    </w:div>
    <w:div w:id="1672635828">
      <w:bodyDiv w:val="1"/>
      <w:marLeft w:val="0"/>
      <w:marRight w:val="0"/>
      <w:marTop w:val="0"/>
      <w:marBottom w:val="0"/>
      <w:divBdr>
        <w:top w:val="none" w:sz="0" w:space="0" w:color="auto"/>
        <w:left w:val="none" w:sz="0" w:space="0" w:color="auto"/>
        <w:bottom w:val="none" w:sz="0" w:space="0" w:color="auto"/>
        <w:right w:val="none" w:sz="0" w:space="0" w:color="auto"/>
      </w:divBdr>
    </w:div>
    <w:div w:id="1673023112">
      <w:bodyDiv w:val="1"/>
      <w:marLeft w:val="0"/>
      <w:marRight w:val="0"/>
      <w:marTop w:val="0"/>
      <w:marBottom w:val="0"/>
      <w:divBdr>
        <w:top w:val="none" w:sz="0" w:space="0" w:color="auto"/>
        <w:left w:val="none" w:sz="0" w:space="0" w:color="auto"/>
        <w:bottom w:val="none" w:sz="0" w:space="0" w:color="auto"/>
        <w:right w:val="none" w:sz="0" w:space="0" w:color="auto"/>
      </w:divBdr>
    </w:div>
    <w:div w:id="1683898652">
      <w:bodyDiv w:val="1"/>
      <w:marLeft w:val="0"/>
      <w:marRight w:val="0"/>
      <w:marTop w:val="0"/>
      <w:marBottom w:val="0"/>
      <w:divBdr>
        <w:top w:val="none" w:sz="0" w:space="0" w:color="auto"/>
        <w:left w:val="none" w:sz="0" w:space="0" w:color="auto"/>
        <w:bottom w:val="none" w:sz="0" w:space="0" w:color="auto"/>
        <w:right w:val="none" w:sz="0" w:space="0" w:color="auto"/>
      </w:divBdr>
    </w:div>
    <w:div w:id="1686057867">
      <w:bodyDiv w:val="1"/>
      <w:marLeft w:val="0"/>
      <w:marRight w:val="0"/>
      <w:marTop w:val="0"/>
      <w:marBottom w:val="0"/>
      <w:divBdr>
        <w:top w:val="none" w:sz="0" w:space="0" w:color="auto"/>
        <w:left w:val="none" w:sz="0" w:space="0" w:color="auto"/>
        <w:bottom w:val="none" w:sz="0" w:space="0" w:color="auto"/>
        <w:right w:val="none" w:sz="0" w:space="0" w:color="auto"/>
      </w:divBdr>
    </w:div>
    <w:div w:id="1687170009">
      <w:bodyDiv w:val="1"/>
      <w:marLeft w:val="0"/>
      <w:marRight w:val="0"/>
      <w:marTop w:val="0"/>
      <w:marBottom w:val="0"/>
      <w:divBdr>
        <w:top w:val="none" w:sz="0" w:space="0" w:color="auto"/>
        <w:left w:val="none" w:sz="0" w:space="0" w:color="auto"/>
        <w:bottom w:val="none" w:sz="0" w:space="0" w:color="auto"/>
        <w:right w:val="none" w:sz="0" w:space="0" w:color="auto"/>
      </w:divBdr>
    </w:div>
    <w:div w:id="1694191305">
      <w:bodyDiv w:val="1"/>
      <w:marLeft w:val="0"/>
      <w:marRight w:val="0"/>
      <w:marTop w:val="0"/>
      <w:marBottom w:val="0"/>
      <w:divBdr>
        <w:top w:val="none" w:sz="0" w:space="0" w:color="auto"/>
        <w:left w:val="none" w:sz="0" w:space="0" w:color="auto"/>
        <w:bottom w:val="none" w:sz="0" w:space="0" w:color="auto"/>
        <w:right w:val="none" w:sz="0" w:space="0" w:color="auto"/>
      </w:divBdr>
    </w:div>
    <w:div w:id="1699354874">
      <w:bodyDiv w:val="1"/>
      <w:marLeft w:val="0"/>
      <w:marRight w:val="0"/>
      <w:marTop w:val="0"/>
      <w:marBottom w:val="0"/>
      <w:divBdr>
        <w:top w:val="none" w:sz="0" w:space="0" w:color="auto"/>
        <w:left w:val="none" w:sz="0" w:space="0" w:color="auto"/>
        <w:bottom w:val="none" w:sz="0" w:space="0" w:color="auto"/>
        <w:right w:val="none" w:sz="0" w:space="0" w:color="auto"/>
      </w:divBdr>
    </w:div>
    <w:div w:id="1701592394">
      <w:bodyDiv w:val="1"/>
      <w:marLeft w:val="0"/>
      <w:marRight w:val="0"/>
      <w:marTop w:val="0"/>
      <w:marBottom w:val="0"/>
      <w:divBdr>
        <w:top w:val="none" w:sz="0" w:space="0" w:color="auto"/>
        <w:left w:val="none" w:sz="0" w:space="0" w:color="auto"/>
        <w:bottom w:val="none" w:sz="0" w:space="0" w:color="auto"/>
        <w:right w:val="none" w:sz="0" w:space="0" w:color="auto"/>
      </w:divBdr>
    </w:div>
    <w:div w:id="1707950993">
      <w:bodyDiv w:val="1"/>
      <w:marLeft w:val="0"/>
      <w:marRight w:val="0"/>
      <w:marTop w:val="0"/>
      <w:marBottom w:val="0"/>
      <w:divBdr>
        <w:top w:val="none" w:sz="0" w:space="0" w:color="auto"/>
        <w:left w:val="none" w:sz="0" w:space="0" w:color="auto"/>
        <w:bottom w:val="none" w:sz="0" w:space="0" w:color="auto"/>
        <w:right w:val="none" w:sz="0" w:space="0" w:color="auto"/>
      </w:divBdr>
    </w:div>
    <w:div w:id="1710104207">
      <w:bodyDiv w:val="1"/>
      <w:marLeft w:val="0"/>
      <w:marRight w:val="0"/>
      <w:marTop w:val="0"/>
      <w:marBottom w:val="0"/>
      <w:divBdr>
        <w:top w:val="none" w:sz="0" w:space="0" w:color="auto"/>
        <w:left w:val="none" w:sz="0" w:space="0" w:color="auto"/>
        <w:bottom w:val="none" w:sz="0" w:space="0" w:color="auto"/>
        <w:right w:val="none" w:sz="0" w:space="0" w:color="auto"/>
      </w:divBdr>
    </w:div>
    <w:div w:id="1713116150">
      <w:bodyDiv w:val="1"/>
      <w:marLeft w:val="0"/>
      <w:marRight w:val="0"/>
      <w:marTop w:val="0"/>
      <w:marBottom w:val="0"/>
      <w:divBdr>
        <w:top w:val="none" w:sz="0" w:space="0" w:color="auto"/>
        <w:left w:val="none" w:sz="0" w:space="0" w:color="auto"/>
        <w:bottom w:val="none" w:sz="0" w:space="0" w:color="auto"/>
        <w:right w:val="none" w:sz="0" w:space="0" w:color="auto"/>
      </w:divBdr>
    </w:div>
    <w:div w:id="1714191044">
      <w:bodyDiv w:val="1"/>
      <w:marLeft w:val="0"/>
      <w:marRight w:val="0"/>
      <w:marTop w:val="0"/>
      <w:marBottom w:val="0"/>
      <w:divBdr>
        <w:top w:val="none" w:sz="0" w:space="0" w:color="auto"/>
        <w:left w:val="none" w:sz="0" w:space="0" w:color="auto"/>
        <w:bottom w:val="none" w:sz="0" w:space="0" w:color="auto"/>
        <w:right w:val="none" w:sz="0" w:space="0" w:color="auto"/>
      </w:divBdr>
    </w:div>
    <w:div w:id="1714310370">
      <w:bodyDiv w:val="1"/>
      <w:marLeft w:val="0"/>
      <w:marRight w:val="0"/>
      <w:marTop w:val="0"/>
      <w:marBottom w:val="0"/>
      <w:divBdr>
        <w:top w:val="none" w:sz="0" w:space="0" w:color="auto"/>
        <w:left w:val="none" w:sz="0" w:space="0" w:color="auto"/>
        <w:bottom w:val="none" w:sz="0" w:space="0" w:color="auto"/>
        <w:right w:val="none" w:sz="0" w:space="0" w:color="auto"/>
      </w:divBdr>
    </w:div>
    <w:div w:id="1715080001">
      <w:bodyDiv w:val="1"/>
      <w:marLeft w:val="0"/>
      <w:marRight w:val="0"/>
      <w:marTop w:val="0"/>
      <w:marBottom w:val="0"/>
      <w:divBdr>
        <w:top w:val="none" w:sz="0" w:space="0" w:color="auto"/>
        <w:left w:val="none" w:sz="0" w:space="0" w:color="auto"/>
        <w:bottom w:val="none" w:sz="0" w:space="0" w:color="auto"/>
        <w:right w:val="none" w:sz="0" w:space="0" w:color="auto"/>
      </w:divBdr>
    </w:div>
    <w:div w:id="1716812726">
      <w:bodyDiv w:val="1"/>
      <w:marLeft w:val="0"/>
      <w:marRight w:val="0"/>
      <w:marTop w:val="0"/>
      <w:marBottom w:val="0"/>
      <w:divBdr>
        <w:top w:val="none" w:sz="0" w:space="0" w:color="auto"/>
        <w:left w:val="none" w:sz="0" w:space="0" w:color="auto"/>
        <w:bottom w:val="none" w:sz="0" w:space="0" w:color="auto"/>
        <w:right w:val="none" w:sz="0" w:space="0" w:color="auto"/>
      </w:divBdr>
    </w:div>
    <w:div w:id="1717047692">
      <w:bodyDiv w:val="1"/>
      <w:marLeft w:val="0"/>
      <w:marRight w:val="0"/>
      <w:marTop w:val="0"/>
      <w:marBottom w:val="0"/>
      <w:divBdr>
        <w:top w:val="none" w:sz="0" w:space="0" w:color="auto"/>
        <w:left w:val="none" w:sz="0" w:space="0" w:color="auto"/>
        <w:bottom w:val="none" w:sz="0" w:space="0" w:color="auto"/>
        <w:right w:val="none" w:sz="0" w:space="0" w:color="auto"/>
      </w:divBdr>
    </w:div>
    <w:div w:id="1719281550">
      <w:bodyDiv w:val="1"/>
      <w:marLeft w:val="0"/>
      <w:marRight w:val="0"/>
      <w:marTop w:val="0"/>
      <w:marBottom w:val="0"/>
      <w:divBdr>
        <w:top w:val="none" w:sz="0" w:space="0" w:color="auto"/>
        <w:left w:val="none" w:sz="0" w:space="0" w:color="auto"/>
        <w:bottom w:val="none" w:sz="0" w:space="0" w:color="auto"/>
        <w:right w:val="none" w:sz="0" w:space="0" w:color="auto"/>
      </w:divBdr>
    </w:div>
    <w:div w:id="1720472363">
      <w:bodyDiv w:val="1"/>
      <w:marLeft w:val="0"/>
      <w:marRight w:val="0"/>
      <w:marTop w:val="0"/>
      <w:marBottom w:val="0"/>
      <w:divBdr>
        <w:top w:val="none" w:sz="0" w:space="0" w:color="auto"/>
        <w:left w:val="none" w:sz="0" w:space="0" w:color="auto"/>
        <w:bottom w:val="none" w:sz="0" w:space="0" w:color="auto"/>
        <w:right w:val="none" w:sz="0" w:space="0" w:color="auto"/>
      </w:divBdr>
    </w:div>
    <w:div w:id="1720545840">
      <w:bodyDiv w:val="1"/>
      <w:marLeft w:val="0"/>
      <w:marRight w:val="0"/>
      <w:marTop w:val="0"/>
      <w:marBottom w:val="0"/>
      <w:divBdr>
        <w:top w:val="none" w:sz="0" w:space="0" w:color="auto"/>
        <w:left w:val="none" w:sz="0" w:space="0" w:color="auto"/>
        <w:bottom w:val="none" w:sz="0" w:space="0" w:color="auto"/>
        <w:right w:val="none" w:sz="0" w:space="0" w:color="auto"/>
      </w:divBdr>
    </w:div>
    <w:div w:id="1722435767">
      <w:bodyDiv w:val="1"/>
      <w:marLeft w:val="0"/>
      <w:marRight w:val="0"/>
      <w:marTop w:val="0"/>
      <w:marBottom w:val="0"/>
      <w:divBdr>
        <w:top w:val="none" w:sz="0" w:space="0" w:color="auto"/>
        <w:left w:val="none" w:sz="0" w:space="0" w:color="auto"/>
        <w:bottom w:val="none" w:sz="0" w:space="0" w:color="auto"/>
        <w:right w:val="none" w:sz="0" w:space="0" w:color="auto"/>
      </w:divBdr>
    </w:div>
    <w:div w:id="1724215344">
      <w:bodyDiv w:val="1"/>
      <w:marLeft w:val="0"/>
      <w:marRight w:val="0"/>
      <w:marTop w:val="0"/>
      <w:marBottom w:val="0"/>
      <w:divBdr>
        <w:top w:val="none" w:sz="0" w:space="0" w:color="auto"/>
        <w:left w:val="none" w:sz="0" w:space="0" w:color="auto"/>
        <w:bottom w:val="none" w:sz="0" w:space="0" w:color="auto"/>
        <w:right w:val="none" w:sz="0" w:space="0" w:color="auto"/>
      </w:divBdr>
    </w:div>
    <w:div w:id="1724597851">
      <w:bodyDiv w:val="1"/>
      <w:marLeft w:val="0"/>
      <w:marRight w:val="0"/>
      <w:marTop w:val="0"/>
      <w:marBottom w:val="0"/>
      <w:divBdr>
        <w:top w:val="none" w:sz="0" w:space="0" w:color="auto"/>
        <w:left w:val="none" w:sz="0" w:space="0" w:color="auto"/>
        <w:bottom w:val="none" w:sz="0" w:space="0" w:color="auto"/>
        <w:right w:val="none" w:sz="0" w:space="0" w:color="auto"/>
      </w:divBdr>
    </w:div>
    <w:div w:id="1728335578">
      <w:bodyDiv w:val="1"/>
      <w:marLeft w:val="0"/>
      <w:marRight w:val="0"/>
      <w:marTop w:val="0"/>
      <w:marBottom w:val="0"/>
      <w:divBdr>
        <w:top w:val="none" w:sz="0" w:space="0" w:color="auto"/>
        <w:left w:val="none" w:sz="0" w:space="0" w:color="auto"/>
        <w:bottom w:val="none" w:sz="0" w:space="0" w:color="auto"/>
        <w:right w:val="none" w:sz="0" w:space="0" w:color="auto"/>
      </w:divBdr>
    </w:div>
    <w:div w:id="1730493352">
      <w:bodyDiv w:val="1"/>
      <w:marLeft w:val="0"/>
      <w:marRight w:val="0"/>
      <w:marTop w:val="0"/>
      <w:marBottom w:val="0"/>
      <w:divBdr>
        <w:top w:val="none" w:sz="0" w:space="0" w:color="auto"/>
        <w:left w:val="none" w:sz="0" w:space="0" w:color="auto"/>
        <w:bottom w:val="none" w:sz="0" w:space="0" w:color="auto"/>
        <w:right w:val="none" w:sz="0" w:space="0" w:color="auto"/>
      </w:divBdr>
    </w:div>
    <w:div w:id="1730834773">
      <w:bodyDiv w:val="1"/>
      <w:marLeft w:val="0"/>
      <w:marRight w:val="0"/>
      <w:marTop w:val="0"/>
      <w:marBottom w:val="0"/>
      <w:divBdr>
        <w:top w:val="none" w:sz="0" w:space="0" w:color="auto"/>
        <w:left w:val="none" w:sz="0" w:space="0" w:color="auto"/>
        <w:bottom w:val="none" w:sz="0" w:space="0" w:color="auto"/>
        <w:right w:val="none" w:sz="0" w:space="0" w:color="auto"/>
      </w:divBdr>
    </w:div>
    <w:div w:id="1731882528">
      <w:bodyDiv w:val="1"/>
      <w:marLeft w:val="0"/>
      <w:marRight w:val="0"/>
      <w:marTop w:val="0"/>
      <w:marBottom w:val="0"/>
      <w:divBdr>
        <w:top w:val="none" w:sz="0" w:space="0" w:color="auto"/>
        <w:left w:val="none" w:sz="0" w:space="0" w:color="auto"/>
        <w:bottom w:val="none" w:sz="0" w:space="0" w:color="auto"/>
        <w:right w:val="none" w:sz="0" w:space="0" w:color="auto"/>
      </w:divBdr>
    </w:div>
    <w:div w:id="1734769498">
      <w:bodyDiv w:val="1"/>
      <w:marLeft w:val="0"/>
      <w:marRight w:val="0"/>
      <w:marTop w:val="0"/>
      <w:marBottom w:val="0"/>
      <w:divBdr>
        <w:top w:val="none" w:sz="0" w:space="0" w:color="auto"/>
        <w:left w:val="none" w:sz="0" w:space="0" w:color="auto"/>
        <w:bottom w:val="none" w:sz="0" w:space="0" w:color="auto"/>
        <w:right w:val="none" w:sz="0" w:space="0" w:color="auto"/>
      </w:divBdr>
    </w:div>
    <w:div w:id="1737119295">
      <w:bodyDiv w:val="1"/>
      <w:marLeft w:val="0"/>
      <w:marRight w:val="0"/>
      <w:marTop w:val="0"/>
      <w:marBottom w:val="0"/>
      <w:divBdr>
        <w:top w:val="none" w:sz="0" w:space="0" w:color="auto"/>
        <w:left w:val="none" w:sz="0" w:space="0" w:color="auto"/>
        <w:bottom w:val="none" w:sz="0" w:space="0" w:color="auto"/>
        <w:right w:val="none" w:sz="0" w:space="0" w:color="auto"/>
      </w:divBdr>
    </w:div>
    <w:div w:id="1742361597">
      <w:bodyDiv w:val="1"/>
      <w:marLeft w:val="0"/>
      <w:marRight w:val="0"/>
      <w:marTop w:val="0"/>
      <w:marBottom w:val="0"/>
      <w:divBdr>
        <w:top w:val="none" w:sz="0" w:space="0" w:color="auto"/>
        <w:left w:val="none" w:sz="0" w:space="0" w:color="auto"/>
        <w:bottom w:val="none" w:sz="0" w:space="0" w:color="auto"/>
        <w:right w:val="none" w:sz="0" w:space="0" w:color="auto"/>
      </w:divBdr>
    </w:div>
    <w:div w:id="1747460082">
      <w:bodyDiv w:val="1"/>
      <w:marLeft w:val="0"/>
      <w:marRight w:val="0"/>
      <w:marTop w:val="0"/>
      <w:marBottom w:val="0"/>
      <w:divBdr>
        <w:top w:val="none" w:sz="0" w:space="0" w:color="auto"/>
        <w:left w:val="none" w:sz="0" w:space="0" w:color="auto"/>
        <w:bottom w:val="none" w:sz="0" w:space="0" w:color="auto"/>
        <w:right w:val="none" w:sz="0" w:space="0" w:color="auto"/>
      </w:divBdr>
    </w:div>
    <w:div w:id="1748576881">
      <w:bodyDiv w:val="1"/>
      <w:marLeft w:val="0"/>
      <w:marRight w:val="0"/>
      <w:marTop w:val="0"/>
      <w:marBottom w:val="0"/>
      <w:divBdr>
        <w:top w:val="none" w:sz="0" w:space="0" w:color="auto"/>
        <w:left w:val="none" w:sz="0" w:space="0" w:color="auto"/>
        <w:bottom w:val="none" w:sz="0" w:space="0" w:color="auto"/>
        <w:right w:val="none" w:sz="0" w:space="0" w:color="auto"/>
      </w:divBdr>
    </w:div>
    <w:div w:id="1751341423">
      <w:bodyDiv w:val="1"/>
      <w:marLeft w:val="0"/>
      <w:marRight w:val="0"/>
      <w:marTop w:val="0"/>
      <w:marBottom w:val="0"/>
      <w:divBdr>
        <w:top w:val="none" w:sz="0" w:space="0" w:color="auto"/>
        <w:left w:val="none" w:sz="0" w:space="0" w:color="auto"/>
        <w:bottom w:val="none" w:sz="0" w:space="0" w:color="auto"/>
        <w:right w:val="none" w:sz="0" w:space="0" w:color="auto"/>
      </w:divBdr>
    </w:div>
    <w:div w:id="1752510681">
      <w:bodyDiv w:val="1"/>
      <w:marLeft w:val="0"/>
      <w:marRight w:val="0"/>
      <w:marTop w:val="0"/>
      <w:marBottom w:val="0"/>
      <w:divBdr>
        <w:top w:val="none" w:sz="0" w:space="0" w:color="auto"/>
        <w:left w:val="none" w:sz="0" w:space="0" w:color="auto"/>
        <w:bottom w:val="none" w:sz="0" w:space="0" w:color="auto"/>
        <w:right w:val="none" w:sz="0" w:space="0" w:color="auto"/>
      </w:divBdr>
    </w:div>
    <w:div w:id="1754084361">
      <w:bodyDiv w:val="1"/>
      <w:marLeft w:val="0"/>
      <w:marRight w:val="0"/>
      <w:marTop w:val="0"/>
      <w:marBottom w:val="0"/>
      <w:divBdr>
        <w:top w:val="none" w:sz="0" w:space="0" w:color="auto"/>
        <w:left w:val="none" w:sz="0" w:space="0" w:color="auto"/>
        <w:bottom w:val="none" w:sz="0" w:space="0" w:color="auto"/>
        <w:right w:val="none" w:sz="0" w:space="0" w:color="auto"/>
      </w:divBdr>
    </w:div>
    <w:div w:id="1754085997">
      <w:bodyDiv w:val="1"/>
      <w:marLeft w:val="0"/>
      <w:marRight w:val="0"/>
      <w:marTop w:val="0"/>
      <w:marBottom w:val="0"/>
      <w:divBdr>
        <w:top w:val="none" w:sz="0" w:space="0" w:color="auto"/>
        <w:left w:val="none" w:sz="0" w:space="0" w:color="auto"/>
        <w:bottom w:val="none" w:sz="0" w:space="0" w:color="auto"/>
        <w:right w:val="none" w:sz="0" w:space="0" w:color="auto"/>
      </w:divBdr>
    </w:div>
    <w:div w:id="1754886855">
      <w:bodyDiv w:val="1"/>
      <w:marLeft w:val="0"/>
      <w:marRight w:val="0"/>
      <w:marTop w:val="0"/>
      <w:marBottom w:val="0"/>
      <w:divBdr>
        <w:top w:val="none" w:sz="0" w:space="0" w:color="auto"/>
        <w:left w:val="none" w:sz="0" w:space="0" w:color="auto"/>
        <w:bottom w:val="none" w:sz="0" w:space="0" w:color="auto"/>
        <w:right w:val="none" w:sz="0" w:space="0" w:color="auto"/>
      </w:divBdr>
    </w:div>
    <w:div w:id="1757021451">
      <w:bodyDiv w:val="1"/>
      <w:marLeft w:val="0"/>
      <w:marRight w:val="0"/>
      <w:marTop w:val="0"/>
      <w:marBottom w:val="0"/>
      <w:divBdr>
        <w:top w:val="none" w:sz="0" w:space="0" w:color="auto"/>
        <w:left w:val="none" w:sz="0" w:space="0" w:color="auto"/>
        <w:bottom w:val="none" w:sz="0" w:space="0" w:color="auto"/>
        <w:right w:val="none" w:sz="0" w:space="0" w:color="auto"/>
      </w:divBdr>
    </w:div>
    <w:div w:id="1761025457">
      <w:bodyDiv w:val="1"/>
      <w:marLeft w:val="0"/>
      <w:marRight w:val="0"/>
      <w:marTop w:val="0"/>
      <w:marBottom w:val="0"/>
      <w:divBdr>
        <w:top w:val="none" w:sz="0" w:space="0" w:color="auto"/>
        <w:left w:val="none" w:sz="0" w:space="0" w:color="auto"/>
        <w:bottom w:val="none" w:sz="0" w:space="0" w:color="auto"/>
        <w:right w:val="none" w:sz="0" w:space="0" w:color="auto"/>
      </w:divBdr>
    </w:div>
    <w:div w:id="1764954460">
      <w:bodyDiv w:val="1"/>
      <w:marLeft w:val="0"/>
      <w:marRight w:val="0"/>
      <w:marTop w:val="0"/>
      <w:marBottom w:val="0"/>
      <w:divBdr>
        <w:top w:val="none" w:sz="0" w:space="0" w:color="auto"/>
        <w:left w:val="none" w:sz="0" w:space="0" w:color="auto"/>
        <w:bottom w:val="none" w:sz="0" w:space="0" w:color="auto"/>
        <w:right w:val="none" w:sz="0" w:space="0" w:color="auto"/>
      </w:divBdr>
    </w:div>
    <w:div w:id="1767577751">
      <w:bodyDiv w:val="1"/>
      <w:marLeft w:val="0"/>
      <w:marRight w:val="0"/>
      <w:marTop w:val="0"/>
      <w:marBottom w:val="0"/>
      <w:divBdr>
        <w:top w:val="none" w:sz="0" w:space="0" w:color="auto"/>
        <w:left w:val="none" w:sz="0" w:space="0" w:color="auto"/>
        <w:bottom w:val="none" w:sz="0" w:space="0" w:color="auto"/>
        <w:right w:val="none" w:sz="0" w:space="0" w:color="auto"/>
      </w:divBdr>
    </w:div>
    <w:div w:id="1771270905">
      <w:bodyDiv w:val="1"/>
      <w:marLeft w:val="0"/>
      <w:marRight w:val="0"/>
      <w:marTop w:val="0"/>
      <w:marBottom w:val="0"/>
      <w:divBdr>
        <w:top w:val="none" w:sz="0" w:space="0" w:color="auto"/>
        <w:left w:val="none" w:sz="0" w:space="0" w:color="auto"/>
        <w:bottom w:val="none" w:sz="0" w:space="0" w:color="auto"/>
        <w:right w:val="none" w:sz="0" w:space="0" w:color="auto"/>
      </w:divBdr>
    </w:div>
    <w:div w:id="1775588521">
      <w:bodyDiv w:val="1"/>
      <w:marLeft w:val="0"/>
      <w:marRight w:val="0"/>
      <w:marTop w:val="0"/>
      <w:marBottom w:val="0"/>
      <w:divBdr>
        <w:top w:val="none" w:sz="0" w:space="0" w:color="auto"/>
        <w:left w:val="none" w:sz="0" w:space="0" w:color="auto"/>
        <w:bottom w:val="none" w:sz="0" w:space="0" w:color="auto"/>
        <w:right w:val="none" w:sz="0" w:space="0" w:color="auto"/>
      </w:divBdr>
    </w:div>
    <w:div w:id="1776169268">
      <w:bodyDiv w:val="1"/>
      <w:marLeft w:val="0"/>
      <w:marRight w:val="0"/>
      <w:marTop w:val="0"/>
      <w:marBottom w:val="0"/>
      <w:divBdr>
        <w:top w:val="none" w:sz="0" w:space="0" w:color="auto"/>
        <w:left w:val="none" w:sz="0" w:space="0" w:color="auto"/>
        <w:bottom w:val="none" w:sz="0" w:space="0" w:color="auto"/>
        <w:right w:val="none" w:sz="0" w:space="0" w:color="auto"/>
      </w:divBdr>
    </w:div>
    <w:div w:id="1776247442">
      <w:bodyDiv w:val="1"/>
      <w:marLeft w:val="0"/>
      <w:marRight w:val="0"/>
      <w:marTop w:val="0"/>
      <w:marBottom w:val="0"/>
      <w:divBdr>
        <w:top w:val="none" w:sz="0" w:space="0" w:color="auto"/>
        <w:left w:val="none" w:sz="0" w:space="0" w:color="auto"/>
        <w:bottom w:val="none" w:sz="0" w:space="0" w:color="auto"/>
        <w:right w:val="none" w:sz="0" w:space="0" w:color="auto"/>
      </w:divBdr>
    </w:div>
    <w:div w:id="1783962121">
      <w:bodyDiv w:val="1"/>
      <w:marLeft w:val="0"/>
      <w:marRight w:val="0"/>
      <w:marTop w:val="0"/>
      <w:marBottom w:val="0"/>
      <w:divBdr>
        <w:top w:val="none" w:sz="0" w:space="0" w:color="auto"/>
        <w:left w:val="none" w:sz="0" w:space="0" w:color="auto"/>
        <w:bottom w:val="none" w:sz="0" w:space="0" w:color="auto"/>
        <w:right w:val="none" w:sz="0" w:space="0" w:color="auto"/>
      </w:divBdr>
    </w:div>
    <w:div w:id="1784154720">
      <w:bodyDiv w:val="1"/>
      <w:marLeft w:val="0"/>
      <w:marRight w:val="0"/>
      <w:marTop w:val="0"/>
      <w:marBottom w:val="0"/>
      <w:divBdr>
        <w:top w:val="none" w:sz="0" w:space="0" w:color="auto"/>
        <w:left w:val="none" w:sz="0" w:space="0" w:color="auto"/>
        <w:bottom w:val="none" w:sz="0" w:space="0" w:color="auto"/>
        <w:right w:val="none" w:sz="0" w:space="0" w:color="auto"/>
      </w:divBdr>
    </w:div>
    <w:div w:id="1788815676">
      <w:bodyDiv w:val="1"/>
      <w:marLeft w:val="0"/>
      <w:marRight w:val="0"/>
      <w:marTop w:val="0"/>
      <w:marBottom w:val="0"/>
      <w:divBdr>
        <w:top w:val="none" w:sz="0" w:space="0" w:color="auto"/>
        <w:left w:val="none" w:sz="0" w:space="0" w:color="auto"/>
        <w:bottom w:val="none" w:sz="0" w:space="0" w:color="auto"/>
        <w:right w:val="none" w:sz="0" w:space="0" w:color="auto"/>
      </w:divBdr>
    </w:div>
    <w:div w:id="1792820659">
      <w:bodyDiv w:val="1"/>
      <w:marLeft w:val="0"/>
      <w:marRight w:val="0"/>
      <w:marTop w:val="0"/>
      <w:marBottom w:val="0"/>
      <w:divBdr>
        <w:top w:val="none" w:sz="0" w:space="0" w:color="auto"/>
        <w:left w:val="none" w:sz="0" w:space="0" w:color="auto"/>
        <w:bottom w:val="none" w:sz="0" w:space="0" w:color="auto"/>
        <w:right w:val="none" w:sz="0" w:space="0" w:color="auto"/>
      </w:divBdr>
    </w:div>
    <w:div w:id="1798834167">
      <w:bodyDiv w:val="1"/>
      <w:marLeft w:val="0"/>
      <w:marRight w:val="0"/>
      <w:marTop w:val="0"/>
      <w:marBottom w:val="0"/>
      <w:divBdr>
        <w:top w:val="none" w:sz="0" w:space="0" w:color="auto"/>
        <w:left w:val="none" w:sz="0" w:space="0" w:color="auto"/>
        <w:bottom w:val="none" w:sz="0" w:space="0" w:color="auto"/>
        <w:right w:val="none" w:sz="0" w:space="0" w:color="auto"/>
      </w:divBdr>
    </w:div>
    <w:div w:id="1799299638">
      <w:bodyDiv w:val="1"/>
      <w:marLeft w:val="0"/>
      <w:marRight w:val="0"/>
      <w:marTop w:val="0"/>
      <w:marBottom w:val="0"/>
      <w:divBdr>
        <w:top w:val="none" w:sz="0" w:space="0" w:color="auto"/>
        <w:left w:val="none" w:sz="0" w:space="0" w:color="auto"/>
        <w:bottom w:val="none" w:sz="0" w:space="0" w:color="auto"/>
        <w:right w:val="none" w:sz="0" w:space="0" w:color="auto"/>
      </w:divBdr>
    </w:div>
    <w:div w:id="1801725384">
      <w:bodyDiv w:val="1"/>
      <w:marLeft w:val="0"/>
      <w:marRight w:val="0"/>
      <w:marTop w:val="0"/>
      <w:marBottom w:val="0"/>
      <w:divBdr>
        <w:top w:val="none" w:sz="0" w:space="0" w:color="auto"/>
        <w:left w:val="none" w:sz="0" w:space="0" w:color="auto"/>
        <w:bottom w:val="none" w:sz="0" w:space="0" w:color="auto"/>
        <w:right w:val="none" w:sz="0" w:space="0" w:color="auto"/>
      </w:divBdr>
    </w:div>
    <w:div w:id="1803578045">
      <w:bodyDiv w:val="1"/>
      <w:marLeft w:val="0"/>
      <w:marRight w:val="0"/>
      <w:marTop w:val="0"/>
      <w:marBottom w:val="0"/>
      <w:divBdr>
        <w:top w:val="none" w:sz="0" w:space="0" w:color="auto"/>
        <w:left w:val="none" w:sz="0" w:space="0" w:color="auto"/>
        <w:bottom w:val="none" w:sz="0" w:space="0" w:color="auto"/>
        <w:right w:val="none" w:sz="0" w:space="0" w:color="auto"/>
      </w:divBdr>
    </w:div>
    <w:div w:id="1805928903">
      <w:bodyDiv w:val="1"/>
      <w:marLeft w:val="0"/>
      <w:marRight w:val="0"/>
      <w:marTop w:val="0"/>
      <w:marBottom w:val="0"/>
      <w:divBdr>
        <w:top w:val="none" w:sz="0" w:space="0" w:color="auto"/>
        <w:left w:val="none" w:sz="0" w:space="0" w:color="auto"/>
        <w:bottom w:val="none" w:sz="0" w:space="0" w:color="auto"/>
        <w:right w:val="none" w:sz="0" w:space="0" w:color="auto"/>
      </w:divBdr>
    </w:div>
    <w:div w:id="1807576851">
      <w:bodyDiv w:val="1"/>
      <w:marLeft w:val="0"/>
      <w:marRight w:val="0"/>
      <w:marTop w:val="0"/>
      <w:marBottom w:val="0"/>
      <w:divBdr>
        <w:top w:val="none" w:sz="0" w:space="0" w:color="auto"/>
        <w:left w:val="none" w:sz="0" w:space="0" w:color="auto"/>
        <w:bottom w:val="none" w:sz="0" w:space="0" w:color="auto"/>
        <w:right w:val="none" w:sz="0" w:space="0" w:color="auto"/>
      </w:divBdr>
    </w:div>
    <w:div w:id="1813448252">
      <w:bodyDiv w:val="1"/>
      <w:marLeft w:val="0"/>
      <w:marRight w:val="0"/>
      <w:marTop w:val="0"/>
      <w:marBottom w:val="0"/>
      <w:divBdr>
        <w:top w:val="none" w:sz="0" w:space="0" w:color="auto"/>
        <w:left w:val="none" w:sz="0" w:space="0" w:color="auto"/>
        <w:bottom w:val="none" w:sz="0" w:space="0" w:color="auto"/>
        <w:right w:val="none" w:sz="0" w:space="0" w:color="auto"/>
      </w:divBdr>
    </w:div>
    <w:div w:id="1818262795">
      <w:bodyDiv w:val="1"/>
      <w:marLeft w:val="0"/>
      <w:marRight w:val="0"/>
      <w:marTop w:val="0"/>
      <w:marBottom w:val="0"/>
      <w:divBdr>
        <w:top w:val="none" w:sz="0" w:space="0" w:color="auto"/>
        <w:left w:val="none" w:sz="0" w:space="0" w:color="auto"/>
        <w:bottom w:val="none" w:sz="0" w:space="0" w:color="auto"/>
        <w:right w:val="none" w:sz="0" w:space="0" w:color="auto"/>
      </w:divBdr>
    </w:div>
    <w:div w:id="1818759986">
      <w:bodyDiv w:val="1"/>
      <w:marLeft w:val="0"/>
      <w:marRight w:val="0"/>
      <w:marTop w:val="0"/>
      <w:marBottom w:val="0"/>
      <w:divBdr>
        <w:top w:val="none" w:sz="0" w:space="0" w:color="auto"/>
        <w:left w:val="none" w:sz="0" w:space="0" w:color="auto"/>
        <w:bottom w:val="none" w:sz="0" w:space="0" w:color="auto"/>
        <w:right w:val="none" w:sz="0" w:space="0" w:color="auto"/>
      </w:divBdr>
    </w:div>
    <w:div w:id="1819608485">
      <w:bodyDiv w:val="1"/>
      <w:marLeft w:val="0"/>
      <w:marRight w:val="0"/>
      <w:marTop w:val="0"/>
      <w:marBottom w:val="0"/>
      <w:divBdr>
        <w:top w:val="none" w:sz="0" w:space="0" w:color="auto"/>
        <w:left w:val="none" w:sz="0" w:space="0" w:color="auto"/>
        <w:bottom w:val="none" w:sz="0" w:space="0" w:color="auto"/>
        <w:right w:val="none" w:sz="0" w:space="0" w:color="auto"/>
      </w:divBdr>
    </w:div>
    <w:div w:id="1825126749">
      <w:bodyDiv w:val="1"/>
      <w:marLeft w:val="0"/>
      <w:marRight w:val="0"/>
      <w:marTop w:val="0"/>
      <w:marBottom w:val="0"/>
      <w:divBdr>
        <w:top w:val="none" w:sz="0" w:space="0" w:color="auto"/>
        <w:left w:val="none" w:sz="0" w:space="0" w:color="auto"/>
        <w:bottom w:val="none" w:sz="0" w:space="0" w:color="auto"/>
        <w:right w:val="none" w:sz="0" w:space="0" w:color="auto"/>
      </w:divBdr>
    </w:div>
    <w:div w:id="1826778420">
      <w:bodyDiv w:val="1"/>
      <w:marLeft w:val="0"/>
      <w:marRight w:val="0"/>
      <w:marTop w:val="0"/>
      <w:marBottom w:val="0"/>
      <w:divBdr>
        <w:top w:val="none" w:sz="0" w:space="0" w:color="auto"/>
        <w:left w:val="none" w:sz="0" w:space="0" w:color="auto"/>
        <w:bottom w:val="none" w:sz="0" w:space="0" w:color="auto"/>
        <w:right w:val="none" w:sz="0" w:space="0" w:color="auto"/>
      </w:divBdr>
    </w:div>
    <w:div w:id="1826892743">
      <w:bodyDiv w:val="1"/>
      <w:marLeft w:val="0"/>
      <w:marRight w:val="0"/>
      <w:marTop w:val="0"/>
      <w:marBottom w:val="0"/>
      <w:divBdr>
        <w:top w:val="none" w:sz="0" w:space="0" w:color="auto"/>
        <w:left w:val="none" w:sz="0" w:space="0" w:color="auto"/>
        <w:bottom w:val="none" w:sz="0" w:space="0" w:color="auto"/>
        <w:right w:val="none" w:sz="0" w:space="0" w:color="auto"/>
      </w:divBdr>
    </w:div>
    <w:div w:id="182769939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0756172">
      <w:bodyDiv w:val="1"/>
      <w:marLeft w:val="0"/>
      <w:marRight w:val="0"/>
      <w:marTop w:val="0"/>
      <w:marBottom w:val="0"/>
      <w:divBdr>
        <w:top w:val="none" w:sz="0" w:space="0" w:color="auto"/>
        <w:left w:val="none" w:sz="0" w:space="0" w:color="auto"/>
        <w:bottom w:val="none" w:sz="0" w:space="0" w:color="auto"/>
        <w:right w:val="none" w:sz="0" w:space="0" w:color="auto"/>
      </w:divBdr>
    </w:div>
    <w:div w:id="1838307649">
      <w:bodyDiv w:val="1"/>
      <w:marLeft w:val="0"/>
      <w:marRight w:val="0"/>
      <w:marTop w:val="0"/>
      <w:marBottom w:val="0"/>
      <w:divBdr>
        <w:top w:val="none" w:sz="0" w:space="0" w:color="auto"/>
        <w:left w:val="none" w:sz="0" w:space="0" w:color="auto"/>
        <w:bottom w:val="none" w:sz="0" w:space="0" w:color="auto"/>
        <w:right w:val="none" w:sz="0" w:space="0" w:color="auto"/>
      </w:divBdr>
    </w:div>
    <w:div w:id="1838836144">
      <w:bodyDiv w:val="1"/>
      <w:marLeft w:val="0"/>
      <w:marRight w:val="0"/>
      <w:marTop w:val="0"/>
      <w:marBottom w:val="0"/>
      <w:divBdr>
        <w:top w:val="none" w:sz="0" w:space="0" w:color="auto"/>
        <w:left w:val="none" w:sz="0" w:space="0" w:color="auto"/>
        <w:bottom w:val="none" w:sz="0" w:space="0" w:color="auto"/>
        <w:right w:val="none" w:sz="0" w:space="0" w:color="auto"/>
      </w:divBdr>
    </w:div>
    <w:div w:id="1839073433">
      <w:bodyDiv w:val="1"/>
      <w:marLeft w:val="0"/>
      <w:marRight w:val="0"/>
      <w:marTop w:val="0"/>
      <w:marBottom w:val="0"/>
      <w:divBdr>
        <w:top w:val="none" w:sz="0" w:space="0" w:color="auto"/>
        <w:left w:val="none" w:sz="0" w:space="0" w:color="auto"/>
        <w:bottom w:val="none" w:sz="0" w:space="0" w:color="auto"/>
        <w:right w:val="none" w:sz="0" w:space="0" w:color="auto"/>
      </w:divBdr>
    </w:div>
    <w:div w:id="1839692734">
      <w:bodyDiv w:val="1"/>
      <w:marLeft w:val="0"/>
      <w:marRight w:val="0"/>
      <w:marTop w:val="0"/>
      <w:marBottom w:val="0"/>
      <w:divBdr>
        <w:top w:val="none" w:sz="0" w:space="0" w:color="auto"/>
        <w:left w:val="none" w:sz="0" w:space="0" w:color="auto"/>
        <w:bottom w:val="none" w:sz="0" w:space="0" w:color="auto"/>
        <w:right w:val="none" w:sz="0" w:space="0" w:color="auto"/>
      </w:divBdr>
    </w:div>
    <w:div w:id="1840541136">
      <w:bodyDiv w:val="1"/>
      <w:marLeft w:val="0"/>
      <w:marRight w:val="0"/>
      <w:marTop w:val="0"/>
      <w:marBottom w:val="0"/>
      <w:divBdr>
        <w:top w:val="none" w:sz="0" w:space="0" w:color="auto"/>
        <w:left w:val="none" w:sz="0" w:space="0" w:color="auto"/>
        <w:bottom w:val="none" w:sz="0" w:space="0" w:color="auto"/>
        <w:right w:val="none" w:sz="0" w:space="0" w:color="auto"/>
      </w:divBdr>
    </w:div>
    <w:div w:id="1841047044">
      <w:bodyDiv w:val="1"/>
      <w:marLeft w:val="0"/>
      <w:marRight w:val="0"/>
      <w:marTop w:val="0"/>
      <w:marBottom w:val="0"/>
      <w:divBdr>
        <w:top w:val="none" w:sz="0" w:space="0" w:color="auto"/>
        <w:left w:val="none" w:sz="0" w:space="0" w:color="auto"/>
        <w:bottom w:val="none" w:sz="0" w:space="0" w:color="auto"/>
        <w:right w:val="none" w:sz="0" w:space="0" w:color="auto"/>
      </w:divBdr>
    </w:div>
    <w:div w:id="1841504124">
      <w:bodyDiv w:val="1"/>
      <w:marLeft w:val="0"/>
      <w:marRight w:val="0"/>
      <w:marTop w:val="0"/>
      <w:marBottom w:val="0"/>
      <w:divBdr>
        <w:top w:val="none" w:sz="0" w:space="0" w:color="auto"/>
        <w:left w:val="none" w:sz="0" w:space="0" w:color="auto"/>
        <w:bottom w:val="none" w:sz="0" w:space="0" w:color="auto"/>
        <w:right w:val="none" w:sz="0" w:space="0" w:color="auto"/>
      </w:divBdr>
    </w:div>
    <w:div w:id="1844661237">
      <w:bodyDiv w:val="1"/>
      <w:marLeft w:val="0"/>
      <w:marRight w:val="0"/>
      <w:marTop w:val="0"/>
      <w:marBottom w:val="0"/>
      <w:divBdr>
        <w:top w:val="none" w:sz="0" w:space="0" w:color="auto"/>
        <w:left w:val="none" w:sz="0" w:space="0" w:color="auto"/>
        <w:bottom w:val="none" w:sz="0" w:space="0" w:color="auto"/>
        <w:right w:val="none" w:sz="0" w:space="0" w:color="auto"/>
      </w:divBdr>
    </w:div>
    <w:div w:id="1844663419">
      <w:bodyDiv w:val="1"/>
      <w:marLeft w:val="0"/>
      <w:marRight w:val="0"/>
      <w:marTop w:val="0"/>
      <w:marBottom w:val="0"/>
      <w:divBdr>
        <w:top w:val="none" w:sz="0" w:space="0" w:color="auto"/>
        <w:left w:val="none" w:sz="0" w:space="0" w:color="auto"/>
        <w:bottom w:val="none" w:sz="0" w:space="0" w:color="auto"/>
        <w:right w:val="none" w:sz="0" w:space="0" w:color="auto"/>
      </w:divBdr>
    </w:div>
    <w:div w:id="1849635977">
      <w:bodyDiv w:val="1"/>
      <w:marLeft w:val="0"/>
      <w:marRight w:val="0"/>
      <w:marTop w:val="0"/>
      <w:marBottom w:val="0"/>
      <w:divBdr>
        <w:top w:val="none" w:sz="0" w:space="0" w:color="auto"/>
        <w:left w:val="none" w:sz="0" w:space="0" w:color="auto"/>
        <w:bottom w:val="none" w:sz="0" w:space="0" w:color="auto"/>
        <w:right w:val="none" w:sz="0" w:space="0" w:color="auto"/>
      </w:divBdr>
    </w:div>
    <w:div w:id="1858495295">
      <w:bodyDiv w:val="1"/>
      <w:marLeft w:val="0"/>
      <w:marRight w:val="0"/>
      <w:marTop w:val="0"/>
      <w:marBottom w:val="0"/>
      <w:divBdr>
        <w:top w:val="none" w:sz="0" w:space="0" w:color="auto"/>
        <w:left w:val="none" w:sz="0" w:space="0" w:color="auto"/>
        <w:bottom w:val="none" w:sz="0" w:space="0" w:color="auto"/>
        <w:right w:val="none" w:sz="0" w:space="0" w:color="auto"/>
      </w:divBdr>
    </w:div>
    <w:div w:id="1859928792">
      <w:bodyDiv w:val="1"/>
      <w:marLeft w:val="0"/>
      <w:marRight w:val="0"/>
      <w:marTop w:val="0"/>
      <w:marBottom w:val="0"/>
      <w:divBdr>
        <w:top w:val="none" w:sz="0" w:space="0" w:color="auto"/>
        <w:left w:val="none" w:sz="0" w:space="0" w:color="auto"/>
        <w:bottom w:val="none" w:sz="0" w:space="0" w:color="auto"/>
        <w:right w:val="none" w:sz="0" w:space="0" w:color="auto"/>
      </w:divBdr>
    </w:div>
    <w:div w:id="1863545726">
      <w:bodyDiv w:val="1"/>
      <w:marLeft w:val="0"/>
      <w:marRight w:val="0"/>
      <w:marTop w:val="0"/>
      <w:marBottom w:val="0"/>
      <w:divBdr>
        <w:top w:val="none" w:sz="0" w:space="0" w:color="auto"/>
        <w:left w:val="none" w:sz="0" w:space="0" w:color="auto"/>
        <w:bottom w:val="none" w:sz="0" w:space="0" w:color="auto"/>
        <w:right w:val="none" w:sz="0" w:space="0" w:color="auto"/>
      </w:divBdr>
    </w:div>
    <w:div w:id="1867329531">
      <w:bodyDiv w:val="1"/>
      <w:marLeft w:val="0"/>
      <w:marRight w:val="0"/>
      <w:marTop w:val="0"/>
      <w:marBottom w:val="0"/>
      <w:divBdr>
        <w:top w:val="none" w:sz="0" w:space="0" w:color="auto"/>
        <w:left w:val="none" w:sz="0" w:space="0" w:color="auto"/>
        <w:bottom w:val="none" w:sz="0" w:space="0" w:color="auto"/>
        <w:right w:val="none" w:sz="0" w:space="0" w:color="auto"/>
      </w:divBdr>
    </w:div>
    <w:div w:id="1867408694">
      <w:bodyDiv w:val="1"/>
      <w:marLeft w:val="0"/>
      <w:marRight w:val="0"/>
      <w:marTop w:val="0"/>
      <w:marBottom w:val="0"/>
      <w:divBdr>
        <w:top w:val="none" w:sz="0" w:space="0" w:color="auto"/>
        <w:left w:val="none" w:sz="0" w:space="0" w:color="auto"/>
        <w:bottom w:val="none" w:sz="0" w:space="0" w:color="auto"/>
        <w:right w:val="none" w:sz="0" w:space="0" w:color="auto"/>
      </w:divBdr>
    </w:div>
    <w:div w:id="1868177066">
      <w:bodyDiv w:val="1"/>
      <w:marLeft w:val="0"/>
      <w:marRight w:val="0"/>
      <w:marTop w:val="0"/>
      <w:marBottom w:val="0"/>
      <w:divBdr>
        <w:top w:val="none" w:sz="0" w:space="0" w:color="auto"/>
        <w:left w:val="none" w:sz="0" w:space="0" w:color="auto"/>
        <w:bottom w:val="none" w:sz="0" w:space="0" w:color="auto"/>
        <w:right w:val="none" w:sz="0" w:space="0" w:color="auto"/>
      </w:divBdr>
    </w:div>
    <w:div w:id="1878161325">
      <w:bodyDiv w:val="1"/>
      <w:marLeft w:val="0"/>
      <w:marRight w:val="0"/>
      <w:marTop w:val="0"/>
      <w:marBottom w:val="0"/>
      <w:divBdr>
        <w:top w:val="none" w:sz="0" w:space="0" w:color="auto"/>
        <w:left w:val="none" w:sz="0" w:space="0" w:color="auto"/>
        <w:bottom w:val="none" w:sz="0" w:space="0" w:color="auto"/>
        <w:right w:val="none" w:sz="0" w:space="0" w:color="auto"/>
      </w:divBdr>
    </w:div>
    <w:div w:id="1882093104">
      <w:bodyDiv w:val="1"/>
      <w:marLeft w:val="0"/>
      <w:marRight w:val="0"/>
      <w:marTop w:val="0"/>
      <w:marBottom w:val="0"/>
      <w:divBdr>
        <w:top w:val="none" w:sz="0" w:space="0" w:color="auto"/>
        <w:left w:val="none" w:sz="0" w:space="0" w:color="auto"/>
        <w:bottom w:val="none" w:sz="0" w:space="0" w:color="auto"/>
        <w:right w:val="none" w:sz="0" w:space="0" w:color="auto"/>
      </w:divBdr>
    </w:div>
    <w:div w:id="1882474408">
      <w:bodyDiv w:val="1"/>
      <w:marLeft w:val="0"/>
      <w:marRight w:val="0"/>
      <w:marTop w:val="0"/>
      <w:marBottom w:val="0"/>
      <w:divBdr>
        <w:top w:val="none" w:sz="0" w:space="0" w:color="auto"/>
        <w:left w:val="none" w:sz="0" w:space="0" w:color="auto"/>
        <w:bottom w:val="none" w:sz="0" w:space="0" w:color="auto"/>
        <w:right w:val="none" w:sz="0" w:space="0" w:color="auto"/>
      </w:divBdr>
    </w:div>
    <w:div w:id="1887835737">
      <w:bodyDiv w:val="1"/>
      <w:marLeft w:val="0"/>
      <w:marRight w:val="0"/>
      <w:marTop w:val="0"/>
      <w:marBottom w:val="0"/>
      <w:divBdr>
        <w:top w:val="none" w:sz="0" w:space="0" w:color="auto"/>
        <w:left w:val="none" w:sz="0" w:space="0" w:color="auto"/>
        <w:bottom w:val="none" w:sz="0" w:space="0" w:color="auto"/>
        <w:right w:val="none" w:sz="0" w:space="0" w:color="auto"/>
      </w:divBdr>
    </w:div>
    <w:div w:id="1887836906">
      <w:bodyDiv w:val="1"/>
      <w:marLeft w:val="0"/>
      <w:marRight w:val="0"/>
      <w:marTop w:val="0"/>
      <w:marBottom w:val="0"/>
      <w:divBdr>
        <w:top w:val="none" w:sz="0" w:space="0" w:color="auto"/>
        <w:left w:val="none" w:sz="0" w:space="0" w:color="auto"/>
        <w:bottom w:val="none" w:sz="0" w:space="0" w:color="auto"/>
        <w:right w:val="none" w:sz="0" w:space="0" w:color="auto"/>
      </w:divBdr>
    </w:div>
    <w:div w:id="1888953911">
      <w:bodyDiv w:val="1"/>
      <w:marLeft w:val="0"/>
      <w:marRight w:val="0"/>
      <w:marTop w:val="0"/>
      <w:marBottom w:val="0"/>
      <w:divBdr>
        <w:top w:val="none" w:sz="0" w:space="0" w:color="auto"/>
        <w:left w:val="none" w:sz="0" w:space="0" w:color="auto"/>
        <w:bottom w:val="none" w:sz="0" w:space="0" w:color="auto"/>
        <w:right w:val="none" w:sz="0" w:space="0" w:color="auto"/>
      </w:divBdr>
    </w:div>
    <w:div w:id="1894194769">
      <w:bodyDiv w:val="1"/>
      <w:marLeft w:val="0"/>
      <w:marRight w:val="0"/>
      <w:marTop w:val="0"/>
      <w:marBottom w:val="0"/>
      <w:divBdr>
        <w:top w:val="none" w:sz="0" w:space="0" w:color="auto"/>
        <w:left w:val="none" w:sz="0" w:space="0" w:color="auto"/>
        <w:bottom w:val="none" w:sz="0" w:space="0" w:color="auto"/>
        <w:right w:val="none" w:sz="0" w:space="0" w:color="auto"/>
      </w:divBdr>
    </w:div>
    <w:div w:id="1894347668">
      <w:bodyDiv w:val="1"/>
      <w:marLeft w:val="0"/>
      <w:marRight w:val="0"/>
      <w:marTop w:val="0"/>
      <w:marBottom w:val="0"/>
      <w:divBdr>
        <w:top w:val="none" w:sz="0" w:space="0" w:color="auto"/>
        <w:left w:val="none" w:sz="0" w:space="0" w:color="auto"/>
        <w:bottom w:val="none" w:sz="0" w:space="0" w:color="auto"/>
        <w:right w:val="none" w:sz="0" w:space="0" w:color="auto"/>
      </w:divBdr>
    </w:div>
    <w:div w:id="1894653456">
      <w:bodyDiv w:val="1"/>
      <w:marLeft w:val="0"/>
      <w:marRight w:val="0"/>
      <w:marTop w:val="0"/>
      <w:marBottom w:val="0"/>
      <w:divBdr>
        <w:top w:val="none" w:sz="0" w:space="0" w:color="auto"/>
        <w:left w:val="none" w:sz="0" w:space="0" w:color="auto"/>
        <w:bottom w:val="none" w:sz="0" w:space="0" w:color="auto"/>
        <w:right w:val="none" w:sz="0" w:space="0" w:color="auto"/>
      </w:divBdr>
    </w:div>
    <w:div w:id="1898319319">
      <w:bodyDiv w:val="1"/>
      <w:marLeft w:val="0"/>
      <w:marRight w:val="0"/>
      <w:marTop w:val="0"/>
      <w:marBottom w:val="0"/>
      <w:divBdr>
        <w:top w:val="none" w:sz="0" w:space="0" w:color="auto"/>
        <w:left w:val="none" w:sz="0" w:space="0" w:color="auto"/>
        <w:bottom w:val="none" w:sz="0" w:space="0" w:color="auto"/>
        <w:right w:val="none" w:sz="0" w:space="0" w:color="auto"/>
      </w:divBdr>
    </w:div>
    <w:div w:id="1898589675">
      <w:bodyDiv w:val="1"/>
      <w:marLeft w:val="0"/>
      <w:marRight w:val="0"/>
      <w:marTop w:val="0"/>
      <w:marBottom w:val="0"/>
      <w:divBdr>
        <w:top w:val="none" w:sz="0" w:space="0" w:color="auto"/>
        <w:left w:val="none" w:sz="0" w:space="0" w:color="auto"/>
        <w:bottom w:val="none" w:sz="0" w:space="0" w:color="auto"/>
        <w:right w:val="none" w:sz="0" w:space="0" w:color="auto"/>
      </w:divBdr>
    </w:div>
    <w:div w:id="1898667142">
      <w:bodyDiv w:val="1"/>
      <w:marLeft w:val="0"/>
      <w:marRight w:val="0"/>
      <w:marTop w:val="0"/>
      <w:marBottom w:val="0"/>
      <w:divBdr>
        <w:top w:val="none" w:sz="0" w:space="0" w:color="auto"/>
        <w:left w:val="none" w:sz="0" w:space="0" w:color="auto"/>
        <w:bottom w:val="none" w:sz="0" w:space="0" w:color="auto"/>
        <w:right w:val="none" w:sz="0" w:space="0" w:color="auto"/>
      </w:divBdr>
    </w:div>
    <w:div w:id="1898777289">
      <w:bodyDiv w:val="1"/>
      <w:marLeft w:val="0"/>
      <w:marRight w:val="0"/>
      <w:marTop w:val="0"/>
      <w:marBottom w:val="0"/>
      <w:divBdr>
        <w:top w:val="none" w:sz="0" w:space="0" w:color="auto"/>
        <w:left w:val="none" w:sz="0" w:space="0" w:color="auto"/>
        <w:bottom w:val="none" w:sz="0" w:space="0" w:color="auto"/>
        <w:right w:val="none" w:sz="0" w:space="0" w:color="auto"/>
      </w:divBdr>
    </w:div>
    <w:div w:id="1902986378">
      <w:bodyDiv w:val="1"/>
      <w:marLeft w:val="0"/>
      <w:marRight w:val="0"/>
      <w:marTop w:val="0"/>
      <w:marBottom w:val="0"/>
      <w:divBdr>
        <w:top w:val="none" w:sz="0" w:space="0" w:color="auto"/>
        <w:left w:val="none" w:sz="0" w:space="0" w:color="auto"/>
        <w:bottom w:val="none" w:sz="0" w:space="0" w:color="auto"/>
        <w:right w:val="none" w:sz="0" w:space="0" w:color="auto"/>
      </w:divBdr>
    </w:div>
    <w:div w:id="1903246925">
      <w:bodyDiv w:val="1"/>
      <w:marLeft w:val="0"/>
      <w:marRight w:val="0"/>
      <w:marTop w:val="0"/>
      <w:marBottom w:val="0"/>
      <w:divBdr>
        <w:top w:val="none" w:sz="0" w:space="0" w:color="auto"/>
        <w:left w:val="none" w:sz="0" w:space="0" w:color="auto"/>
        <w:bottom w:val="none" w:sz="0" w:space="0" w:color="auto"/>
        <w:right w:val="none" w:sz="0" w:space="0" w:color="auto"/>
      </w:divBdr>
    </w:div>
    <w:div w:id="1905531007">
      <w:bodyDiv w:val="1"/>
      <w:marLeft w:val="0"/>
      <w:marRight w:val="0"/>
      <w:marTop w:val="0"/>
      <w:marBottom w:val="0"/>
      <w:divBdr>
        <w:top w:val="none" w:sz="0" w:space="0" w:color="auto"/>
        <w:left w:val="none" w:sz="0" w:space="0" w:color="auto"/>
        <w:bottom w:val="none" w:sz="0" w:space="0" w:color="auto"/>
        <w:right w:val="none" w:sz="0" w:space="0" w:color="auto"/>
      </w:divBdr>
    </w:div>
    <w:div w:id="1909802290">
      <w:bodyDiv w:val="1"/>
      <w:marLeft w:val="0"/>
      <w:marRight w:val="0"/>
      <w:marTop w:val="0"/>
      <w:marBottom w:val="0"/>
      <w:divBdr>
        <w:top w:val="none" w:sz="0" w:space="0" w:color="auto"/>
        <w:left w:val="none" w:sz="0" w:space="0" w:color="auto"/>
        <w:bottom w:val="none" w:sz="0" w:space="0" w:color="auto"/>
        <w:right w:val="none" w:sz="0" w:space="0" w:color="auto"/>
      </w:divBdr>
    </w:div>
    <w:div w:id="1911961277">
      <w:bodyDiv w:val="1"/>
      <w:marLeft w:val="0"/>
      <w:marRight w:val="0"/>
      <w:marTop w:val="0"/>
      <w:marBottom w:val="0"/>
      <w:divBdr>
        <w:top w:val="none" w:sz="0" w:space="0" w:color="auto"/>
        <w:left w:val="none" w:sz="0" w:space="0" w:color="auto"/>
        <w:bottom w:val="none" w:sz="0" w:space="0" w:color="auto"/>
        <w:right w:val="none" w:sz="0" w:space="0" w:color="auto"/>
      </w:divBdr>
    </w:div>
    <w:div w:id="1915697342">
      <w:bodyDiv w:val="1"/>
      <w:marLeft w:val="0"/>
      <w:marRight w:val="0"/>
      <w:marTop w:val="0"/>
      <w:marBottom w:val="0"/>
      <w:divBdr>
        <w:top w:val="none" w:sz="0" w:space="0" w:color="auto"/>
        <w:left w:val="none" w:sz="0" w:space="0" w:color="auto"/>
        <w:bottom w:val="none" w:sz="0" w:space="0" w:color="auto"/>
        <w:right w:val="none" w:sz="0" w:space="0" w:color="auto"/>
      </w:divBdr>
    </w:div>
    <w:div w:id="1920290182">
      <w:bodyDiv w:val="1"/>
      <w:marLeft w:val="0"/>
      <w:marRight w:val="0"/>
      <w:marTop w:val="0"/>
      <w:marBottom w:val="0"/>
      <w:divBdr>
        <w:top w:val="none" w:sz="0" w:space="0" w:color="auto"/>
        <w:left w:val="none" w:sz="0" w:space="0" w:color="auto"/>
        <w:bottom w:val="none" w:sz="0" w:space="0" w:color="auto"/>
        <w:right w:val="none" w:sz="0" w:space="0" w:color="auto"/>
      </w:divBdr>
    </w:div>
    <w:div w:id="1928340944">
      <w:bodyDiv w:val="1"/>
      <w:marLeft w:val="0"/>
      <w:marRight w:val="0"/>
      <w:marTop w:val="0"/>
      <w:marBottom w:val="0"/>
      <w:divBdr>
        <w:top w:val="none" w:sz="0" w:space="0" w:color="auto"/>
        <w:left w:val="none" w:sz="0" w:space="0" w:color="auto"/>
        <w:bottom w:val="none" w:sz="0" w:space="0" w:color="auto"/>
        <w:right w:val="none" w:sz="0" w:space="0" w:color="auto"/>
      </w:divBdr>
    </w:div>
    <w:div w:id="1928615758">
      <w:bodyDiv w:val="1"/>
      <w:marLeft w:val="0"/>
      <w:marRight w:val="0"/>
      <w:marTop w:val="0"/>
      <w:marBottom w:val="0"/>
      <w:divBdr>
        <w:top w:val="none" w:sz="0" w:space="0" w:color="auto"/>
        <w:left w:val="none" w:sz="0" w:space="0" w:color="auto"/>
        <w:bottom w:val="none" w:sz="0" w:space="0" w:color="auto"/>
        <w:right w:val="none" w:sz="0" w:space="0" w:color="auto"/>
      </w:divBdr>
    </w:div>
    <w:div w:id="1929078893">
      <w:bodyDiv w:val="1"/>
      <w:marLeft w:val="0"/>
      <w:marRight w:val="0"/>
      <w:marTop w:val="0"/>
      <w:marBottom w:val="0"/>
      <w:divBdr>
        <w:top w:val="none" w:sz="0" w:space="0" w:color="auto"/>
        <w:left w:val="none" w:sz="0" w:space="0" w:color="auto"/>
        <w:bottom w:val="none" w:sz="0" w:space="0" w:color="auto"/>
        <w:right w:val="none" w:sz="0" w:space="0" w:color="auto"/>
      </w:divBdr>
    </w:div>
    <w:div w:id="1930502355">
      <w:bodyDiv w:val="1"/>
      <w:marLeft w:val="0"/>
      <w:marRight w:val="0"/>
      <w:marTop w:val="0"/>
      <w:marBottom w:val="0"/>
      <w:divBdr>
        <w:top w:val="none" w:sz="0" w:space="0" w:color="auto"/>
        <w:left w:val="none" w:sz="0" w:space="0" w:color="auto"/>
        <w:bottom w:val="none" w:sz="0" w:space="0" w:color="auto"/>
        <w:right w:val="none" w:sz="0" w:space="0" w:color="auto"/>
      </w:divBdr>
    </w:div>
    <w:div w:id="1932929754">
      <w:bodyDiv w:val="1"/>
      <w:marLeft w:val="0"/>
      <w:marRight w:val="0"/>
      <w:marTop w:val="0"/>
      <w:marBottom w:val="0"/>
      <w:divBdr>
        <w:top w:val="none" w:sz="0" w:space="0" w:color="auto"/>
        <w:left w:val="none" w:sz="0" w:space="0" w:color="auto"/>
        <w:bottom w:val="none" w:sz="0" w:space="0" w:color="auto"/>
        <w:right w:val="none" w:sz="0" w:space="0" w:color="auto"/>
      </w:divBdr>
    </w:div>
    <w:div w:id="1933661262">
      <w:bodyDiv w:val="1"/>
      <w:marLeft w:val="0"/>
      <w:marRight w:val="0"/>
      <w:marTop w:val="0"/>
      <w:marBottom w:val="0"/>
      <w:divBdr>
        <w:top w:val="none" w:sz="0" w:space="0" w:color="auto"/>
        <w:left w:val="none" w:sz="0" w:space="0" w:color="auto"/>
        <w:bottom w:val="none" w:sz="0" w:space="0" w:color="auto"/>
        <w:right w:val="none" w:sz="0" w:space="0" w:color="auto"/>
      </w:divBdr>
    </w:div>
    <w:div w:id="1938439999">
      <w:bodyDiv w:val="1"/>
      <w:marLeft w:val="0"/>
      <w:marRight w:val="0"/>
      <w:marTop w:val="0"/>
      <w:marBottom w:val="0"/>
      <w:divBdr>
        <w:top w:val="none" w:sz="0" w:space="0" w:color="auto"/>
        <w:left w:val="none" w:sz="0" w:space="0" w:color="auto"/>
        <w:bottom w:val="none" w:sz="0" w:space="0" w:color="auto"/>
        <w:right w:val="none" w:sz="0" w:space="0" w:color="auto"/>
      </w:divBdr>
    </w:div>
    <w:div w:id="1940872013">
      <w:bodyDiv w:val="1"/>
      <w:marLeft w:val="0"/>
      <w:marRight w:val="0"/>
      <w:marTop w:val="0"/>
      <w:marBottom w:val="0"/>
      <w:divBdr>
        <w:top w:val="none" w:sz="0" w:space="0" w:color="auto"/>
        <w:left w:val="none" w:sz="0" w:space="0" w:color="auto"/>
        <w:bottom w:val="none" w:sz="0" w:space="0" w:color="auto"/>
        <w:right w:val="none" w:sz="0" w:space="0" w:color="auto"/>
      </w:divBdr>
    </w:div>
    <w:div w:id="1941520609">
      <w:bodyDiv w:val="1"/>
      <w:marLeft w:val="0"/>
      <w:marRight w:val="0"/>
      <w:marTop w:val="0"/>
      <w:marBottom w:val="0"/>
      <w:divBdr>
        <w:top w:val="none" w:sz="0" w:space="0" w:color="auto"/>
        <w:left w:val="none" w:sz="0" w:space="0" w:color="auto"/>
        <w:bottom w:val="none" w:sz="0" w:space="0" w:color="auto"/>
        <w:right w:val="none" w:sz="0" w:space="0" w:color="auto"/>
      </w:divBdr>
    </w:div>
    <w:div w:id="1943799153">
      <w:bodyDiv w:val="1"/>
      <w:marLeft w:val="0"/>
      <w:marRight w:val="0"/>
      <w:marTop w:val="0"/>
      <w:marBottom w:val="0"/>
      <w:divBdr>
        <w:top w:val="none" w:sz="0" w:space="0" w:color="auto"/>
        <w:left w:val="none" w:sz="0" w:space="0" w:color="auto"/>
        <w:bottom w:val="none" w:sz="0" w:space="0" w:color="auto"/>
        <w:right w:val="none" w:sz="0" w:space="0" w:color="auto"/>
      </w:divBdr>
    </w:div>
    <w:div w:id="1945838236">
      <w:bodyDiv w:val="1"/>
      <w:marLeft w:val="0"/>
      <w:marRight w:val="0"/>
      <w:marTop w:val="0"/>
      <w:marBottom w:val="0"/>
      <w:divBdr>
        <w:top w:val="none" w:sz="0" w:space="0" w:color="auto"/>
        <w:left w:val="none" w:sz="0" w:space="0" w:color="auto"/>
        <w:bottom w:val="none" w:sz="0" w:space="0" w:color="auto"/>
        <w:right w:val="none" w:sz="0" w:space="0" w:color="auto"/>
      </w:divBdr>
    </w:div>
    <w:div w:id="1946765950">
      <w:bodyDiv w:val="1"/>
      <w:marLeft w:val="0"/>
      <w:marRight w:val="0"/>
      <w:marTop w:val="0"/>
      <w:marBottom w:val="0"/>
      <w:divBdr>
        <w:top w:val="none" w:sz="0" w:space="0" w:color="auto"/>
        <w:left w:val="none" w:sz="0" w:space="0" w:color="auto"/>
        <w:bottom w:val="none" w:sz="0" w:space="0" w:color="auto"/>
        <w:right w:val="none" w:sz="0" w:space="0" w:color="auto"/>
      </w:divBdr>
    </w:div>
    <w:div w:id="1966302493">
      <w:bodyDiv w:val="1"/>
      <w:marLeft w:val="0"/>
      <w:marRight w:val="0"/>
      <w:marTop w:val="0"/>
      <w:marBottom w:val="0"/>
      <w:divBdr>
        <w:top w:val="none" w:sz="0" w:space="0" w:color="auto"/>
        <w:left w:val="none" w:sz="0" w:space="0" w:color="auto"/>
        <w:bottom w:val="none" w:sz="0" w:space="0" w:color="auto"/>
        <w:right w:val="none" w:sz="0" w:space="0" w:color="auto"/>
      </w:divBdr>
    </w:div>
    <w:div w:id="1966883508">
      <w:bodyDiv w:val="1"/>
      <w:marLeft w:val="0"/>
      <w:marRight w:val="0"/>
      <w:marTop w:val="0"/>
      <w:marBottom w:val="0"/>
      <w:divBdr>
        <w:top w:val="none" w:sz="0" w:space="0" w:color="auto"/>
        <w:left w:val="none" w:sz="0" w:space="0" w:color="auto"/>
        <w:bottom w:val="none" w:sz="0" w:space="0" w:color="auto"/>
        <w:right w:val="none" w:sz="0" w:space="0" w:color="auto"/>
      </w:divBdr>
    </w:div>
    <w:div w:id="1968194208">
      <w:bodyDiv w:val="1"/>
      <w:marLeft w:val="0"/>
      <w:marRight w:val="0"/>
      <w:marTop w:val="0"/>
      <w:marBottom w:val="0"/>
      <w:divBdr>
        <w:top w:val="none" w:sz="0" w:space="0" w:color="auto"/>
        <w:left w:val="none" w:sz="0" w:space="0" w:color="auto"/>
        <w:bottom w:val="none" w:sz="0" w:space="0" w:color="auto"/>
        <w:right w:val="none" w:sz="0" w:space="0" w:color="auto"/>
      </w:divBdr>
    </w:div>
    <w:div w:id="1970427239">
      <w:bodyDiv w:val="1"/>
      <w:marLeft w:val="0"/>
      <w:marRight w:val="0"/>
      <w:marTop w:val="0"/>
      <w:marBottom w:val="0"/>
      <w:divBdr>
        <w:top w:val="none" w:sz="0" w:space="0" w:color="auto"/>
        <w:left w:val="none" w:sz="0" w:space="0" w:color="auto"/>
        <w:bottom w:val="none" w:sz="0" w:space="0" w:color="auto"/>
        <w:right w:val="none" w:sz="0" w:space="0" w:color="auto"/>
      </w:divBdr>
    </w:div>
    <w:div w:id="1976641033">
      <w:bodyDiv w:val="1"/>
      <w:marLeft w:val="0"/>
      <w:marRight w:val="0"/>
      <w:marTop w:val="0"/>
      <w:marBottom w:val="0"/>
      <w:divBdr>
        <w:top w:val="none" w:sz="0" w:space="0" w:color="auto"/>
        <w:left w:val="none" w:sz="0" w:space="0" w:color="auto"/>
        <w:bottom w:val="none" w:sz="0" w:space="0" w:color="auto"/>
        <w:right w:val="none" w:sz="0" w:space="0" w:color="auto"/>
      </w:divBdr>
    </w:div>
    <w:div w:id="1977177990">
      <w:bodyDiv w:val="1"/>
      <w:marLeft w:val="0"/>
      <w:marRight w:val="0"/>
      <w:marTop w:val="0"/>
      <w:marBottom w:val="0"/>
      <w:divBdr>
        <w:top w:val="none" w:sz="0" w:space="0" w:color="auto"/>
        <w:left w:val="none" w:sz="0" w:space="0" w:color="auto"/>
        <w:bottom w:val="none" w:sz="0" w:space="0" w:color="auto"/>
        <w:right w:val="none" w:sz="0" w:space="0" w:color="auto"/>
      </w:divBdr>
    </w:div>
    <w:div w:id="1977248734">
      <w:bodyDiv w:val="1"/>
      <w:marLeft w:val="0"/>
      <w:marRight w:val="0"/>
      <w:marTop w:val="0"/>
      <w:marBottom w:val="0"/>
      <w:divBdr>
        <w:top w:val="none" w:sz="0" w:space="0" w:color="auto"/>
        <w:left w:val="none" w:sz="0" w:space="0" w:color="auto"/>
        <w:bottom w:val="none" w:sz="0" w:space="0" w:color="auto"/>
        <w:right w:val="none" w:sz="0" w:space="0" w:color="auto"/>
      </w:divBdr>
    </w:div>
    <w:div w:id="1978752458">
      <w:bodyDiv w:val="1"/>
      <w:marLeft w:val="0"/>
      <w:marRight w:val="0"/>
      <w:marTop w:val="0"/>
      <w:marBottom w:val="0"/>
      <w:divBdr>
        <w:top w:val="none" w:sz="0" w:space="0" w:color="auto"/>
        <w:left w:val="none" w:sz="0" w:space="0" w:color="auto"/>
        <w:bottom w:val="none" w:sz="0" w:space="0" w:color="auto"/>
        <w:right w:val="none" w:sz="0" w:space="0" w:color="auto"/>
      </w:divBdr>
    </w:div>
    <w:div w:id="1980261988">
      <w:bodyDiv w:val="1"/>
      <w:marLeft w:val="0"/>
      <w:marRight w:val="0"/>
      <w:marTop w:val="0"/>
      <w:marBottom w:val="0"/>
      <w:divBdr>
        <w:top w:val="none" w:sz="0" w:space="0" w:color="auto"/>
        <w:left w:val="none" w:sz="0" w:space="0" w:color="auto"/>
        <w:bottom w:val="none" w:sz="0" w:space="0" w:color="auto"/>
        <w:right w:val="none" w:sz="0" w:space="0" w:color="auto"/>
      </w:divBdr>
    </w:div>
    <w:div w:id="1981685765">
      <w:bodyDiv w:val="1"/>
      <w:marLeft w:val="0"/>
      <w:marRight w:val="0"/>
      <w:marTop w:val="0"/>
      <w:marBottom w:val="0"/>
      <w:divBdr>
        <w:top w:val="none" w:sz="0" w:space="0" w:color="auto"/>
        <w:left w:val="none" w:sz="0" w:space="0" w:color="auto"/>
        <w:bottom w:val="none" w:sz="0" w:space="0" w:color="auto"/>
        <w:right w:val="none" w:sz="0" w:space="0" w:color="auto"/>
      </w:divBdr>
    </w:div>
    <w:div w:id="1983271537">
      <w:bodyDiv w:val="1"/>
      <w:marLeft w:val="0"/>
      <w:marRight w:val="0"/>
      <w:marTop w:val="0"/>
      <w:marBottom w:val="0"/>
      <w:divBdr>
        <w:top w:val="none" w:sz="0" w:space="0" w:color="auto"/>
        <w:left w:val="none" w:sz="0" w:space="0" w:color="auto"/>
        <w:bottom w:val="none" w:sz="0" w:space="0" w:color="auto"/>
        <w:right w:val="none" w:sz="0" w:space="0" w:color="auto"/>
      </w:divBdr>
    </w:div>
    <w:div w:id="1983657784">
      <w:bodyDiv w:val="1"/>
      <w:marLeft w:val="0"/>
      <w:marRight w:val="0"/>
      <w:marTop w:val="0"/>
      <w:marBottom w:val="0"/>
      <w:divBdr>
        <w:top w:val="none" w:sz="0" w:space="0" w:color="auto"/>
        <w:left w:val="none" w:sz="0" w:space="0" w:color="auto"/>
        <w:bottom w:val="none" w:sz="0" w:space="0" w:color="auto"/>
        <w:right w:val="none" w:sz="0" w:space="0" w:color="auto"/>
      </w:divBdr>
    </w:div>
    <w:div w:id="1984695110">
      <w:bodyDiv w:val="1"/>
      <w:marLeft w:val="0"/>
      <w:marRight w:val="0"/>
      <w:marTop w:val="0"/>
      <w:marBottom w:val="0"/>
      <w:divBdr>
        <w:top w:val="none" w:sz="0" w:space="0" w:color="auto"/>
        <w:left w:val="none" w:sz="0" w:space="0" w:color="auto"/>
        <w:bottom w:val="none" w:sz="0" w:space="0" w:color="auto"/>
        <w:right w:val="none" w:sz="0" w:space="0" w:color="auto"/>
      </w:divBdr>
    </w:div>
    <w:div w:id="1984890576">
      <w:bodyDiv w:val="1"/>
      <w:marLeft w:val="0"/>
      <w:marRight w:val="0"/>
      <w:marTop w:val="0"/>
      <w:marBottom w:val="0"/>
      <w:divBdr>
        <w:top w:val="none" w:sz="0" w:space="0" w:color="auto"/>
        <w:left w:val="none" w:sz="0" w:space="0" w:color="auto"/>
        <w:bottom w:val="none" w:sz="0" w:space="0" w:color="auto"/>
        <w:right w:val="none" w:sz="0" w:space="0" w:color="auto"/>
      </w:divBdr>
    </w:div>
    <w:div w:id="1989240358">
      <w:bodyDiv w:val="1"/>
      <w:marLeft w:val="0"/>
      <w:marRight w:val="0"/>
      <w:marTop w:val="0"/>
      <w:marBottom w:val="0"/>
      <w:divBdr>
        <w:top w:val="none" w:sz="0" w:space="0" w:color="auto"/>
        <w:left w:val="none" w:sz="0" w:space="0" w:color="auto"/>
        <w:bottom w:val="none" w:sz="0" w:space="0" w:color="auto"/>
        <w:right w:val="none" w:sz="0" w:space="0" w:color="auto"/>
      </w:divBdr>
    </w:div>
    <w:div w:id="1989555794">
      <w:bodyDiv w:val="1"/>
      <w:marLeft w:val="0"/>
      <w:marRight w:val="0"/>
      <w:marTop w:val="0"/>
      <w:marBottom w:val="0"/>
      <w:divBdr>
        <w:top w:val="none" w:sz="0" w:space="0" w:color="auto"/>
        <w:left w:val="none" w:sz="0" w:space="0" w:color="auto"/>
        <w:bottom w:val="none" w:sz="0" w:space="0" w:color="auto"/>
        <w:right w:val="none" w:sz="0" w:space="0" w:color="auto"/>
      </w:divBdr>
    </w:div>
    <w:div w:id="1994260526">
      <w:bodyDiv w:val="1"/>
      <w:marLeft w:val="0"/>
      <w:marRight w:val="0"/>
      <w:marTop w:val="0"/>
      <w:marBottom w:val="0"/>
      <w:divBdr>
        <w:top w:val="none" w:sz="0" w:space="0" w:color="auto"/>
        <w:left w:val="none" w:sz="0" w:space="0" w:color="auto"/>
        <w:bottom w:val="none" w:sz="0" w:space="0" w:color="auto"/>
        <w:right w:val="none" w:sz="0" w:space="0" w:color="auto"/>
      </w:divBdr>
    </w:div>
    <w:div w:id="1995718847">
      <w:bodyDiv w:val="1"/>
      <w:marLeft w:val="0"/>
      <w:marRight w:val="0"/>
      <w:marTop w:val="0"/>
      <w:marBottom w:val="0"/>
      <w:divBdr>
        <w:top w:val="none" w:sz="0" w:space="0" w:color="auto"/>
        <w:left w:val="none" w:sz="0" w:space="0" w:color="auto"/>
        <w:bottom w:val="none" w:sz="0" w:space="0" w:color="auto"/>
        <w:right w:val="none" w:sz="0" w:space="0" w:color="auto"/>
      </w:divBdr>
    </w:div>
    <w:div w:id="1997758829">
      <w:bodyDiv w:val="1"/>
      <w:marLeft w:val="0"/>
      <w:marRight w:val="0"/>
      <w:marTop w:val="0"/>
      <w:marBottom w:val="0"/>
      <w:divBdr>
        <w:top w:val="none" w:sz="0" w:space="0" w:color="auto"/>
        <w:left w:val="none" w:sz="0" w:space="0" w:color="auto"/>
        <w:bottom w:val="none" w:sz="0" w:space="0" w:color="auto"/>
        <w:right w:val="none" w:sz="0" w:space="0" w:color="auto"/>
      </w:divBdr>
    </w:div>
    <w:div w:id="1999186758">
      <w:bodyDiv w:val="1"/>
      <w:marLeft w:val="0"/>
      <w:marRight w:val="0"/>
      <w:marTop w:val="0"/>
      <w:marBottom w:val="0"/>
      <w:divBdr>
        <w:top w:val="none" w:sz="0" w:space="0" w:color="auto"/>
        <w:left w:val="none" w:sz="0" w:space="0" w:color="auto"/>
        <w:bottom w:val="none" w:sz="0" w:space="0" w:color="auto"/>
        <w:right w:val="none" w:sz="0" w:space="0" w:color="auto"/>
      </w:divBdr>
    </w:div>
    <w:div w:id="1999260034">
      <w:bodyDiv w:val="1"/>
      <w:marLeft w:val="0"/>
      <w:marRight w:val="0"/>
      <w:marTop w:val="0"/>
      <w:marBottom w:val="0"/>
      <w:divBdr>
        <w:top w:val="none" w:sz="0" w:space="0" w:color="auto"/>
        <w:left w:val="none" w:sz="0" w:space="0" w:color="auto"/>
        <w:bottom w:val="none" w:sz="0" w:space="0" w:color="auto"/>
        <w:right w:val="none" w:sz="0" w:space="0" w:color="auto"/>
      </w:divBdr>
    </w:div>
    <w:div w:id="1999729361">
      <w:bodyDiv w:val="1"/>
      <w:marLeft w:val="0"/>
      <w:marRight w:val="0"/>
      <w:marTop w:val="0"/>
      <w:marBottom w:val="0"/>
      <w:divBdr>
        <w:top w:val="none" w:sz="0" w:space="0" w:color="auto"/>
        <w:left w:val="none" w:sz="0" w:space="0" w:color="auto"/>
        <w:bottom w:val="none" w:sz="0" w:space="0" w:color="auto"/>
        <w:right w:val="none" w:sz="0" w:space="0" w:color="auto"/>
      </w:divBdr>
    </w:div>
    <w:div w:id="2002003181">
      <w:bodyDiv w:val="1"/>
      <w:marLeft w:val="0"/>
      <w:marRight w:val="0"/>
      <w:marTop w:val="0"/>
      <w:marBottom w:val="0"/>
      <w:divBdr>
        <w:top w:val="none" w:sz="0" w:space="0" w:color="auto"/>
        <w:left w:val="none" w:sz="0" w:space="0" w:color="auto"/>
        <w:bottom w:val="none" w:sz="0" w:space="0" w:color="auto"/>
        <w:right w:val="none" w:sz="0" w:space="0" w:color="auto"/>
      </w:divBdr>
    </w:div>
    <w:div w:id="2002271734">
      <w:bodyDiv w:val="1"/>
      <w:marLeft w:val="0"/>
      <w:marRight w:val="0"/>
      <w:marTop w:val="0"/>
      <w:marBottom w:val="0"/>
      <w:divBdr>
        <w:top w:val="none" w:sz="0" w:space="0" w:color="auto"/>
        <w:left w:val="none" w:sz="0" w:space="0" w:color="auto"/>
        <w:bottom w:val="none" w:sz="0" w:space="0" w:color="auto"/>
        <w:right w:val="none" w:sz="0" w:space="0" w:color="auto"/>
      </w:divBdr>
    </w:div>
    <w:div w:id="2003502914">
      <w:bodyDiv w:val="1"/>
      <w:marLeft w:val="0"/>
      <w:marRight w:val="0"/>
      <w:marTop w:val="0"/>
      <w:marBottom w:val="0"/>
      <w:divBdr>
        <w:top w:val="none" w:sz="0" w:space="0" w:color="auto"/>
        <w:left w:val="none" w:sz="0" w:space="0" w:color="auto"/>
        <w:bottom w:val="none" w:sz="0" w:space="0" w:color="auto"/>
        <w:right w:val="none" w:sz="0" w:space="0" w:color="auto"/>
      </w:divBdr>
    </w:div>
    <w:div w:id="2004040833">
      <w:bodyDiv w:val="1"/>
      <w:marLeft w:val="0"/>
      <w:marRight w:val="0"/>
      <w:marTop w:val="0"/>
      <w:marBottom w:val="0"/>
      <w:divBdr>
        <w:top w:val="none" w:sz="0" w:space="0" w:color="auto"/>
        <w:left w:val="none" w:sz="0" w:space="0" w:color="auto"/>
        <w:bottom w:val="none" w:sz="0" w:space="0" w:color="auto"/>
        <w:right w:val="none" w:sz="0" w:space="0" w:color="auto"/>
      </w:divBdr>
    </w:div>
    <w:div w:id="2004621283">
      <w:bodyDiv w:val="1"/>
      <w:marLeft w:val="0"/>
      <w:marRight w:val="0"/>
      <w:marTop w:val="0"/>
      <w:marBottom w:val="0"/>
      <w:divBdr>
        <w:top w:val="none" w:sz="0" w:space="0" w:color="auto"/>
        <w:left w:val="none" w:sz="0" w:space="0" w:color="auto"/>
        <w:bottom w:val="none" w:sz="0" w:space="0" w:color="auto"/>
        <w:right w:val="none" w:sz="0" w:space="0" w:color="auto"/>
      </w:divBdr>
    </w:div>
    <w:div w:id="2005358554">
      <w:bodyDiv w:val="1"/>
      <w:marLeft w:val="0"/>
      <w:marRight w:val="0"/>
      <w:marTop w:val="0"/>
      <w:marBottom w:val="0"/>
      <w:divBdr>
        <w:top w:val="none" w:sz="0" w:space="0" w:color="auto"/>
        <w:left w:val="none" w:sz="0" w:space="0" w:color="auto"/>
        <w:bottom w:val="none" w:sz="0" w:space="0" w:color="auto"/>
        <w:right w:val="none" w:sz="0" w:space="0" w:color="auto"/>
      </w:divBdr>
    </w:div>
    <w:div w:id="2005470414">
      <w:bodyDiv w:val="1"/>
      <w:marLeft w:val="0"/>
      <w:marRight w:val="0"/>
      <w:marTop w:val="0"/>
      <w:marBottom w:val="0"/>
      <w:divBdr>
        <w:top w:val="none" w:sz="0" w:space="0" w:color="auto"/>
        <w:left w:val="none" w:sz="0" w:space="0" w:color="auto"/>
        <w:bottom w:val="none" w:sz="0" w:space="0" w:color="auto"/>
        <w:right w:val="none" w:sz="0" w:space="0" w:color="auto"/>
      </w:divBdr>
    </w:div>
    <w:div w:id="2006664141">
      <w:bodyDiv w:val="1"/>
      <w:marLeft w:val="0"/>
      <w:marRight w:val="0"/>
      <w:marTop w:val="0"/>
      <w:marBottom w:val="0"/>
      <w:divBdr>
        <w:top w:val="none" w:sz="0" w:space="0" w:color="auto"/>
        <w:left w:val="none" w:sz="0" w:space="0" w:color="auto"/>
        <w:bottom w:val="none" w:sz="0" w:space="0" w:color="auto"/>
        <w:right w:val="none" w:sz="0" w:space="0" w:color="auto"/>
      </w:divBdr>
    </w:div>
    <w:div w:id="2007591255">
      <w:bodyDiv w:val="1"/>
      <w:marLeft w:val="0"/>
      <w:marRight w:val="0"/>
      <w:marTop w:val="0"/>
      <w:marBottom w:val="0"/>
      <w:divBdr>
        <w:top w:val="none" w:sz="0" w:space="0" w:color="auto"/>
        <w:left w:val="none" w:sz="0" w:space="0" w:color="auto"/>
        <w:bottom w:val="none" w:sz="0" w:space="0" w:color="auto"/>
        <w:right w:val="none" w:sz="0" w:space="0" w:color="auto"/>
      </w:divBdr>
    </w:div>
    <w:div w:id="2008359391">
      <w:bodyDiv w:val="1"/>
      <w:marLeft w:val="0"/>
      <w:marRight w:val="0"/>
      <w:marTop w:val="0"/>
      <w:marBottom w:val="0"/>
      <w:divBdr>
        <w:top w:val="none" w:sz="0" w:space="0" w:color="auto"/>
        <w:left w:val="none" w:sz="0" w:space="0" w:color="auto"/>
        <w:bottom w:val="none" w:sz="0" w:space="0" w:color="auto"/>
        <w:right w:val="none" w:sz="0" w:space="0" w:color="auto"/>
      </w:divBdr>
    </w:div>
    <w:div w:id="2013952510">
      <w:bodyDiv w:val="1"/>
      <w:marLeft w:val="0"/>
      <w:marRight w:val="0"/>
      <w:marTop w:val="0"/>
      <w:marBottom w:val="0"/>
      <w:divBdr>
        <w:top w:val="none" w:sz="0" w:space="0" w:color="auto"/>
        <w:left w:val="none" w:sz="0" w:space="0" w:color="auto"/>
        <w:bottom w:val="none" w:sz="0" w:space="0" w:color="auto"/>
        <w:right w:val="none" w:sz="0" w:space="0" w:color="auto"/>
      </w:divBdr>
    </w:div>
    <w:div w:id="2019846149">
      <w:bodyDiv w:val="1"/>
      <w:marLeft w:val="0"/>
      <w:marRight w:val="0"/>
      <w:marTop w:val="0"/>
      <w:marBottom w:val="0"/>
      <w:divBdr>
        <w:top w:val="none" w:sz="0" w:space="0" w:color="auto"/>
        <w:left w:val="none" w:sz="0" w:space="0" w:color="auto"/>
        <w:bottom w:val="none" w:sz="0" w:space="0" w:color="auto"/>
        <w:right w:val="none" w:sz="0" w:space="0" w:color="auto"/>
      </w:divBdr>
    </w:div>
    <w:div w:id="2024285846">
      <w:bodyDiv w:val="1"/>
      <w:marLeft w:val="0"/>
      <w:marRight w:val="0"/>
      <w:marTop w:val="0"/>
      <w:marBottom w:val="0"/>
      <w:divBdr>
        <w:top w:val="none" w:sz="0" w:space="0" w:color="auto"/>
        <w:left w:val="none" w:sz="0" w:space="0" w:color="auto"/>
        <w:bottom w:val="none" w:sz="0" w:space="0" w:color="auto"/>
        <w:right w:val="none" w:sz="0" w:space="0" w:color="auto"/>
      </w:divBdr>
    </w:div>
    <w:div w:id="2033526793">
      <w:bodyDiv w:val="1"/>
      <w:marLeft w:val="0"/>
      <w:marRight w:val="0"/>
      <w:marTop w:val="0"/>
      <w:marBottom w:val="0"/>
      <w:divBdr>
        <w:top w:val="none" w:sz="0" w:space="0" w:color="auto"/>
        <w:left w:val="none" w:sz="0" w:space="0" w:color="auto"/>
        <w:bottom w:val="none" w:sz="0" w:space="0" w:color="auto"/>
        <w:right w:val="none" w:sz="0" w:space="0" w:color="auto"/>
      </w:divBdr>
    </w:div>
    <w:div w:id="2033652511">
      <w:bodyDiv w:val="1"/>
      <w:marLeft w:val="0"/>
      <w:marRight w:val="0"/>
      <w:marTop w:val="0"/>
      <w:marBottom w:val="0"/>
      <w:divBdr>
        <w:top w:val="none" w:sz="0" w:space="0" w:color="auto"/>
        <w:left w:val="none" w:sz="0" w:space="0" w:color="auto"/>
        <w:bottom w:val="none" w:sz="0" w:space="0" w:color="auto"/>
        <w:right w:val="none" w:sz="0" w:space="0" w:color="auto"/>
      </w:divBdr>
    </w:div>
    <w:div w:id="2033992790">
      <w:bodyDiv w:val="1"/>
      <w:marLeft w:val="0"/>
      <w:marRight w:val="0"/>
      <w:marTop w:val="0"/>
      <w:marBottom w:val="0"/>
      <w:divBdr>
        <w:top w:val="none" w:sz="0" w:space="0" w:color="auto"/>
        <w:left w:val="none" w:sz="0" w:space="0" w:color="auto"/>
        <w:bottom w:val="none" w:sz="0" w:space="0" w:color="auto"/>
        <w:right w:val="none" w:sz="0" w:space="0" w:color="auto"/>
      </w:divBdr>
    </w:div>
    <w:div w:id="2035226257">
      <w:bodyDiv w:val="1"/>
      <w:marLeft w:val="0"/>
      <w:marRight w:val="0"/>
      <w:marTop w:val="0"/>
      <w:marBottom w:val="0"/>
      <w:divBdr>
        <w:top w:val="none" w:sz="0" w:space="0" w:color="auto"/>
        <w:left w:val="none" w:sz="0" w:space="0" w:color="auto"/>
        <w:bottom w:val="none" w:sz="0" w:space="0" w:color="auto"/>
        <w:right w:val="none" w:sz="0" w:space="0" w:color="auto"/>
      </w:divBdr>
    </w:div>
    <w:div w:id="2035495623">
      <w:bodyDiv w:val="1"/>
      <w:marLeft w:val="0"/>
      <w:marRight w:val="0"/>
      <w:marTop w:val="0"/>
      <w:marBottom w:val="0"/>
      <w:divBdr>
        <w:top w:val="none" w:sz="0" w:space="0" w:color="auto"/>
        <w:left w:val="none" w:sz="0" w:space="0" w:color="auto"/>
        <w:bottom w:val="none" w:sz="0" w:space="0" w:color="auto"/>
        <w:right w:val="none" w:sz="0" w:space="0" w:color="auto"/>
      </w:divBdr>
    </w:div>
    <w:div w:id="2036806427">
      <w:bodyDiv w:val="1"/>
      <w:marLeft w:val="0"/>
      <w:marRight w:val="0"/>
      <w:marTop w:val="0"/>
      <w:marBottom w:val="0"/>
      <w:divBdr>
        <w:top w:val="none" w:sz="0" w:space="0" w:color="auto"/>
        <w:left w:val="none" w:sz="0" w:space="0" w:color="auto"/>
        <w:bottom w:val="none" w:sz="0" w:space="0" w:color="auto"/>
        <w:right w:val="none" w:sz="0" w:space="0" w:color="auto"/>
      </w:divBdr>
    </w:div>
    <w:div w:id="2037074668">
      <w:bodyDiv w:val="1"/>
      <w:marLeft w:val="0"/>
      <w:marRight w:val="0"/>
      <w:marTop w:val="0"/>
      <w:marBottom w:val="0"/>
      <w:divBdr>
        <w:top w:val="none" w:sz="0" w:space="0" w:color="auto"/>
        <w:left w:val="none" w:sz="0" w:space="0" w:color="auto"/>
        <w:bottom w:val="none" w:sz="0" w:space="0" w:color="auto"/>
        <w:right w:val="none" w:sz="0" w:space="0" w:color="auto"/>
      </w:divBdr>
    </w:div>
    <w:div w:id="2038702757">
      <w:bodyDiv w:val="1"/>
      <w:marLeft w:val="0"/>
      <w:marRight w:val="0"/>
      <w:marTop w:val="0"/>
      <w:marBottom w:val="0"/>
      <w:divBdr>
        <w:top w:val="none" w:sz="0" w:space="0" w:color="auto"/>
        <w:left w:val="none" w:sz="0" w:space="0" w:color="auto"/>
        <w:bottom w:val="none" w:sz="0" w:space="0" w:color="auto"/>
        <w:right w:val="none" w:sz="0" w:space="0" w:color="auto"/>
      </w:divBdr>
    </w:div>
    <w:div w:id="2038773293">
      <w:bodyDiv w:val="1"/>
      <w:marLeft w:val="0"/>
      <w:marRight w:val="0"/>
      <w:marTop w:val="0"/>
      <w:marBottom w:val="0"/>
      <w:divBdr>
        <w:top w:val="none" w:sz="0" w:space="0" w:color="auto"/>
        <w:left w:val="none" w:sz="0" w:space="0" w:color="auto"/>
        <w:bottom w:val="none" w:sz="0" w:space="0" w:color="auto"/>
        <w:right w:val="none" w:sz="0" w:space="0" w:color="auto"/>
      </w:divBdr>
    </w:div>
    <w:div w:id="2038850129">
      <w:bodyDiv w:val="1"/>
      <w:marLeft w:val="0"/>
      <w:marRight w:val="0"/>
      <w:marTop w:val="0"/>
      <w:marBottom w:val="0"/>
      <w:divBdr>
        <w:top w:val="none" w:sz="0" w:space="0" w:color="auto"/>
        <w:left w:val="none" w:sz="0" w:space="0" w:color="auto"/>
        <w:bottom w:val="none" w:sz="0" w:space="0" w:color="auto"/>
        <w:right w:val="none" w:sz="0" w:space="0" w:color="auto"/>
      </w:divBdr>
    </w:div>
    <w:div w:id="2039238287">
      <w:bodyDiv w:val="1"/>
      <w:marLeft w:val="0"/>
      <w:marRight w:val="0"/>
      <w:marTop w:val="0"/>
      <w:marBottom w:val="0"/>
      <w:divBdr>
        <w:top w:val="none" w:sz="0" w:space="0" w:color="auto"/>
        <w:left w:val="none" w:sz="0" w:space="0" w:color="auto"/>
        <w:bottom w:val="none" w:sz="0" w:space="0" w:color="auto"/>
        <w:right w:val="none" w:sz="0" w:space="0" w:color="auto"/>
      </w:divBdr>
    </w:div>
    <w:div w:id="2039810256">
      <w:bodyDiv w:val="1"/>
      <w:marLeft w:val="0"/>
      <w:marRight w:val="0"/>
      <w:marTop w:val="0"/>
      <w:marBottom w:val="0"/>
      <w:divBdr>
        <w:top w:val="none" w:sz="0" w:space="0" w:color="auto"/>
        <w:left w:val="none" w:sz="0" w:space="0" w:color="auto"/>
        <w:bottom w:val="none" w:sz="0" w:space="0" w:color="auto"/>
        <w:right w:val="none" w:sz="0" w:space="0" w:color="auto"/>
      </w:divBdr>
    </w:div>
    <w:div w:id="2043892846">
      <w:bodyDiv w:val="1"/>
      <w:marLeft w:val="0"/>
      <w:marRight w:val="0"/>
      <w:marTop w:val="0"/>
      <w:marBottom w:val="0"/>
      <w:divBdr>
        <w:top w:val="none" w:sz="0" w:space="0" w:color="auto"/>
        <w:left w:val="none" w:sz="0" w:space="0" w:color="auto"/>
        <w:bottom w:val="none" w:sz="0" w:space="0" w:color="auto"/>
        <w:right w:val="none" w:sz="0" w:space="0" w:color="auto"/>
      </w:divBdr>
    </w:div>
    <w:div w:id="2049601450">
      <w:bodyDiv w:val="1"/>
      <w:marLeft w:val="0"/>
      <w:marRight w:val="0"/>
      <w:marTop w:val="0"/>
      <w:marBottom w:val="0"/>
      <w:divBdr>
        <w:top w:val="none" w:sz="0" w:space="0" w:color="auto"/>
        <w:left w:val="none" w:sz="0" w:space="0" w:color="auto"/>
        <w:bottom w:val="none" w:sz="0" w:space="0" w:color="auto"/>
        <w:right w:val="none" w:sz="0" w:space="0" w:color="auto"/>
      </w:divBdr>
    </w:div>
    <w:div w:id="2050101391">
      <w:bodyDiv w:val="1"/>
      <w:marLeft w:val="0"/>
      <w:marRight w:val="0"/>
      <w:marTop w:val="0"/>
      <w:marBottom w:val="0"/>
      <w:divBdr>
        <w:top w:val="none" w:sz="0" w:space="0" w:color="auto"/>
        <w:left w:val="none" w:sz="0" w:space="0" w:color="auto"/>
        <w:bottom w:val="none" w:sz="0" w:space="0" w:color="auto"/>
        <w:right w:val="none" w:sz="0" w:space="0" w:color="auto"/>
      </w:divBdr>
    </w:div>
    <w:div w:id="2052875588">
      <w:bodyDiv w:val="1"/>
      <w:marLeft w:val="0"/>
      <w:marRight w:val="0"/>
      <w:marTop w:val="0"/>
      <w:marBottom w:val="0"/>
      <w:divBdr>
        <w:top w:val="none" w:sz="0" w:space="0" w:color="auto"/>
        <w:left w:val="none" w:sz="0" w:space="0" w:color="auto"/>
        <w:bottom w:val="none" w:sz="0" w:space="0" w:color="auto"/>
        <w:right w:val="none" w:sz="0" w:space="0" w:color="auto"/>
      </w:divBdr>
    </w:div>
    <w:div w:id="2063361387">
      <w:bodyDiv w:val="1"/>
      <w:marLeft w:val="0"/>
      <w:marRight w:val="0"/>
      <w:marTop w:val="0"/>
      <w:marBottom w:val="0"/>
      <w:divBdr>
        <w:top w:val="none" w:sz="0" w:space="0" w:color="auto"/>
        <w:left w:val="none" w:sz="0" w:space="0" w:color="auto"/>
        <w:bottom w:val="none" w:sz="0" w:space="0" w:color="auto"/>
        <w:right w:val="none" w:sz="0" w:space="0" w:color="auto"/>
      </w:divBdr>
    </w:div>
    <w:div w:id="2066104171">
      <w:bodyDiv w:val="1"/>
      <w:marLeft w:val="0"/>
      <w:marRight w:val="0"/>
      <w:marTop w:val="0"/>
      <w:marBottom w:val="0"/>
      <w:divBdr>
        <w:top w:val="none" w:sz="0" w:space="0" w:color="auto"/>
        <w:left w:val="none" w:sz="0" w:space="0" w:color="auto"/>
        <w:bottom w:val="none" w:sz="0" w:space="0" w:color="auto"/>
        <w:right w:val="none" w:sz="0" w:space="0" w:color="auto"/>
      </w:divBdr>
    </w:div>
    <w:div w:id="2067996358">
      <w:bodyDiv w:val="1"/>
      <w:marLeft w:val="0"/>
      <w:marRight w:val="0"/>
      <w:marTop w:val="0"/>
      <w:marBottom w:val="0"/>
      <w:divBdr>
        <w:top w:val="none" w:sz="0" w:space="0" w:color="auto"/>
        <w:left w:val="none" w:sz="0" w:space="0" w:color="auto"/>
        <w:bottom w:val="none" w:sz="0" w:space="0" w:color="auto"/>
        <w:right w:val="none" w:sz="0" w:space="0" w:color="auto"/>
      </w:divBdr>
    </w:div>
    <w:div w:id="2074309501">
      <w:bodyDiv w:val="1"/>
      <w:marLeft w:val="0"/>
      <w:marRight w:val="0"/>
      <w:marTop w:val="0"/>
      <w:marBottom w:val="0"/>
      <w:divBdr>
        <w:top w:val="none" w:sz="0" w:space="0" w:color="auto"/>
        <w:left w:val="none" w:sz="0" w:space="0" w:color="auto"/>
        <w:bottom w:val="none" w:sz="0" w:space="0" w:color="auto"/>
        <w:right w:val="none" w:sz="0" w:space="0" w:color="auto"/>
      </w:divBdr>
    </w:div>
    <w:div w:id="2077235941">
      <w:bodyDiv w:val="1"/>
      <w:marLeft w:val="0"/>
      <w:marRight w:val="0"/>
      <w:marTop w:val="0"/>
      <w:marBottom w:val="0"/>
      <w:divBdr>
        <w:top w:val="none" w:sz="0" w:space="0" w:color="auto"/>
        <w:left w:val="none" w:sz="0" w:space="0" w:color="auto"/>
        <w:bottom w:val="none" w:sz="0" w:space="0" w:color="auto"/>
        <w:right w:val="none" w:sz="0" w:space="0" w:color="auto"/>
      </w:divBdr>
    </w:div>
    <w:div w:id="2079203572">
      <w:bodyDiv w:val="1"/>
      <w:marLeft w:val="0"/>
      <w:marRight w:val="0"/>
      <w:marTop w:val="0"/>
      <w:marBottom w:val="0"/>
      <w:divBdr>
        <w:top w:val="none" w:sz="0" w:space="0" w:color="auto"/>
        <w:left w:val="none" w:sz="0" w:space="0" w:color="auto"/>
        <w:bottom w:val="none" w:sz="0" w:space="0" w:color="auto"/>
        <w:right w:val="none" w:sz="0" w:space="0" w:color="auto"/>
      </w:divBdr>
    </w:div>
    <w:div w:id="2081101450">
      <w:bodyDiv w:val="1"/>
      <w:marLeft w:val="0"/>
      <w:marRight w:val="0"/>
      <w:marTop w:val="0"/>
      <w:marBottom w:val="0"/>
      <w:divBdr>
        <w:top w:val="none" w:sz="0" w:space="0" w:color="auto"/>
        <w:left w:val="none" w:sz="0" w:space="0" w:color="auto"/>
        <w:bottom w:val="none" w:sz="0" w:space="0" w:color="auto"/>
        <w:right w:val="none" w:sz="0" w:space="0" w:color="auto"/>
      </w:divBdr>
    </w:div>
    <w:div w:id="2084065621">
      <w:bodyDiv w:val="1"/>
      <w:marLeft w:val="0"/>
      <w:marRight w:val="0"/>
      <w:marTop w:val="0"/>
      <w:marBottom w:val="0"/>
      <w:divBdr>
        <w:top w:val="none" w:sz="0" w:space="0" w:color="auto"/>
        <w:left w:val="none" w:sz="0" w:space="0" w:color="auto"/>
        <w:bottom w:val="none" w:sz="0" w:space="0" w:color="auto"/>
        <w:right w:val="none" w:sz="0" w:space="0" w:color="auto"/>
      </w:divBdr>
    </w:div>
    <w:div w:id="2085445194">
      <w:bodyDiv w:val="1"/>
      <w:marLeft w:val="0"/>
      <w:marRight w:val="0"/>
      <w:marTop w:val="0"/>
      <w:marBottom w:val="0"/>
      <w:divBdr>
        <w:top w:val="none" w:sz="0" w:space="0" w:color="auto"/>
        <w:left w:val="none" w:sz="0" w:space="0" w:color="auto"/>
        <w:bottom w:val="none" w:sz="0" w:space="0" w:color="auto"/>
        <w:right w:val="none" w:sz="0" w:space="0" w:color="auto"/>
      </w:divBdr>
    </w:div>
    <w:div w:id="2085491904">
      <w:bodyDiv w:val="1"/>
      <w:marLeft w:val="0"/>
      <w:marRight w:val="0"/>
      <w:marTop w:val="0"/>
      <w:marBottom w:val="0"/>
      <w:divBdr>
        <w:top w:val="none" w:sz="0" w:space="0" w:color="auto"/>
        <w:left w:val="none" w:sz="0" w:space="0" w:color="auto"/>
        <w:bottom w:val="none" w:sz="0" w:space="0" w:color="auto"/>
        <w:right w:val="none" w:sz="0" w:space="0" w:color="auto"/>
      </w:divBdr>
    </w:div>
    <w:div w:id="2089880872">
      <w:bodyDiv w:val="1"/>
      <w:marLeft w:val="0"/>
      <w:marRight w:val="0"/>
      <w:marTop w:val="0"/>
      <w:marBottom w:val="0"/>
      <w:divBdr>
        <w:top w:val="none" w:sz="0" w:space="0" w:color="auto"/>
        <w:left w:val="none" w:sz="0" w:space="0" w:color="auto"/>
        <w:bottom w:val="none" w:sz="0" w:space="0" w:color="auto"/>
        <w:right w:val="none" w:sz="0" w:space="0" w:color="auto"/>
      </w:divBdr>
    </w:div>
    <w:div w:id="2091925032">
      <w:bodyDiv w:val="1"/>
      <w:marLeft w:val="0"/>
      <w:marRight w:val="0"/>
      <w:marTop w:val="0"/>
      <w:marBottom w:val="0"/>
      <w:divBdr>
        <w:top w:val="none" w:sz="0" w:space="0" w:color="auto"/>
        <w:left w:val="none" w:sz="0" w:space="0" w:color="auto"/>
        <w:bottom w:val="none" w:sz="0" w:space="0" w:color="auto"/>
        <w:right w:val="none" w:sz="0" w:space="0" w:color="auto"/>
      </w:divBdr>
    </w:div>
    <w:div w:id="2093425454">
      <w:bodyDiv w:val="1"/>
      <w:marLeft w:val="0"/>
      <w:marRight w:val="0"/>
      <w:marTop w:val="0"/>
      <w:marBottom w:val="0"/>
      <w:divBdr>
        <w:top w:val="none" w:sz="0" w:space="0" w:color="auto"/>
        <w:left w:val="none" w:sz="0" w:space="0" w:color="auto"/>
        <w:bottom w:val="none" w:sz="0" w:space="0" w:color="auto"/>
        <w:right w:val="none" w:sz="0" w:space="0" w:color="auto"/>
      </w:divBdr>
    </w:div>
    <w:div w:id="2093426298">
      <w:bodyDiv w:val="1"/>
      <w:marLeft w:val="0"/>
      <w:marRight w:val="0"/>
      <w:marTop w:val="0"/>
      <w:marBottom w:val="0"/>
      <w:divBdr>
        <w:top w:val="none" w:sz="0" w:space="0" w:color="auto"/>
        <w:left w:val="none" w:sz="0" w:space="0" w:color="auto"/>
        <w:bottom w:val="none" w:sz="0" w:space="0" w:color="auto"/>
        <w:right w:val="none" w:sz="0" w:space="0" w:color="auto"/>
      </w:divBdr>
    </w:div>
    <w:div w:id="2095931406">
      <w:bodyDiv w:val="1"/>
      <w:marLeft w:val="0"/>
      <w:marRight w:val="0"/>
      <w:marTop w:val="0"/>
      <w:marBottom w:val="0"/>
      <w:divBdr>
        <w:top w:val="none" w:sz="0" w:space="0" w:color="auto"/>
        <w:left w:val="none" w:sz="0" w:space="0" w:color="auto"/>
        <w:bottom w:val="none" w:sz="0" w:space="0" w:color="auto"/>
        <w:right w:val="none" w:sz="0" w:space="0" w:color="auto"/>
      </w:divBdr>
    </w:div>
    <w:div w:id="2095975597">
      <w:bodyDiv w:val="1"/>
      <w:marLeft w:val="0"/>
      <w:marRight w:val="0"/>
      <w:marTop w:val="0"/>
      <w:marBottom w:val="0"/>
      <w:divBdr>
        <w:top w:val="none" w:sz="0" w:space="0" w:color="auto"/>
        <w:left w:val="none" w:sz="0" w:space="0" w:color="auto"/>
        <w:bottom w:val="none" w:sz="0" w:space="0" w:color="auto"/>
        <w:right w:val="none" w:sz="0" w:space="0" w:color="auto"/>
      </w:divBdr>
    </w:div>
    <w:div w:id="2098868071">
      <w:bodyDiv w:val="1"/>
      <w:marLeft w:val="0"/>
      <w:marRight w:val="0"/>
      <w:marTop w:val="0"/>
      <w:marBottom w:val="0"/>
      <w:divBdr>
        <w:top w:val="none" w:sz="0" w:space="0" w:color="auto"/>
        <w:left w:val="none" w:sz="0" w:space="0" w:color="auto"/>
        <w:bottom w:val="none" w:sz="0" w:space="0" w:color="auto"/>
        <w:right w:val="none" w:sz="0" w:space="0" w:color="auto"/>
      </w:divBdr>
    </w:div>
    <w:div w:id="2099978027">
      <w:bodyDiv w:val="1"/>
      <w:marLeft w:val="0"/>
      <w:marRight w:val="0"/>
      <w:marTop w:val="0"/>
      <w:marBottom w:val="0"/>
      <w:divBdr>
        <w:top w:val="none" w:sz="0" w:space="0" w:color="auto"/>
        <w:left w:val="none" w:sz="0" w:space="0" w:color="auto"/>
        <w:bottom w:val="none" w:sz="0" w:space="0" w:color="auto"/>
        <w:right w:val="none" w:sz="0" w:space="0" w:color="auto"/>
      </w:divBdr>
    </w:div>
    <w:div w:id="2100441272">
      <w:bodyDiv w:val="1"/>
      <w:marLeft w:val="0"/>
      <w:marRight w:val="0"/>
      <w:marTop w:val="0"/>
      <w:marBottom w:val="0"/>
      <w:divBdr>
        <w:top w:val="none" w:sz="0" w:space="0" w:color="auto"/>
        <w:left w:val="none" w:sz="0" w:space="0" w:color="auto"/>
        <w:bottom w:val="none" w:sz="0" w:space="0" w:color="auto"/>
        <w:right w:val="none" w:sz="0" w:space="0" w:color="auto"/>
      </w:divBdr>
    </w:div>
    <w:div w:id="2103407339">
      <w:bodyDiv w:val="1"/>
      <w:marLeft w:val="0"/>
      <w:marRight w:val="0"/>
      <w:marTop w:val="0"/>
      <w:marBottom w:val="0"/>
      <w:divBdr>
        <w:top w:val="none" w:sz="0" w:space="0" w:color="auto"/>
        <w:left w:val="none" w:sz="0" w:space="0" w:color="auto"/>
        <w:bottom w:val="none" w:sz="0" w:space="0" w:color="auto"/>
        <w:right w:val="none" w:sz="0" w:space="0" w:color="auto"/>
      </w:divBdr>
    </w:div>
    <w:div w:id="2106224181">
      <w:bodyDiv w:val="1"/>
      <w:marLeft w:val="0"/>
      <w:marRight w:val="0"/>
      <w:marTop w:val="0"/>
      <w:marBottom w:val="0"/>
      <w:divBdr>
        <w:top w:val="none" w:sz="0" w:space="0" w:color="auto"/>
        <w:left w:val="none" w:sz="0" w:space="0" w:color="auto"/>
        <w:bottom w:val="none" w:sz="0" w:space="0" w:color="auto"/>
        <w:right w:val="none" w:sz="0" w:space="0" w:color="auto"/>
      </w:divBdr>
    </w:div>
    <w:div w:id="2109232257">
      <w:bodyDiv w:val="1"/>
      <w:marLeft w:val="0"/>
      <w:marRight w:val="0"/>
      <w:marTop w:val="0"/>
      <w:marBottom w:val="0"/>
      <w:divBdr>
        <w:top w:val="none" w:sz="0" w:space="0" w:color="auto"/>
        <w:left w:val="none" w:sz="0" w:space="0" w:color="auto"/>
        <w:bottom w:val="none" w:sz="0" w:space="0" w:color="auto"/>
        <w:right w:val="none" w:sz="0" w:space="0" w:color="auto"/>
      </w:divBdr>
    </w:div>
    <w:div w:id="2110419973">
      <w:bodyDiv w:val="1"/>
      <w:marLeft w:val="0"/>
      <w:marRight w:val="0"/>
      <w:marTop w:val="0"/>
      <w:marBottom w:val="0"/>
      <w:divBdr>
        <w:top w:val="none" w:sz="0" w:space="0" w:color="auto"/>
        <w:left w:val="none" w:sz="0" w:space="0" w:color="auto"/>
        <w:bottom w:val="none" w:sz="0" w:space="0" w:color="auto"/>
        <w:right w:val="none" w:sz="0" w:space="0" w:color="auto"/>
      </w:divBdr>
    </w:div>
    <w:div w:id="2115010412">
      <w:bodyDiv w:val="1"/>
      <w:marLeft w:val="0"/>
      <w:marRight w:val="0"/>
      <w:marTop w:val="0"/>
      <w:marBottom w:val="0"/>
      <w:divBdr>
        <w:top w:val="none" w:sz="0" w:space="0" w:color="auto"/>
        <w:left w:val="none" w:sz="0" w:space="0" w:color="auto"/>
        <w:bottom w:val="none" w:sz="0" w:space="0" w:color="auto"/>
        <w:right w:val="none" w:sz="0" w:space="0" w:color="auto"/>
      </w:divBdr>
    </w:div>
    <w:div w:id="2117285822">
      <w:bodyDiv w:val="1"/>
      <w:marLeft w:val="0"/>
      <w:marRight w:val="0"/>
      <w:marTop w:val="0"/>
      <w:marBottom w:val="0"/>
      <w:divBdr>
        <w:top w:val="none" w:sz="0" w:space="0" w:color="auto"/>
        <w:left w:val="none" w:sz="0" w:space="0" w:color="auto"/>
        <w:bottom w:val="none" w:sz="0" w:space="0" w:color="auto"/>
        <w:right w:val="none" w:sz="0" w:space="0" w:color="auto"/>
      </w:divBdr>
    </w:div>
    <w:div w:id="2119327290">
      <w:bodyDiv w:val="1"/>
      <w:marLeft w:val="0"/>
      <w:marRight w:val="0"/>
      <w:marTop w:val="0"/>
      <w:marBottom w:val="0"/>
      <w:divBdr>
        <w:top w:val="none" w:sz="0" w:space="0" w:color="auto"/>
        <w:left w:val="none" w:sz="0" w:space="0" w:color="auto"/>
        <w:bottom w:val="none" w:sz="0" w:space="0" w:color="auto"/>
        <w:right w:val="none" w:sz="0" w:space="0" w:color="auto"/>
      </w:divBdr>
    </w:div>
    <w:div w:id="2121796908">
      <w:bodyDiv w:val="1"/>
      <w:marLeft w:val="0"/>
      <w:marRight w:val="0"/>
      <w:marTop w:val="0"/>
      <w:marBottom w:val="0"/>
      <w:divBdr>
        <w:top w:val="none" w:sz="0" w:space="0" w:color="auto"/>
        <w:left w:val="none" w:sz="0" w:space="0" w:color="auto"/>
        <w:bottom w:val="none" w:sz="0" w:space="0" w:color="auto"/>
        <w:right w:val="none" w:sz="0" w:space="0" w:color="auto"/>
      </w:divBdr>
    </w:div>
    <w:div w:id="2122143404">
      <w:bodyDiv w:val="1"/>
      <w:marLeft w:val="0"/>
      <w:marRight w:val="0"/>
      <w:marTop w:val="0"/>
      <w:marBottom w:val="0"/>
      <w:divBdr>
        <w:top w:val="none" w:sz="0" w:space="0" w:color="auto"/>
        <w:left w:val="none" w:sz="0" w:space="0" w:color="auto"/>
        <w:bottom w:val="none" w:sz="0" w:space="0" w:color="auto"/>
        <w:right w:val="none" w:sz="0" w:space="0" w:color="auto"/>
      </w:divBdr>
    </w:div>
    <w:div w:id="2122336746">
      <w:bodyDiv w:val="1"/>
      <w:marLeft w:val="0"/>
      <w:marRight w:val="0"/>
      <w:marTop w:val="0"/>
      <w:marBottom w:val="0"/>
      <w:divBdr>
        <w:top w:val="none" w:sz="0" w:space="0" w:color="auto"/>
        <w:left w:val="none" w:sz="0" w:space="0" w:color="auto"/>
        <w:bottom w:val="none" w:sz="0" w:space="0" w:color="auto"/>
        <w:right w:val="none" w:sz="0" w:space="0" w:color="auto"/>
      </w:divBdr>
    </w:div>
    <w:div w:id="2122609626">
      <w:bodyDiv w:val="1"/>
      <w:marLeft w:val="0"/>
      <w:marRight w:val="0"/>
      <w:marTop w:val="0"/>
      <w:marBottom w:val="0"/>
      <w:divBdr>
        <w:top w:val="none" w:sz="0" w:space="0" w:color="auto"/>
        <w:left w:val="none" w:sz="0" w:space="0" w:color="auto"/>
        <w:bottom w:val="none" w:sz="0" w:space="0" w:color="auto"/>
        <w:right w:val="none" w:sz="0" w:space="0" w:color="auto"/>
      </w:divBdr>
    </w:div>
    <w:div w:id="2125466246">
      <w:bodyDiv w:val="1"/>
      <w:marLeft w:val="0"/>
      <w:marRight w:val="0"/>
      <w:marTop w:val="0"/>
      <w:marBottom w:val="0"/>
      <w:divBdr>
        <w:top w:val="none" w:sz="0" w:space="0" w:color="auto"/>
        <w:left w:val="none" w:sz="0" w:space="0" w:color="auto"/>
        <w:bottom w:val="none" w:sz="0" w:space="0" w:color="auto"/>
        <w:right w:val="none" w:sz="0" w:space="0" w:color="auto"/>
      </w:divBdr>
    </w:div>
    <w:div w:id="2129737021">
      <w:bodyDiv w:val="1"/>
      <w:marLeft w:val="0"/>
      <w:marRight w:val="0"/>
      <w:marTop w:val="0"/>
      <w:marBottom w:val="0"/>
      <w:divBdr>
        <w:top w:val="none" w:sz="0" w:space="0" w:color="auto"/>
        <w:left w:val="none" w:sz="0" w:space="0" w:color="auto"/>
        <w:bottom w:val="none" w:sz="0" w:space="0" w:color="auto"/>
        <w:right w:val="none" w:sz="0" w:space="0" w:color="auto"/>
      </w:divBdr>
    </w:div>
    <w:div w:id="2132283443">
      <w:bodyDiv w:val="1"/>
      <w:marLeft w:val="0"/>
      <w:marRight w:val="0"/>
      <w:marTop w:val="0"/>
      <w:marBottom w:val="0"/>
      <w:divBdr>
        <w:top w:val="none" w:sz="0" w:space="0" w:color="auto"/>
        <w:left w:val="none" w:sz="0" w:space="0" w:color="auto"/>
        <w:bottom w:val="none" w:sz="0" w:space="0" w:color="auto"/>
        <w:right w:val="none" w:sz="0" w:space="0" w:color="auto"/>
      </w:divBdr>
    </w:div>
    <w:div w:id="2132741633">
      <w:bodyDiv w:val="1"/>
      <w:marLeft w:val="0"/>
      <w:marRight w:val="0"/>
      <w:marTop w:val="0"/>
      <w:marBottom w:val="0"/>
      <w:divBdr>
        <w:top w:val="none" w:sz="0" w:space="0" w:color="auto"/>
        <w:left w:val="none" w:sz="0" w:space="0" w:color="auto"/>
        <w:bottom w:val="none" w:sz="0" w:space="0" w:color="auto"/>
        <w:right w:val="none" w:sz="0" w:space="0" w:color="auto"/>
      </w:divBdr>
    </w:div>
    <w:div w:id="2135829434">
      <w:bodyDiv w:val="1"/>
      <w:marLeft w:val="0"/>
      <w:marRight w:val="0"/>
      <w:marTop w:val="0"/>
      <w:marBottom w:val="0"/>
      <w:divBdr>
        <w:top w:val="none" w:sz="0" w:space="0" w:color="auto"/>
        <w:left w:val="none" w:sz="0" w:space="0" w:color="auto"/>
        <w:bottom w:val="none" w:sz="0" w:space="0" w:color="auto"/>
        <w:right w:val="none" w:sz="0" w:space="0" w:color="auto"/>
      </w:divBdr>
    </w:div>
    <w:div w:id="2137671485">
      <w:bodyDiv w:val="1"/>
      <w:marLeft w:val="0"/>
      <w:marRight w:val="0"/>
      <w:marTop w:val="0"/>
      <w:marBottom w:val="0"/>
      <w:divBdr>
        <w:top w:val="none" w:sz="0" w:space="0" w:color="auto"/>
        <w:left w:val="none" w:sz="0" w:space="0" w:color="auto"/>
        <w:bottom w:val="none" w:sz="0" w:space="0" w:color="auto"/>
        <w:right w:val="none" w:sz="0" w:space="0" w:color="auto"/>
      </w:divBdr>
    </w:div>
    <w:div w:id="2137676580">
      <w:bodyDiv w:val="1"/>
      <w:marLeft w:val="0"/>
      <w:marRight w:val="0"/>
      <w:marTop w:val="0"/>
      <w:marBottom w:val="0"/>
      <w:divBdr>
        <w:top w:val="none" w:sz="0" w:space="0" w:color="auto"/>
        <w:left w:val="none" w:sz="0" w:space="0" w:color="auto"/>
        <w:bottom w:val="none" w:sz="0" w:space="0" w:color="auto"/>
        <w:right w:val="none" w:sz="0" w:space="0" w:color="auto"/>
      </w:divBdr>
    </w:div>
    <w:div w:id="2141073780">
      <w:bodyDiv w:val="1"/>
      <w:marLeft w:val="0"/>
      <w:marRight w:val="0"/>
      <w:marTop w:val="0"/>
      <w:marBottom w:val="0"/>
      <w:divBdr>
        <w:top w:val="none" w:sz="0" w:space="0" w:color="auto"/>
        <w:left w:val="none" w:sz="0" w:space="0" w:color="auto"/>
        <w:bottom w:val="none" w:sz="0" w:space="0" w:color="auto"/>
        <w:right w:val="none" w:sz="0" w:space="0" w:color="auto"/>
      </w:divBdr>
    </w:div>
    <w:div w:id="2144734411">
      <w:bodyDiv w:val="1"/>
      <w:marLeft w:val="0"/>
      <w:marRight w:val="0"/>
      <w:marTop w:val="0"/>
      <w:marBottom w:val="0"/>
      <w:divBdr>
        <w:top w:val="none" w:sz="0" w:space="0" w:color="auto"/>
        <w:left w:val="none" w:sz="0" w:space="0" w:color="auto"/>
        <w:bottom w:val="none" w:sz="0" w:space="0" w:color="auto"/>
        <w:right w:val="none" w:sz="0" w:space="0" w:color="auto"/>
      </w:divBdr>
    </w:div>
    <w:div w:id="2146657553">
      <w:bodyDiv w:val="1"/>
      <w:marLeft w:val="0"/>
      <w:marRight w:val="0"/>
      <w:marTop w:val="0"/>
      <w:marBottom w:val="0"/>
      <w:divBdr>
        <w:top w:val="none" w:sz="0" w:space="0" w:color="auto"/>
        <w:left w:val="none" w:sz="0" w:space="0" w:color="auto"/>
        <w:bottom w:val="none" w:sz="0" w:space="0" w:color="auto"/>
        <w:right w:val="none" w:sz="0" w:space="0" w:color="auto"/>
      </w:divBdr>
    </w:div>
    <w:div w:id="2147159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nna\git\ba_schap\inBearbeitung_schriftlicheArbeit_v1.docx" TargetMode="External"/><Relationship Id="rId18" Type="http://schemas.openxmlformats.org/officeDocument/2006/relationships/hyperlink" Target="file:///C:\Users\Anna\git\ba_schap\inBearbeitung_schriftlicheArbeit_v1.docx"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file:///C:\Users\Anna\git\ba_schap\inBearbeitung_schriftlicheArbeit_v1.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a\git\ba_schap\inBearbeitung_schriftlicheArbeit_v1.docx" TargetMode="External"/><Relationship Id="rId29" Type="http://schemas.openxmlformats.org/officeDocument/2006/relationships/comments" Target="comments.xml"/><Relationship Id="rId11" Type="http://schemas.openxmlformats.org/officeDocument/2006/relationships/footer" Target="footer4.xml"/><Relationship Id="rId24" Type="http://schemas.openxmlformats.org/officeDocument/2006/relationships/image" Target="media/image2.png"/><Relationship Id="rId32" Type="http://schemas.microsoft.com/office/2018/08/relationships/commentsExtensible" Target="commentsExtensible.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Anna\git\ba_schap\inBearbeitung_schriftlicheArbeit_v1.docx" TargetMode="External"/><Relationship Id="rId14" Type="http://schemas.openxmlformats.org/officeDocument/2006/relationships/hyperlink" Target="file:///C:\Users\Anna\git\ba_schap\inBearbeitung_schriftlicheArbeit_v1.docx" TargetMode="External"/><Relationship Id="rId22" Type="http://schemas.openxmlformats.org/officeDocument/2006/relationships/hyperlink" Target="file:///C:\Users\Anna\git\ba_schap\inBearbeitung_schriftlicheArbeit_v1.docx" TargetMode="External"/><Relationship Id="rId27" Type="http://schemas.openxmlformats.org/officeDocument/2006/relationships/image" Target="media/image4.png"/><Relationship Id="rId30" Type="http://schemas.microsoft.com/office/2011/relationships/commentsExtended" Target="commentsExtended.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Users\Anna\git\ba_schap\inBearbeitung_schriftlicheArbeit_v1.docx" TargetMode="External"/><Relationship Id="rId17" Type="http://schemas.openxmlformats.org/officeDocument/2006/relationships/hyperlink" Target="file:///C:\Users\Anna\git\ba_schap\inBearbeitung_schriftlicheArbeit_v1.docx" TargetMode="External"/><Relationship Id="rId25" Type="http://schemas.openxmlformats.org/officeDocument/2006/relationships/hyperlink" Target="https://link.springer.com/content/pdf/10.1007%2F978-3-319-13075-0.pdf"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file:///C:\Users\Anna\git\ba_schap\inBearbeitung_schriftlicheArbeit_v1.docx" TargetMode="External"/><Relationship Id="rId41" Type="http://schemas.openxmlformats.org/officeDocument/2006/relationships/image" Target="media/image14.png"/><Relationship Id="rId54" Type="http://schemas.openxmlformats.org/officeDocument/2006/relationships/image" Target="media/image2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na\git\ba_schap\inBearbeitung_schriftlicheArbeit_v1.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3.xml"/><Relationship Id="rId31" Type="http://schemas.microsoft.com/office/2016/09/relationships/commentsIds" Target="commentsIds.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amaximil\LOKALE~1\Temp\wordvorlage%20abschlussarbeiten%20f&#252;r%20wirtinfo%20stand%209-11-201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ion21</b:Tag>
    <b:SourceType>InternetSite</b:SourceType>
    <b:Guid>{C8FED12A-3487-4A6F-BC21-D67933159F95}</b:Guid>
    <b:Author>
      <b:Author>
        <b:Corporate>1&amp;1 &amp; ionos</b:Corporate>
      </b:Author>
    </b:Author>
    <b:City>https://www.ionos.at/digitalguide/hosting/hosting-technik/graphdatenbank/</b:City>
    <b:Year>2019</b:Year>
    <b:Month>11.</b:Month>
    <b:Day>07.</b:Day>
    <b:YearAccessed>.2021 (17:06 Uhr)</b:YearAccessed>
    <b:MonthAccessed>08.</b:MonthAccessed>
    <b:DayAccessed>04.</b:DayAccessed>
    <b:URL>https://www.ionos.at/digitalguide/hosting/hosting-technik/graphdatenbank/</b:URL>
    <b:RefOrder>18</b:RefOrder>
  </b:Source>
  <b:Source>
    <b:Tag>Wik214</b:Tag>
    <b:SourceType>InternetSite</b:SourceType>
    <b:Guid>{3119650D-4879-472E-B0EA-03846741D9E6}</b:Guid>
    <b:Author>
      <b:Author>
        <b:Corporate>Wikipedia</b:Corporate>
      </b:Author>
    </b:Author>
    <b:Title>Datenstruktur</b:Title>
    <b:YearAccessed>2021 (13:54 Uhr)</b:YearAccessed>
    <b:MonthAccessed>05.</b:MonthAccessed>
    <b:DayAccessed>04.</b:DayAccessed>
    <b:URL>https://de.wikipedia.org/wiki/Datenstruktur</b:URL>
    <b:RefOrder>26</b:RefOrder>
  </b:Source>
  <b:Source>
    <b:Tag>Dat21</b:Tag>
    <b:SourceType>InternetSite</b:SourceType>
    <b:Guid>{B3234965-41D7-4309-846D-35469166EE15}</b:Guid>
    <b:Title>Datenstrukturen II</b:Title>
    <b:YearAccessed>2021 (13:50 Uhr)</b:YearAccessed>
    <b:MonthAccessed>05.</b:MonthAccessed>
    <b:DayAccessed>04. </b:DayAccessed>
    <b:URL>https://www.fernuni-hagen.de/mi/studium/module/pdf/Leseprobe-komplett_01662.pdf</b:URL>
    <b:RefOrder>25</b:RefOrder>
  </b:Source>
  <b:Source>
    <b:Tag>dbe21</b:Tag>
    <b:SourceType>InternetSite</b:SourceType>
    <b:Guid>{63839FDA-5BBA-4CAB-8BA0-669C95325949}</b:Guid>
    <b:Author>
      <b:Author>
        <b:Corporate>db-engines.com</b:Corporate>
      </b:Author>
    </b:Author>
    <b:Title>DBMS Popularität pro Datenbankmodell</b:Title>
    <b:City>https://db-engines.com/de/ranking_categories</b:City>
    <b:Year>2021</b:Year>
    <b:ProductionCompany>solid IT gmbh</b:ProductionCompany>
    <b:YearAccessed>2021 (16:46 Uhr)</b:YearAccessed>
    <b:MonthAccessed>08.</b:MonthAccessed>
    <b:DayAccessed>12.</b:DayAccessed>
    <b:URL>https://db-engines.com/de/ranking_categories</b:URL>
    <b:RefOrder>17</b:RefOrder>
  </b:Source>
  <b:Source>
    <b:Tag>Ger20</b:Tag>
    <b:SourceType>InternetSite</b:SourceType>
    <b:Guid>{52C5F146-46AE-45DA-B813-B4DB1969ADF6}</b:Guid>
    <b:Author>
      <b:Author>
        <b:Corporate>Brodal, Gerth Stølting by CRC Press, LLC </b:Corporate>
      </b:Author>
    </b:Author>
    <b:Title>Finger Search Trees</b:Title>
    <b:Year>2005</b:Year>
    <b:URL>https://www.cs.au.dk/~gerth/papers/finger05.pdf</b:URL>
    <b:YearAccessed>2020 (16:40 Uhr)</b:YearAccessed>
    <b:MonthAccessed>08.</b:MonthAccessed>
    <b:DayAccessed>12.</b:DayAccessed>
    <b:RefOrder>1</b:RefOrder>
  </b:Source>
  <b:Source>
    <b:Tag>Wik213</b:Tag>
    <b:SourceType>InternetSite</b:SourceType>
    <b:Guid>{1498BF07-B61A-4E82-973D-2C2E0A8E5B07}</b:Guid>
    <b:Author>
      <b:Author>
        <b:Corporate>Wikipedia</b:Corporate>
      </b:Author>
    </b:Author>
    <b:Title>Ordinalzahl</b:Title>
    <b:YearAccessed>2021 (14:07 Uhr)</b:YearAccessed>
    <b:MonthAccessed>05.</b:MonthAccessed>
    <b:DayAccessed>04. </b:DayAccessed>
    <b:URL>https://de.wikipedia.org/wiki/Ordinalzahl</b:URL>
    <b:RefOrder>23</b:RefOrder>
  </b:Source>
  <b:Source>
    <b:Tag>Wik212</b:Tag>
    <b:SourceType>InternetSite</b:SourceType>
    <b:Guid>{C6A8ACC4-B3F1-4D0B-A434-73E6A3255A95}</b:Guid>
    <b:Title>Radix tree, Patricia tree, Trie</b:Title>
    <b:City>https://en.wikipedia.org/wiki/Radix_tree</b:City>
    <b:URL>https://en.wikipedia.org/wiki/Radix_tree</b:URL>
    <b:InternetSiteTitle>Wikipedia 3, Trie</b:InternetSiteTitle>
    <b:Author>
      <b:Author>
        <b:Corporate>Wikipedia</b:Corporate>
      </b:Author>
    </b:Author>
    <b:YearAccessed>2021 (21:13 Uhr)</b:YearAccessed>
    <b:MonthAccessed>08.</b:MonthAccessed>
    <b:DayAccessed>04.</b:DayAccessed>
    <b:RefOrder>20</b:RefOrder>
  </b:Source>
  <b:Source>
    <b:Tag>Wik216</b:Tag>
    <b:SourceType>InternetSite</b:SourceType>
    <b:Guid>{467711D4-5481-4A63-94E5-EF9E852DC5BD}</b:Guid>
    <b:Author>
      <b:Author>
        <b:Corporate>Wikipedia</b:Corporate>
      </b:Author>
    </b:Author>
    <b:Title>Redblack-Tree</b:Title>
    <b:YearAccessed>2021 (15:06 Uhr)</b:YearAccessed>
    <b:MonthAccessed>05.</b:MonthAccessed>
    <b:DayAccessed>04. </b:DayAccessed>
    <b:URL>https://en.wikipedia.org/wiki/Red%E2%80%93black_tree</b:URL>
    <b:RefOrder>28</b:RefOrder>
  </b:Source>
  <b:Source>
    <b:Tag>Wik21</b:Tag>
    <b:SourceType>InternetSite</b:SourceType>
    <b:Guid>{E90D3937-77C5-46C6-B546-6C91D3C8D9CE}</b:Guid>
    <b:Title>Splay_tree </b:Title>
    <b:URL>https://en.wikipedia.org/wiki/Splay_tree </b:URL>
    <b:Author>
      <b:Author>
        <b:Corporate>Wikipedia</b:Corporate>
      </b:Author>
    </b:Author>
    <b:YearAccessed>2021 (13:50 Uhr)</b:YearAccessed>
    <b:MonthAccessed>06.</b:MonthAccessed>
    <b:DayAccessed>03. </b:DayAccessed>
    <b:RefOrder>10</b:RefOrder>
  </b:Source>
  <b:Source>
    <b:Tag>Wik211</b:Tag>
    <b:SourceType>InternetSite</b:SourceType>
    <b:Guid>{56D1ED71-1B2E-470D-A07D-30E1509F998A}</b:Guid>
    <b:Title>Splay-Baum</b:Title>
    <b:URL>https://de.wikipedia.org/wiki/Splay-Baum</b:URL>
    <b:Author>
      <b:Author>
        <b:Corporate>Wikipedia </b:Corporate>
      </b:Author>
    </b:Author>
    <b:YearAccessed>2021 (14:00 Uhr)</b:YearAccessed>
    <b:MonthAccessed>06.</b:MonthAccessed>
    <b:DayAccessed>03.</b:DayAccessed>
    <b:RefOrder>11</b:RefOrder>
  </b:Source>
  <b:Source>
    <b:Tag>Sta21</b:Tag>
    <b:SourceType>InternetSite</b:SourceType>
    <b:Guid>{E720E9B8-6511-4E43-A9F7-317276176CB9}</b:Guid>
    <b:Author>
      <b:Author>
        <b:Corporate>Statista</b:Corporate>
      </b:Author>
    </b:Author>
    <b:Title>Volume of data/information created, captured, copied, and consumed worldwide from 2010 to 2025</b:Title>
    <b:City>https://www.statista.com/statistics/871513/worldwide-data-created/</b:City>
    <b:YearAccessed>2021 (15:48 Uhr)</b:YearAccessed>
    <b:MonthAccessed>08.</b:MonthAccessed>
    <b:DayAccessed>04.</b:DayAccessed>
    <b:URL>https://www.statista.com/statistics/871513/worldwide-data-created/</b:URL>
    <b:RefOrder>31</b:RefOrder>
  </b:Source>
  <b:Source>
    <b:Tag>Ger05</b:Tag>
    <b:SourceType>InternetSite</b:SourceType>
    <b:Guid>{7BB27DC9-3B6F-44C6-802F-4E3A424AAC90}</b:Guid>
    <b:Author>
      <b:Author>
        <b:Corporate>Brodal, Gerth Stølting by CRC Press, LLC</b:Corporate>
      </b:Author>
    </b:Author>
    <b:Title>Finger Search Trees</b:Title>
    <b:Year>2005</b:Year>
    <b:URL>https://www.cs.au.dk/~gerth/papers/finger05.pdf</b:URL>
    <b:YearAccessed>2020</b:YearAccessed>
    <b:MonthAccessed>07.</b:MonthAccessed>
    <b:DayAccessed>15.</b:DayAccessed>
    <b:RefOrder>2</b:RefOrder>
  </b:Source>
  <b:Source>
    <b:Tag>Leo77</b:Tag>
    <b:SourceType>InternetSite</b:SourceType>
    <b:Guid>{6052AEC1-270F-44B8-B29B-2D2F88EB7225}</b:Guid>
    <b:Author>
      <b:Author>
        <b:Corporate>Leo J. Guibas, Edward M. McCreight, Michael F. Plass, Janet R. Roberts</b:Corporate>
      </b:Author>
    </b:Author>
    <b:Title>A NEW REPRESENTATION FOR LINEAR LISTS</b:Title>
    <b:Year>1977</b:Year>
    <b:URL>http://citeseerx.ist.psu.edu/viewdoc/download;jsessionid=5A00C23223BF564B3107486113A2D1BE?doi=10.1.1.527.7294&amp;rep=rep1&amp;type=pdf</b:URL>
    <b:YearAccessed>2021 (16:48 Uhr)</b:YearAccessed>
    <b:MonthAccessed>08.</b:MonthAccessed>
    <b:DayAccessed>12.</b:DayAccessed>
    <b:RefOrder>6</b:RefOrder>
  </b:Source>
  <b:Source>
    <b:Tag>Bri05</b:Tag>
    <b:SourceType>InternetSite</b:SourceType>
    <b:Guid>{86CF6292-CFD1-44EF-AFA3-B55B7409364C}</b:Guid>
    <b:Year>1977</b:Year>
    <b:Publisher>Oldenbourg</b:Publisher>
    <b:URL>http://citeseerx.ist.psu.edu/viewdoc/download;jsessionid=5A00C23223BF564B3107486113A2D1BE?doi=10.1.1.527.7294&amp;rep=rep1&amp;type=pdf</b:URL>
    <b:Author>
      <b:Author>
        <b:Corporate>Leo J. Guibas, Edward M. McCreight, Michael F. Plass, Janet R. Roberts</b:Corporate>
      </b:Author>
    </b:Author>
    <b:Title>A NEW REPRESENTATION FOR LINEAR LISTS</b:Title>
    <b:YearAccessed>2021 (16:48 Uhr)</b:YearAccessed>
    <b:MonthAccessed>08.</b:MonthAccessed>
    <b:DayAccessed>12.</b:DayAccessed>
    <b:RefOrder>12</b:RefOrder>
  </b:Source>
  <b:Source>
    <b:Tag>CFi17</b:Tag>
    <b:SourceType>InternetSite</b:SourceType>
    <b:Guid>{F567BBA6-77D6-4B97-9EAB-EA7851F215C3}</b:Guid>
    <b:Author>
      <b:Author>
        <b:Corporate>Figgatt, Maslov, Landsman, Linke, Debnath and Monroe</b:Corporate>
      </b:Author>
    </b:Author>
    <b:Title>Complete 3-Qubit Grover Search on a Programmable Quantum Computer</b:Title>
    <b:Year>2017</b:Year>
    <b:City>https://arxiv.org/pdf/1703.10535.pdf</b:City>
    <b:Publisher>https://arxiv.org/pdf/1703.10535.pdf</b:Publisher>
    <b:Month>03</b:Month>
    <b:Day>31</b:Day>
    <b:YearAccessed>2021 (16:41 Uhr)</b:YearAccessed>
    <b:MonthAccessed>08.</b:MonthAccessed>
    <b:DayAccessed>12.</b:DayAccessed>
    <b:URL>https://arxiv.org/pdf/1703.10535.pdf</b:URL>
    <b:RefOrder>15</b:RefOrder>
  </b:Source>
  <b:Source>
    <b:Tag>Dud21</b:Tag>
    <b:SourceType>InternetSite</b:SourceType>
    <b:Guid>{94A70894-A43E-4640-A3C1-538986E78B7F}</b:Guid>
    <b:Title>Daten</b:Title>
    <b:YearAccessed>2021 (14:00 Uhr)</b:YearAccessed>
    <b:MonthAccessed>05.</b:MonthAccessed>
    <b:DayAccessed>04.</b:DayAccessed>
    <b:URL>https://www.duden.de/rechtschreibung/Daten</b:URL>
    <b:Author>
      <b:Author>
        <b:Corporate>Duden</b:Corporate>
      </b:Author>
    </b:Author>
    <b:RefOrder>22</b:RefOrder>
  </b:Source>
  <b:Source>
    <b:Tag>Sco82</b:Tag>
    <b:SourceType>InternetSite</b:SourceType>
    <b:Guid>{4FE781B2-B038-4640-83F0-0F1C64C5046A}</b:Guid>
    <b:Author>
      <b:Author>
        <b:Corporate>Mehlhorn, Scott Huddlestonl and Kurt</b:Corporate>
      </b:Author>
    </b:Author>
    <b:Title>A New Data Structure for Representing Sorted Lists*</b:Title>
    <b:InternetSiteTitle>S. 158, 3. Abs</b:InternetSiteTitle>
    <b:Year>1982</b:Year>
    <b:URL>http://citeseerx.ist.psu.edu/viewdoc/download?doi=10.1.1.217.5131&amp;rep=rep1&amp;type=pdf</b:URL>
    <b:YearAccessed>2021 (16:50 Uhr)</b:YearAccessed>
    <b:MonthAccessed>08.</b:MonthAccessed>
    <b:DayAccessed>12.</b:DayAccessed>
    <b:RefOrder>7</b:RefOrder>
  </b:Source>
  <b:Source>
    <b:Tag>Hee20</b:Tag>
    <b:SourceType>InternetSite</b:SourceType>
    <b:Guid>{EFDFF444-7D8E-4AC8-938F-36E6282D318D}</b:Guid>
    <b:Title>Algorithms and Computation</b:Title>
    <b:InternetSiteTitle>S. 181</b:InternetSiteTitle>
    <b:Year>2014</b:Year>
    <b:Month>12</b:Month>
    <b:URL>https://link.springer.com/content/pdf/10.1007%2F978-3-319-13075-0.pdf</b:URL>
    <b:Author>
      <b:Author>
        <b:Corporate>Hee-Kap Ahn and Chan-Su Shin</b:Corporate>
      </b:Author>
    </b:Author>
    <b:ProductionCompany>25th International Symposium, ISAAC 2014, Jeonju, Korea, December 15-17, 2014</b:ProductionCompany>
    <b:YearAccessed>2021 (16:53 Uhr)</b:YearAccessed>
    <b:MonthAccessed>08.</b:MonthAccessed>
    <b:DayAccessed>12.</b:DayAccessed>
    <b:RefOrder>3</b:RefOrder>
  </b:Source>
  <b:Source>
    <b:Tag>Hee14</b:Tag>
    <b:SourceType>InternetSite</b:SourceType>
    <b:Guid>{57D1F206-E3A6-4994-B026-816717F03584}</b:Guid>
    <b:Author>
      <b:Author>
        <b:Corporate>Hee-Kap Ahn and Chan-Su Shin</b:Corporate>
      </b:Author>
    </b:Author>
    <b:Title>Algorithms and Computation</b:Title>
    <b:InternetSiteTitle>S.181, S190 3. Abs,  25th International Symposium, ISAAC 2014, Jeonju, Korea, December 15-17, 2014, Proceedings</b:InternetSiteTitle>
    <b:Year>2014</b:Year>
    <b:URL>https://link.springer.com/content/pdf/10.1007%2F978-3-319-13075-0.pdf</b:URL>
    <b:Month>12</b:Month>
    <b:ProductionCompany>25th International Symposium, ISAAC 2014, Jeonju, Korea, December 15-17, 2014</b:ProductionCompany>
    <b:YearAccessed>2021 (16:51 uhr)</b:YearAccessed>
    <b:MonthAccessed>08.</b:MonthAccessed>
    <b:DayAccessed>12.</b:DayAccessed>
    <b:RefOrder>8</b:RefOrder>
  </b:Source>
  <b:Source>
    <b:Tag>Wik215</b:Tag>
    <b:SourceType>InternetSite</b:SourceType>
    <b:Guid>{3AC88ECE-47C2-4134-80A8-91EDFB2EB54E}</b:Guid>
    <b:Author>
      <b:Author>
        <b:Corporate>Wikipedia</b:Corporate>
      </b:Author>
    </b:Author>
    <b:Title>Baum (Datenstruktur)</b:Title>
    <b:YearAccessed>2021 (14:47 Uhr)</b:YearAccessed>
    <b:MonthAccessed>05.</b:MonthAccessed>
    <b:DayAccessed>04.</b:DayAccessed>
    <b:URL>https://de.wikipedia.org/wiki/Baum_(Datenstruktur)</b:URL>
    <b:RefOrder>27</b:RefOrder>
  </b:Source>
  <b:Source>
    <b:Tag>Bel17</b:Tag>
    <b:SourceType>InternetSite</b:SourceType>
    <b:Guid>{B275C4AB-2F3A-4E02-B254-D855743379B5}</b:Guid>
    <b:Author>
      <b:Author>
        <b:Corporate>Horizonte, Belo</b:Corporate>
      </b:Author>
    </b:Author>
    <b:Title>CONCURRENT SELF-ADJUSTING DISTRIBUTED TREE NETWORKS</b:Title>
    <b:Year>2017</b:Year>
    <b:Month>05</b:Month>
    <b:URL>https://arxiv.org/pdf/1705.09555.pdf</b:URL>
    <b:YearAccessed>2021 (16:47 Uhr)</b:YearAccessed>
    <b:MonthAccessed>08.</b:MonthAccessed>
    <b:DayAccessed>12.</b:DayAccessed>
    <b:RefOrder>14</b:RefOrder>
  </b:Source>
  <b:Source>
    <b:Tag>Des21</b:Tag>
    <b:SourceType>InternetSite</b:SourceType>
    <b:Guid>{7C580414-0F22-4B6B-A666-E81743F9731F}</b:Guid>
    <b:Title>Deskriptive Statistik - Ordinalskala</b:Title>
    <b:YearAccessed>2021 (14:11 Uhr)</b:YearAccessed>
    <b:MonthAccessed>05.</b:MonthAccessed>
    <b:DayAccessed>04.</b:DayAccessed>
    <b:URL>https://www.unibw.de/hum-bildungswissenschaft/professuren/swm/methodenskripte/deskriptive-statistik.pdf</b:URL>
    <b:Author>
      <b:Author>
        <b:Corporate>Universität der Bundeswehr München</b:Corporate>
      </b:Author>
    </b:Author>
    <b:RefOrder>24</b:RefOrder>
  </b:Source>
  <b:Source>
    <b:Tag>Cha181</b:Tag>
    <b:SourceType>InternetSite</b:SourceType>
    <b:Guid>{5FE89B1F-1E41-4698-BE6E-8E37AD0860C5}</b:Guid>
    <b:Author>
      <b:Author>
        <b:Corporate>Chalermsook, Goswami, Kozma, Mehlhorn and Saranurak</b:Corporate>
      </b:Author>
    </b:Author>
    <b:Title>Multi-Finger Binary Search Trees</b:Title>
    <b:InternetSiteTitle>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13</b:RefOrder>
  </b:Source>
  <b:Source>
    <b:Tag>Cha18</b:Tag>
    <b:SourceType>InternetSite</b:SourceType>
    <b:Guid>{DB9AA250-8D77-4149-9AAD-65EF97002A2C}</b:Guid>
    <b:Author>
      <b:Author>
        <b:Corporate>Chalermsook, Goswami, Kozma, Mehlhorn and Saranurak</b:Corporate>
      </b:Author>
    </b:Author>
    <b:Title>Multi-Finger Binary Search Trees</b:Title>
    <b:InternetSiteTitle>3. Abs, 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9</b:RefOrder>
  </b:Source>
  <b:Source>
    <b:Tag>Che03</b:Tag>
    <b:SourceType>InternetSite</b:SourceType>
    <b:Guid>{CA2CDDB6-3747-4EE1-AE42-D10F7931B733}</b:Guid>
    <b:Author>
      <b:Author>
        <b:Corporate>Chen Ding and Yutao Zhong</b:Corporate>
      </b:Author>
    </b:Author>
    <b:Title>Predicting whole-program locality through reuse distance analysis</b:Title>
    <b:Year>2003</b:Year>
    <b:Month>05.</b:Month>
    <b:URL>https://dl.acm.org/doi/pdf/10.1145/781131.781159</b:URL>
    <b:ProductionCompany>PLDI '03: Proceedings of the ACM SIGPLAN 2003 conference on Programming language design and implementationJune 2003 Pages 245–257</b:ProductionCompany>
    <b:Day>09.</b:Day>
    <b:YearAccessed>2021 (16:58 Uhr)</b:YearAccessed>
    <b:MonthAccessed>08.</b:MonthAccessed>
    <b:DayAccessed>12.</b:DayAccessed>
    <b:RefOrder>16</b:RefOrder>
  </b:Source>
  <b:Source>
    <b:Tag>RSe20</b:Tag>
    <b:SourceType>InternetSite</b:SourceType>
    <b:Guid>{05CA9398-1F5D-4A57-B391-94DB5F92BE53}</b:Guid>
    <b:Author>
      <b:Author>
        <b:Corporate>R. Seidel and C. Aragon</b:Corporate>
      </b:Author>
    </b:Author>
    <b:Title>Randomized search trees</b:Title>
    <b:Year>1996</b:Year>
    <b:Month>10.</b:Month>
    <b:URL>https://link.springer.com/content/pdf/10.1007/BF01940876.pdf</b:URL>
    <b:InternetSiteTitle>S. 483 Kap. 5.5, S. 484 Kap. 5.7 und Kap. 5.9,</b:InternetSiteTitle>
    <b:YearAccessed>2021 (16:39 Uhr)</b:YearAccessed>
    <b:MonthAccessed>08.</b:MonthAccessed>
    <b:DayAccessed>12.</b:DayAccessed>
    <b:RefOrder>4</b:RefOrder>
  </b:Source>
  <b:Source>
    <b:Tag>Platzhalter1</b:Tag>
    <b:SourceType>InternetSite</b:SourceType>
    <b:Guid>{E953F4EC-3857-4E60-B454-0BFB199563CA}</b:Guid>
    <b:Author>
      <b:Author>
        <b:Corporate>R. Seidel and  C. Aragon</b:Corporate>
      </b:Author>
    </b:Author>
    <b:Title>Randomized search trees</b:Title>
    <b:Year>1996</b:Year>
    <b:Month>10</b:Month>
    <b:URL>https://link.springer.com/content/pdf/10.1007/BF01940876.pdf</b:URL>
    <b:InternetSiteTitle>S. 483 Kap. 5.5</b:InternetSiteTitle>
    <b:YearAccessed>2021 (16:39 Uhr)</b:YearAccessed>
    <b:MonthAccessed>08.</b:MonthAccessed>
    <b:DayAccessed>12.</b:DayAccessed>
    <b:RefOrder>5</b:RefOrder>
  </b:Source>
  <b:Source>
    <b:Tag>Tho21</b:Tag>
    <b:SourceType>InternetSite</b:SourceType>
    <b:Guid>{EEB45E87-0B56-4DB0-A764-5C41B5DE50EB}</b:Guid>
    <b:Author>
      <b:Author>
        <b:Corporate>Neil Thompson and Svenja Spanuth</b:Corporate>
      </b:Author>
    </b:Author>
    <b:Title>The Decline of Computers as a General Purpose Technology</b:Title>
    <b:City>https://cacm.acm.org/magazines/2021/3/250710-the-decline-of-computers-as-a-general-purpose-technology/fulltext</b:City>
    <b:Year>2021</b:Year>
    <b:Month>03.</b:Month>
    <b:ProductionCompany>Communications of the ACM, March 2021, Vol. 64 No. 3, Pages 64-72, 10.1145/3430936</b:ProductionCompany>
    <b:YearAccessed>2021 (18:24 Uhr)</b:YearAccessed>
    <b:MonthAccessed>08.</b:MonthAccessed>
    <b:DayAccessed>04.</b:DayAccessed>
    <b:URL>https://cacm.acm.org/magazines/2021/3/250710-the-decline-of-computers-as-a-general-purpose-technology/fulltext</b:URL>
    <b:RefOrder>19</b:RefOrder>
  </b:Source>
  <b:Source>
    <b:Tag>Dan85</b:Tag>
    <b:SourceType>InternetSite</b:SourceType>
    <b:Guid>{A14D0F3B-7EA5-4A11-B8D7-AD2DEA26BF9C}</b:Guid>
    <b:Author>
      <b:Author>
        <b:Corporate>Daniel Dominic Sleator and Robert Endre Tarjan</b:Corporate>
      </b:Author>
    </b:Author>
    <b:Title>Self-adjusting binary search trees (THE SPLAY-TREE)</b:Title>
    <b:ProductionCompany>Journal of the ACMVolume 32 Issue 3 July 1985 pp 652–686</b:ProductionCompany>
    <b:Year>1985</b:Year>
    <b:Month>07</b:Month>
    <b:Day>01</b:Day>
    <b:YearAccessed>2021 (17:35 Uhr)</b:YearAccessed>
    <b:MonthAccessed>08.</b:MonthAccessed>
    <b:DayAccessed>12.</b:DayAccessed>
    <b:URL>https://dl.acm.org/doi/pdf/10.1145/3828.3835 </b:URL>
    <b:RefOrder>29</b:RefOrder>
  </b:Source>
  <b:Source>
    <b:Tag>Dav11</b:Tag>
    <b:SourceType>InternetSite</b:SourceType>
    <b:Guid>{E806C77F-485C-424F-8827-05B05147E78E}</b:Guid>
    <b:Author>
      <b:Author>
        <b:Corporate>David Galles</b:Corporate>
      </b:Author>
    </b:Author>
    <b:Title>Splay Tree - Visualisation</b:Title>
    <b:ProductionCompany>University of San Francisco</b:ProductionCompany>
    <b:Year>2011</b:Year>
    <b:YearAccessed>2021 (18:01 Uhr)</b:YearAccessed>
    <b:MonthAccessed>08.</b:MonthAccessed>
    <b:DayAccessed>12.</b:DayAccessed>
    <b:URL>https://www.cs.usfca.edu/~galles/visualization/SplayTree.html</b:URL>
    <b:RefOrder>30</b:RefOrder>
  </b:Source>
  <b:Source>
    <b:Tag>Wikhr</b:Tag>
    <b:SourceType>InternetSite</b:SourceType>
    <b:Guid>{D9D91CC0-38C1-41FB-BDB6-6BC02E3DF13F}</b:Guid>
    <b:Author>
      <b:Author>
        <b:Corporate>Wikipedia</b:Corporate>
      </b:Author>
    </b:Author>
    <b:Title>Lokalitätsprinzip - Locality of reference</b:Title>
    <b:YearAccessed>2021 (18:10 Uhr)</b:YearAccessed>
    <b:MonthAccessed>08.</b:MonthAccessed>
    <b:DayAccessed>12.</b:DayAccessed>
    <b:URL>https://en.wikipedia.org/wiki/Locality_of_reference</b:URL>
    <b:RefOrder>21</b:RefOrder>
  </b:Source>
</b:Sources>
</file>

<file path=customXml/itemProps1.xml><?xml version="1.0" encoding="utf-8"?>
<ds:datastoreItem xmlns:ds="http://schemas.openxmlformats.org/officeDocument/2006/customXml" ds:itemID="{FD582B62-51C7-4EC4-B168-87B1E3DE5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 abschlussarbeiten für wirtinfo stand 9-11-2011.dotx</Template>
  <TotalTime>0</TotalTime>
  <Pages>69</Pages>
  <Words>10302</Words>
  <Characters>64906</Characters>
  <Application>Microsoft Office Word</Application>
  <DocSecurity>0</DocSecurity>
  <Lines>540</Lines>
  <Paragraphs>150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amaximil</dc:creator>
  <cp:keywords/>
  <dc:description/>
  <cp:lastModifiedBy>9v4G2ynJ85FdzNSH</cp:lastModifiedBy>
  <cp:revision>67</cp:revision>
  <dcterms:created xsi:type="dcterms:W3CDTF">2021-08-12T16:55:00Z</dcterms:created>
  <dcterms:modified xsi:type="dcterms:W3CDTF">2021-08-16T13:26:00Z</dcterms:modified>
</cp:coreProperties>
</file>